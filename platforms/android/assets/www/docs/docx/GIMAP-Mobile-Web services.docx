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7A66920E" w14:textId="77777777" w:rsidR="00923D0F" w:rsidRPr="00E050D9" w:rsidRDefault="00B849E0" w:rsidP="00FD6A93">
      <w:pPr>
        <w:pStyle w:val="En-tte"/>
        <w:rPr>
          <w:rFonts w:ascii="Helvetica" w:hAnsi="Helvetica"/>
        </w:rPr>
      </w:pPr>
      <w:r>
        <w:rPr>
          <w:rFonts w:ascii="Helvetica" w:hAnsi="Helvetica"/>
          <w:noProof/>
        </w:rPr>
        <w:drawing>
          <wp:anchor distT="0" distB="0" distL="114300" distR="114300" simplePos="0" relativeHeight="251712512" behindDoc="1" locked="0" layoutInCell="1" allowOverlap="1" wp14:anchorId="3A230545" wp14:editId="6C8DEEA5">
            <wp:simplePos x="0" y="0"/>
            <wp:positionH relativeFrom="column">
              <wp:posOffset>917789</wp:posOffset>
            </wp:positionH>
            <wp:positionV relativeFrom="paragraph">
              <wp:posOffset>125862</wp:posOffset>
            </wp:positionV>
            <wp:extent cx="5396098" cy="4049486"/>
            <wp:effectExtent l="19050" t="0" r="0" b="0"/>
            <wp:wrapNone/>
            <wp:docPr id="3" name="Image 1" descr="VILLE3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LLE3D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6098" cy="4049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FE1EDE" w14:textId="77777777" w:rsidR="00923D0F" w:rsidRPr="00E050D9" w:rsidRDefault="00923D0F" w:rsidP="00FD6A93">
      <w:pPr>
        <w:pStyle w:val="En-tte"/>
        <w:rPr>
          <w:rFonts w:ascii="Helvetica" w:hAnsi="Helvetica"/>
        </w:rPr>
      </w:pPr>
    </w:p>
    <w:p w14:paraId="6EF3072F" w14:textId="77777777" w:rsidR="00927431" w:rsidRPr="00E050D9" w:rsidRDefault="00927431" w:rsidP="00FD6A93">
      <w:pPr>
        <w:pStyle w:val="En-tte"/>
        <w:rPr>
          <w:rFonts w:ascii="Helvetica" w:hAnsi="Helvetica"/>
        </w:rPr>
      </w:pPr>
    </w:p>
    <w:p w14:paraId="7C677C6C" w14:textId="77777777" w:rsidR="00927431" w:rsidRPr="00E050D9" w:rsidRDefault="00927431" w:rsidP="00FD6A93">
      <w:pPr>
        <w:pStyle w:val="En-tte"/>
        <w:rPr>
          <w:rFonts w:ascii="Helvetica" w:hAnsi="Helvetica"/>
        </w:rPr>
      </w:pPr>
    </w:p>
    <w:p w14:paraId="291D403C" w14:textId="77777777" w:rsidR="00927431" w:rsidRPr="00E050D9" w:rsidRDefault="00927431" w:rsidP="00FD6A93">
      <w:pPr>
        <w:pStyle w:val="En-tte"/>
        <w:rPr>
          <w:rFonts w:ascii="Helvetica" w:hAnsi="Helvetica"/>
        </w:rPr>
      </w:pPr>
    </w:p>
    <w:p w14:paraId="62360128" w14:textId="77777777" w:rsidR="00923D0F" w:rsidRPr="00E050D9" w:rsidRDefault="00923D0F" w:rsidP="00FD6A93">
      <w:pPr>
        <w:rPr>
          <w:rFonts w:ascii="Helvetica" w:hAnsi="Helvetica"/>
        </w:rPr>
        <w:sectPr w:rsidR="00923D0F" w:rsidRPr="00E050D9" w:rsidSect="002B65A7">
          <w:headerReference w:type="default" r:id="rId14"/>
          <w:footerReference w:type="default" r:id="rId15"/>
          <w:headerReference w:type="first" r:id="rId16"/>
          <w:footerReference w:type="first" r:id="rId17"/>
          <w:pgSz w:w="11907" w:h="16840" w:code="9"/>
          <w:pgMar w:top="1134" w:right="567" w:bottom="851" w:left="567" w:header="709" w:footer="0" w:gutter="0"/>
          <w:cols w:space="720"/>
          <w:titlePg/>
          <w:docGrid w:linePitch="326"/>
        </w:sectPr>
      </w:pPr>
    </w:p>
    <w:p w14:paraId="4CD740AF" w14:textId="77777777" w:rsidR="00923D0F" w:rsidRPr="00E050D9" w:rsidRDefault="00923D0F" w:rsidP="00FD6A93">
      <w:pPr>
        <w:rPr>
          <w:rFonts w:ascii="Helvetica" w:hAnsi="Helvetica"/>
        </w:rPr>
      </w:pPr>
    </w:p>
    <w:p w14:paraId="78D95BA7" w14:textId="77777777" w:rsidR="00923D0F" w:rsidRPr="00E050D9" w:rsidRDefault="00923D0F" w:rsidP="00FD6A93">
      <w:pPr>
        <w:rPr>
          <w:rFonts w:ascii="Helvetica" w:hAnsi="Helvetica"/>
        </w:rPr>
      </w:pPr>
    </w:p>
    <w:p w14:paraId="459E0CF4" w14:textId="77777777" w:rsidR="00880B23" w:rsidRDefault="00A80183" w:rsidP="002B29E9">
      <w:pPr>
        <w:jc w:val="center"/>
        <w:rPr>
          <w:rFonts w:ascii="Helvetica" w:hAnsi="Helvetica"/>
        </w:rPr>
      </w:pPr>
      <w:r>
        <w:rPr>
          <w:rFonts w:ascii="Helvetica" w:hAnsi="Helvetica"/>
          <w:noProof/>
        </w:rPr>
        <w:pict w14:anchorId="1C093431">
          <v:shapetype id="_x0000_t202" coordsize="21600,21600" o:spt="202" path="m0,0l0,21600,21600,21600,21600,0xe">
            <v:stroke joinstyle="miter"/>
            <v:path gradientshapeok="t" o:connecttype="rect"/>
          </v:shapetype>
          <v:shape id="_x0000_s1026" type="#_x0000_t202" style="position:absolute;left:0;text-align:left;margin-left:-6pt;margin-top:222.5pt;width:497.9pt;height:205.45pt;z-index:251710464" stroked="f">
            <v:textbox style="mso-next-textbox:#_x0000_s1026">
              <w:txbxContent>
                <w:p w14:paraId="18A0C689" w14:textId="68652E48" w:rsidR="006E3937" w:rsidRDefault="006E3937" w:rsidP="00E050D9">
                  <w:pPr>
                    <w:jc w:val="center"/>
                    <w:rPr>
                      <w:rFonts w:ascii="Helvetica" w:hAnsi="Helvetica"/>
                      <w:b/>
                      <w:color w:val="808080"/>
                      <w:sz w:val="48"/>
                      <w:szCs w:val="48"/>
                    </w:rPr>
                  </w:pPr>
                </w:p>
                <w:p w14:paraId="59F5C0BB" w14:textId="7C906073" w:rsidR="006E3937" w:rsidRDefault="006E3937" w:rsidP="006E3937">
                  <w:pPr>
                    <w:jc w:val="center"/>
                    <w:rPr>
                      <w:rFonts w:ascii="Helvetica" w:hAnsi="Helvetica"/>
                      <w:b/>
                      <w:color w:val="808080"/>
                      <w:sz w:val="48"/>
                      <w:szCs w:val="48"/>
                    </w:rPr>
                  </w:pPr>
                  <w:r>
                    <w:rPr>
                      <w:rFonts w:ascii="Helvetica" w:hAnsi="Helvetica"/>
                      <w:noProof/>
                    </w:rPr>
                    <w:drawing>
                      <wp:inline distT="0" distB="0" distL="0" distR="0" wp14:anchorId="57599EFE" wp14:editId="24356997">
                        <wp:extent cx="3403682" cy="927210"/>
                        <wp:effectExtent l="0" t="0" r="0" b="0"/>
                        <wp:docPr id="2" name="Image 3" descr="C:\Users\fsimonin\Desktop\gims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C:\Users\fsimonin\Desktop\gims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12027" cy="92948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CAD79EB" w14:textId="77777777" w:rsidR="006E3937" w:rsidRDefault="006E3937" w:rsidP="006E3937">
                  <w:pPr>
                    <w:jc w:val="center"/>
                    <w:rPr>
                      <w:rFonts w:ascii="Helvetica" w:hAnsi="Helvetica"/>
                      <w:b/>
                      <w:color w:val="808080"/>
                      <w:sz w:val="48"/>
                      <w:szCs w:val="48"/>
                    </w:rPr>
                  </w:pPr>
                </w:p>
                <w:p w14:paraId="0B2F1427" w14:textId="77777777" w:rsidR="006E3937" w:rsidRDefault="006E3937" w:rsidP="006E3937">
                  <w:pPr>
                    <w:jc w:val="center"/>
                    <w:rPr>
                      <w:rFonts w:ascii="Helvetica" w:hAnsi="Helvetica"/>
                      <w:b/>
                      <w:color w:val="808080"/>
                      <w:sz w:val="48"/>
                      <w:szCs w:val="48"/>
                    </w:rPr>
                  </w:pPr>
                  <w:r>
                    <w:rPr>
                      <w:rFonts w:ascii="Helvetica" w:hAnsi="Helvetica"/>
                      <w:b/>
                      <w:color w:val="808080"/>
                      <w:sz w:val="48"/>
                      <w:szCs w:val="48"/>
                    </w:rPr>
                    <w:t xml:space="preserve">Interfaces de développement </w:t>
                  </w:r>
                </w:p>
                <w:p w14:paraId="61FEC35D" w14:textId="2824D8F0" w:rsidR="006E3937" w:rsidRPr="008F79B9" w:rsidRDefault="006E3937" w:rsidP="006E3937">
                  <w:pPr>
                    <w:jc w:val="center"/>
                    <w:rPr>
                      <w:rFonts w:ascii="Helvetica" w:hAnsi="Helvetica"/>
                      <w:b/>
                      <w:color w:val="808080"/>
                      <w:sz w:val="48"/>
                      <w:szCs w:val="48"/>
                    </w:rPr>
                  </w:pPr>
                  <w:proofErr w:type="gramStart"/>
                  <w:r>
                    <w:rPr>
                      <w:rFonts w:ascii="Helvetica" w:hAnsi="Helvetica"/>
                      <w:b/>
                      <w:color w:val="808080"/>
                      <w:sz w:val="48"/>
                      <w:szCs w:val="48"/>
                    </w:rPr>
                    <w:t>de</w:t>
                  </w:r>
                  <w:proofErr w:type="gramEnd"/>
                  <w:r>
                    <w:rPr>
                      <w:rFonts w:ascii="Helvetica" w:hAnsi="Helvetica"/>
                      <w:b/>
                      <w:color w:val="808080"/>
                      <w:sz w:val="48"/>
                      <w:szCs w:val="48"/>
                    </w:rPr>
                    <w:t xml:space="preserve"> GIMAP Mobile</w:t>
                  </w:r>
                </w:p>
              </w:txbxContent>
            </v:textbox>
          </v:shape>
        </w:pict>
      </w:r>
      <w:r w:rsidR="008E3822" w:rsidRPr="00E050D9">
        <w:rPr>
          <w:rFonts w:ascii="Helvetica" w:hAnsi="Helvetica"/>
        </w:rPr>
        <w:br w:type="page"/>
      </w:r>
      <w:r w:rsidR="00880B23">
        <w:rPr>
          <w:rFonts w:ascii="Helvetica" w:hAnsi="Helvetica"/>
        </w:rPr>
        <w:lastRenderedPageBreak/>
        <w:br w:type="page"/>
      </w:r>
    </w:p>
    <w:p w14:paraId="5B63CD12" w14:textId="77777777" w:rsidR="00923D0F" w:rsidRPr="00E050D9" w:rsidRDefault="00923D0F" w:rsidP="00E808F9">
      <w:pPr>
        <w:jc w:val="center"/>
        <w:rPr>
          <w:rFonts w:ascii="Helvetica" w:hAnsi="Helvetica"/>
          <w:b/>
          <w:sz w:val="28"/>
          <w:szCs w:val="28"/>
        </w:rPr>
      </w:pPr>
      <w:r w:rsidRPr="00E050D9">
        <w:rPr>
          <w:rFonts w:ascii="Helvetica" w:hAnsi="Helvetica"/>
          <w:b/>
          <w:sz w:val="28"/>
          <w:szCs w:val="28"/>
        </w:rPr>
        <w:lastRenderedPageBreak/>
        <w:t>SOMMAIRE</w:t>
      </w:r>
    </w:p>
    <w:p w14:paraId="024F7F67" w14:textId="77777777" w:rsidR="006E3937" w:rsidRDefault="00F87964">
      <w:pPr>
        <w:pStyle w:val="TM1"/>
        <w:tabs>
          <w:tab w:val="left" w:pos="440"/>
        </w:tabs>
        <w:rPr>
          <w:rFonts w:asciiTheme="minorHAnsi" w:eastAsiaTheme="minorEastAsia" w:hAnsiTheme="minorHAnsi" w:cstheme="minorBidi"/>
          <w:b w:val="0"/>
          <w:caps w:val="0"/>
          <w:noProof/>
          <w:lang w:val="en-GB" w:eastAsia="ja-JP"/>
        </w:rPr>
      </w:pPr>
      <w:r w:rsidRPr="00E050D9">
        <w:rPr>
          <w:i/>
        </w:rPr>
        <w:fldChar w:fldCharType="begin"/>
      </w:r>
      <w:r w:rsidR="009E7087" w:rsidRPr="00E050D9">
        <w:rPr>
          <w:i/>
        </w:rPr>
        <w:instrText xml:space="preserve"> TOC \o </w:instrText>
      </w:r>
      <w:r w:rsidRPr="00E050D9">
        <w:rPr>
          <w:i/>
        </w:rPr>
        <w:fldChar w:fldCharType="separate"/>
      </w:r>
      <w:r w:rsidR="006E3937" w:rsidRPr="00EB2532">
        <w:rPr>
          <w:noProof/>
          <w:color w:val="EF682C"/>
        </w:rPr>
        <w:t>1.</w:t>
      </w:r>
      <w:r w:rsidR="006E3937">
        <w:rPr>
          <w:rFonts w:asciiTheme="minorHAnsi" w:eastAsiaTheme="minorEastAsia" w:hAnsiTheme="minorHAnsi" w:cstheme="minorBidi"/>
          <w:b w:val="0"/>
          <w:caps w:val="0"/>
          <w:noProof/>
          <w:lang w:val="en-GB" w:eastAsia="ja-JP"/>
        </w:rPr>
        <w:tab/>
      </w:r>
      <w:r w:rsidR="006E3937">
        <w:rPr>
          <w:noProof/>
        </w:rPr>
        <w:t>Introduction</w:t>
      </w:r>
      <w:r w:rsidR="006E3937">
        <w:rPr>
          <w:noProof/>
        </w:rPr>
        <w:tab/>
      </w:r>
      <w:r w:rsidR="006E3937">
        <w:rPr>
          <w:noProof/>
        </w:rPr>
        <w:fldChar w:fldCharType="begin"/>
      </w:r>
      <w:r w:rsidR="006E3937">
        <w:rPr>
          <w:noProof/>
        </w:rPr>
        <w:instrText xml:space="preserve"> PAGEREF _Toc242524780 \h </w:instrText>
      </w:r>
      <w:r w:rsidR="006E3937">
        <w:rPr>
          <w:noProof/>
        </w:rPr>
      </w:r>
      <w:r w:rsidR="006E3937">
        <w:rPr>
          <w:noProof/>
        </w:rPr>
        <w:fldChar w:fldCharType="separate"/>
      </w:r>
      <w:r w:rsidR="006E3937">
        <w:rPr>
          <w:noProof/>
        </w:rPr>
        <w:t>5</w:t>
      </w:r>
      <w:r w:rsidR="006E3937">
        <w:rPr>
          <w:noProof/>
        </w:rPr>
        <w:fldChar w:fldCharType="end"/>
      </w:r>
    </w:p>
    <w:p w14:paraId="3ED744FF" w14:textId="77777777" w:rsidR="006E3937" w:rsidRDefault="006E3937">
      <w:pPr>
        <w:pStyle w:val="TM1"/>
        <w:tabs>
          <w:tab w:val="left" w:pos="440"/>
        </w:tabs>
        <w:rPr>
          <w:rFonts w:asciiTheme="minorHAnsi" w:eastAsiaTheme="minorEastAsia" w:hAnsiTheme="minorHAnsi" w:cstheme="minorBidi"/>
          <w:b w:val="0"/>
          <w:caps w:val="0"/>
          <w:noProof/>
          <w:lang w:val="en-GB" w:eastAsia="ja-JP"/>
        </w:rPr>
      </w:pPr>
      <w:r w:rsidRPr="00EB2532">
        <w:rPr>
          <w:noProof/>
          <w:color w:val="EF682C"/>
        </w:rPr>
        <w:t>2.</w:t>
      </w:r>
      <w:r>
        <w:rPr>
          <w:rFonts w:asciiTheme="minorHAnsi" w:eastAsiaTheme="minorEastAsia" w:hAnsiTheme="minorHAnsi" w:cstheme="minorBidi"/>
          <w:b w:val="0"/>
          <w:caps w:val="0"/>
          <w:noProof/>
          <w:lang w:val="en-GB" w:eastAsia="ja-JP"/>
        </w:rPr>
        <w:tab/>
      </w:r>
      <w:r>
        <w:rPr>
          <w:noProof/>
        </w:rPr>
        <w:t>Services de communication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_Toc242524781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37EB56A" w14:textId="77777777" w:rsidR="006E3937" w:rsidRDefault="006E3937">
      <w:pPr>
        <w:pStyle w:val="TM2"/>
        <w:tabs>
          <w:tab w:val="left" w:pos="840"/>
        </w:tabs>
        <w:rPr>
          <w:rFonts w:asciiTheme="minorHAnsi" w:eastAsiaTheme="minorEastAsia" w:hAnsiTheme="minorHAnsi" w:cstheme="minorBidi"/>
          <w:noProof/>
          <w:lang w:val="en-GB" w:eastAsia="ja-JP"/>
        </w:rPr>
      </w:pPr>
      <w:r w:rsidRPr="00EB2532">
        <w:rPr>
          <w:noProof/>
          <w:color w:val="EF682C"/>
        </w:rPr>
        <w:t>2.1.</w:t>
      </w:r>
      <w:r>
        <w:rPr>
          <w:rFonts w:asciiTheme="minorHAnsi" w:eastAsiaTheme="minorEastAsia" w:hAnsiTheme="minorHAnsi" w:cstheme="minorBidi"/>
          <w:noProof/>
          <w:lang w:val="en-GB" w:eastAsia="ja-JP"/>
        </w:rPr>
        <w:tab/>
      </w:r>
      <w:r>
        <w:rPr>
          <w:noProof/>
        </w:rPr>
        <w:t>Authentification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_Toc242524782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F029EFE" w14:textId="77777777" w:rsidR="006E3937" w:rsidRDefault="006E3937">
      <w:pPr>
        <w:pStyle w:val="TM3"/>
        <w:tabs>
          <w:tab w:val="left" w:pos="1240"/>
        </w:tabs>
        <w:rPr>
          <w:rFonts w:asciiTheme="minorHAnsi" w:eastAsiaTheme="minorEastAsia" w:hAnsiTheme="minorHAnsi" w:cstheme="minorBidi"/>
          <w:noProof/>
          <w:lang w:val="en-GB" w:eastAsia="ja-JP"/>
        </w:rPr>
      </w:pPr>
      <w:r w:rsidRPr="00EB2532">
        <w:rPr>
          <w:noProof/>
          <w:color w:val="EF692C"/>
        </w:rPr>
        <w:t>2.1.1.</w:t>
      </w:r>
      <w:r>
        <w:rPr>
          <w:rFonts w:asciiTheme="minorHAnsi" w:eastAsiaTheme="minorEastAsia" w:hAnsiTheme="minorHAnsi" w:cstheme="minorBidi"/>
          <w:noProof/>
          <w:lang w:val="en-GB" w:eastAsia="ja-JP"/>
        </w:rPr>
        <w:tab/>
      </w:r>
      <w:r>
        <w:rPr>
          <w:noProof/>
        </w:rPr>
        <w:t>Vérification des identifiants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_Toc242524783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29A36EF" w14:textId="77777777" w:rsidR="006E3937" w:rsidRDefault="006E3937">
      <w:pPr>
        <w:pStyle w:val="TM3"/>
        <w:tabs>
          <w:tab w:val="left" w:pos="1240"/>
        </w:tabs>
        <w:rPr>
          <w:rFonts w:asciiTheme="minorHAnsi" w:eastAsiaTheme="minorEastAsia" w:hAnsiTheme="minorHAnsi" w:cstheme="minorBidi"/>
          <w:noProof/>
          <w:lang w:val="en-GB" w:eastAsia="ja-JP"/>
        </w:rPr>
      </w:pPr>
      <w:r w:rsidRPr="00EB2532">
        <w:rPr>
          <w:noProof/>
          <w:color w:val="EF692C"/>
        </w:rPr>
        <w:t>2.1.2.</w:t>
      </w:r>
      <w:r>
        <w:rPr>
          <w:rFonts w:asciiTheme="minorHAnsi" w:eastAsiaTheme="minorEastAsia" w:hAnsiTheme="minorHAnsi" w:cstheme="minorBidi"/>
          <w:noProof/>
          <w:lang w:val="en-GB" w:eastAsia="ja-JP"/>
        </w:rPr>
        <w:tab/>
      </w:r>
      <w:r>
        <w:rPr>
          <w:noProof/>
        </w:rPr>
        <w:t>Liste des sites pour l’utilisateur connecté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_Toc242524784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13A65AA" w14:textId="77777777" w:rsidR="006E3937" w:rsidRDefault="006E3937">
      <w:pPr>
        <w:pStyle w:val="TM3"/>
        <w:tabs>
          <w:tab w:val="left" w:pos="1240"/>
        </w:tabs>
        <w:rPr>
          <w:rFonts w:asciiTheme="minorHAnsi" w:eastAsiaTheme="minorEastAsia" w:hAnsiTheme="minorHAnsi" w:cstheme="minorBidi"/>
          <w:noProof/>
          <w:lang w:val="en-GB" w:eastAsia="ja-JP"/>
        </w:rPr>
      </w:pPr>
      <w:r w:rsidRPr="00EB2532">
        <w:rPr>
          <w:noProof/>
          <w:color w:val="EF692C"/>
        </w:rPr>
        <w:t>2.1.3.</w:t>
      </w:r>
      <w:r>
        <w:rPr>
          <w:rFonts w:asciiTheme="minorHAnsi" w:eastAsiaTheme="minorEastAsia" w:hAnsiTheme="minorHAnsi" w:cstheme="minorBidi"/>
          <w:noProof/>
          <w:lang w:val="en-GB" w:eastAsia="ja-JP"/>
        </w:rPr>
        <w:tab/>
      </w:r>
      <w:r>
        <w:rPr>
          <w:noProof/>
        </w:rPr>
        <w:t>Sélection d’un site actif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_Toc242524785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85AE187" w14:textId="77777777" w:rsidR="006E3937" w:rsidRDefault="006E3937">
      <w:pPr>
        <w:pStyle w:val="TM3"/>
        <w:tabs>
          <w:tab w:val="left" w:pos="1240"/>
        </w:tabs>
        <w:rPr>
          <w:rFonts w:asciiTheme="minorHAnsi" w:eastAsiaTheme="minorEastAsia" w:hAnsiTheme="minorHAnsi" w:cstheme="minorBidi"/>
          <w:noProof/>
          <w:lang w:val="en-GB" w:eastAsia="ja-JP"/>
        </w:rPr>
      </w:pPr>
      <w:r w:rsidRPr="00EB2532">
        <w:rPr>
          <w:noProof/>
          <w:color w:val="EF692C"/>
        </w:rPr>
        <w:t>2.1.4.</w:t>
      </w:r>
      <w:r>
        <w:rPr>
          <w:rFonts w:asciiTheme="minorHAnsi" w:eastAsiaTheme="minorEastAsia" w:hAnsiTheme="minorHAnsi" w:cstheme="minorBidi"/>
          <w:noProof/>
          <w:lang w:val="en-GB" w:eastAsia="ja-JP"/>
        </w:rPr>
        <w:tab/>
      </w:r>
      <w:r>
        <w:rPr>
          <w:noProof/>
        </w:rPr>
        <w:t>Déconnexion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_Toc242524786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18AEFC8" w14:textId="77777777" w:rsidR="006E3937" w:rsidRDefault="006E3937">
      <w:pPr>
        <w:pStyle w:val="TM2"/>
        <w:tabs>
          <w:tab w:val="left" w:pos="840"/>
        </w:tabs>
        <w:rPr>
          <w:rFonts w:asciiTheme="minorHAnsi" w:eastAsiaTheme="minorEastAsia" w:hAnsiTheme="minorHAnsi" w:cstheme="minorBidi"/>
          <w:noProof/>
          <w:lang w:val="en-GB" w:eastAsia="ja-JP"/>
        </w:rPr>
      </w:pPr>
      <w:r w:rsidRPr="00EB2532">
        <w:rPr>
          <w:noProof/>
          <w:color w:val="EF682C"/>
        </w:rPr>
        <w:t>2.2.</w:t>
      </w:r>
      <w:r>
        <w:rPr>
          <w:rFonts w:asciiTheme="minorHAnsi" w:eastAsiaTheme="minorEastAsia" w:hAnsiTheme="minorHAnsi" w:cstheme="minorBidi"/>
          <w:noProof/>
          <w:lang w:val="en-GB" w:eastAsia="ja-JP"/>
        </w:rPr>
        <w:tab/>
      </w:r>
      <w:r>
        <w:rPr>
          <w:noProof/>
        </w:rPr>
        <w:t>Installation initiale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_Toc242524787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A1D892C" w14:textId="77777777" w:rsidR="006E3937" w:rsidRDefault="006E3937">
      <w:pPr>
        <w:pStyle w:val="TM3"/>
        <w:tabs>
          <w:tab w:val="left" w:pos="1240"/>
        </w:tabs>
        <w:rPr>
          <w:rFonts w:asciiTheme="minorHAnsi" w:eastAsiaTheme="minorEastAsia" w:hAnsiTheme="minorHAnsi" w:cstheme="minorBidi"/>
          <w:noProof/>
          <w:lang w:val="en-GB" w:eastAsia="ja-JP"/>
        </w:rPr>
      </w:pPr>
      <w:r w:rsidRPr="00EB2532">
        <w:rPr>
          <w:noProof/>
          <w:color w:val="EF692C"/>
        </w:rPr>
        <w:t>2.2.1.</w:t>
      </w:r>
      <w:r>
        <w:rPr>
          <w:rFonts w:asciiTheme="minorHAnsi" w:eastAsiaTheme="minorEastAsia" w:hAnsiTheme="minorHAnsi" w:cstheme="minorBidi"/>
          <w:noProof/>
          <w:lang w:val="en-GB" w:eastAsia="ja-JP"/>
        </w:rPr>
        <w:tab/>
      </w:r>
      <w:r>
        <w:rPr>
          <w:noProof/>
        </w:rPr>
        <w:t>Récupération du paramétrage d’un site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_Toc242524788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A243BB2" w14:textId="77777777" w:rsidR="006E3937" w:rsidRDefault="006E3937">
      <w:pPr>
        <w:pStyle w:val="TM3"/>
        <w:tabs>
          <w:tab w:val="left" w:pos="1240"/>
        </w:tabs>
        <w:rPr>
          <w:rFonts w:asciiTheme="minorHAnsi" w:eastAsiaTheme="minorEastAsia" w:hAnsiTheme="minorHAnsi" w:cstheme="minorBidi"/>
          <w:noProof/>
          <w:lang w:val="en-GB" w:eastAsia="ja-JP"/>
        </w:rPr>
      </w:pPr>
      <w:r w:rsidRPr="00EB2532">
        <w:rPr>
          <w:noProof/>
          <w:color w:val="EF692C"/>
        </w:rPr>
        <w:t>2.2.2.</w:t>
      </w:r>
      <w:r>
        <w:rPr>
          <w:rFonts w:asciiTheme="minorHAnsi" w:eastAsiaTheme="minorEastAsia" w:hAnsiTheme="minorHAnsi" w:cstheme="minorBidi"/>
          <w:noProof/>
          <w:lang w:val="en-GB" w:eastAsia="ja-JP"/>
        </w:rPr>
        <w:tab/>
      </w:r>
      <w:r>
        <w:rPr>
          <w:noProof/>
        </w:rPr>
        <w:t>Récupération des données d’un site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_Toc242524789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B12E5EA" w14:textId="77777777" w:rsidR="006E3937" w:rsidRDefault="006E3937">
      <w:pPr>
        <w:pStyle w:val="TM2"/>
        <w:tabs>
          <w:tab w:val="left" w:pos="840"/>
        </w:tabs>
        <w:rPr>
          <w:rFonts w:asciiTheme="minorHAnsi" w:eastAsiaTheme="minorEastAsia" w:hAnsiTheme="minorHAnsi" w:cstheme="minorBidi"/>
          <w:noProof/>
          <w:lang w:val="en-GB" w:eastAsia="ja-JP"/>
        </w:rPr>
      </w:pPr>
      <w:r w:rsidRPr="00EB2532">
        <w:rPr>
          <w:noProof/>
          <w:color w:val="EF682C"/>
        </w:rPr>
        <w:t>2.3.</w:t>
      </w:r>
      <w:r>
        <w:rPr>
          <w:rFonts w:asciiTheme="minorHAnsi" w:eastAsiaTheme="minorEastAsia" w:hAnsiTheme="minorHAnsi" w:cstheme="minorBidi"/>
          <w:noProof/>
          <w:lang w:val="en-GB" w:eastAsia="ja-JP"/>
        </w:rPr>
        <w:tab/>
      </w:r>
      <w:r>
        <w:rPr>
          <w:noProof/>
        </w:rPr>
        <w:t>Maintenance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_Toc242524790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F0B4270" w14:textId="77777777" w:rsidR="006E3937" w:rsidRDefault="006E3937">
      <w:pPr>
        <w:pStyle w:val="TM3"/>
        <w:tabs>
          <w:tab w:val="left" w:pos="1240"/>
        </w:tabs>
        <w:rPr>
          <w:rFonts w:asciiTheme="minorHAnsi" w:eastAsiaTheme="minorEastAsia" w:hAnsiTheme="minorHAnsi" w:cstheme="minorBidi"/>
          <w:noProof/>
          <w:lang w:val="en-GB" w:eastAsia="ja-JP"/>
        </w:rPr>
      </w:pPr>
      <w:r w:rsidRPr="00EB2532">
        <w:rPr>
          <w:noProof/>
          <w:color w:val="EF692C"/>
        </w:rPr>
        <w:t>2.3.1.</w:t>
      </w:r>
      <w:r>
        <w:rPr>
          <w:rFonts w:asciiTheme="minorHAnsi" w:eastAsiaTheme="minorEastAsia" w:hAnsiTheme="minorHAnsi" w:cstheme="minorBidi"/>
          <w:noProof/>
          <w:lang w:val="en-GB" w:eastAsia="ja-JP"/>
        </w:rPr>
        <w:tab/>
      </w:r>
      <w:r>
        <w:rPr>
          <w:noProof/>
        </w:rPr>
        <w:t>Récupération des OT affectés à l’utilisateur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_Toc242524791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E00830E" w14:textId="77777777" w:rsidR="006E3937" w:rsidRDefault="006E3937">
      <w:pPr>
        <w:pStyle w:val="TM3"/>
        <w:tabs>
          <w:tab w:val="left" w:pos="1240"/>
        </w:tabs>
        <w:rPr>
          <w:rFonts w:asciiTheme="minorHAnsi" w:eastAsiaTheme="minorEastAsia" w:hAnsiTheme="minorHAnsi" w:cstheme="minorBidi"/>
          <w:noProof/>
          <w:lang w:val="en-GB" w:eastAsia="ja-JP"/>
        </w:rPr>
      </w:pPr>
      <w:r w:rsidRPr="00EB2532">
        <w:rPr>
          <w:noProof/>
          <w:color w:val="EF692C"/>
        </w:rPr>
        <w:t>2.3.2.</w:t>
      </w:r>
      <w:r>
        <w:rPr>
          <w:rFonts w:asciiTheme="minorHAnsi" w:eastAsiaTheme="minorEastAsia" w:hAnsiTheme="minorHAnsi" w:cstheme="minorBidi"/>
          <w:noProof/>
          <w:lang w:val="en-GB" w:eastAsia="ja-JP"/>
        </w:rPr>
        <w:tab/>
      </w:r>
      <w:r>
        <w:rPr>
          <w:noProof/>
        </w:rPr>
        <w:t>Enregistrement d’un compte-rendu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_Toc242524792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4B064B0" w14:textId="77777777" w:rsidR="006E3937" w:rsidRDefault="006E3937">
      <w:pPr>
        <w:pStyle w:val="TM1"/>
        <w:tabs>
          <w:tab w:val="left" w:pos="440"/>
        </w:tabs>
        <w:rPr>
          <w:rFonts w:asciiTheme="minorHAnsi" w:eastAsiaTheme="minorEastAsia" w:hAnsiTheme="minorHAnsi" w:cstheme="minorBidi"/>
          <w:b w:val="0"/>
          <w:caps w:val="0"/>
          <w:noProof/>
          <w:lang w:val="en-GB" w:eastAsia="ja-JP"/>
        </w:rPr>
      </w:pPr>
      <w:r w:rsidRPr="00EB2532">
        <w:rPr>
          <w:noProof/>
          <w:color w:val="EF682C"/>
        </w:rPr>
        <w:t>3.</w:t>
      </w:r>
      <w:r>
        <w:rPr>
          <w:rFonts w:asciiTheme="minorHAnsi" w:eastAsiaTheme="minorEastAsia" w:hAnsiTheme="minorHAnsi" w:cstheme="minorBidi"/>
          <w:b w:val="0"/>
          <w:caps w:val="0"/>
          <w:noProof/>
          <w:lang w:val="en-GB" w:eastAsia="ja-JP"/>
        </w:rPr>
        <w:tab/>
      </w:r>
      <w:r>
        <w:rPr>
          <w:noProof/>
        </w:rPr>
        <w:t>Intents Android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_Toc242524793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E137B0B" w14:textId="77777777" w:rsidR="006E3937" w:rsidRDefault="006E3937">
      <w:pPr>
        <w:pStyle w:val="TM2"/>
        <w:tabs>
          <w:tab w:val="left" w:pos="840"/>
        </w:tabs>
        <w:rPr>
          <w:rFonts w:asciiTheme="minorHAnsi" w:eastAsiaTheme="minorEastAsia" w:hAnsiTheme="minorHAnsi" w:cstheme="minorBidi"/>
          <w:noProof/>
          <w:lang w:val="en-GB" w:eastAsia="ja-JP"/>
        </w:rPr>
      </w:pPr>
      <w:r w:rsidRPr="00EB2532">
        <w:rPr>
          <w:noProof/>
          <w:color w:val="EF682C"/>
        </w:rPr>
        <w:t>3.1.</w:t>
      </w:r>
      <w:r>
        <w:rPr>
          <w:rFonts w:asciiTheme="minorHAnsi" w:eastAsiaTheme="minorEastAsia" w:hAnsiTheme="minorHAnsi" w:cstheme="minorBidi"/>
          <w:noProof/>
          <w:lang w:val="en-GB" w:eastAsia="ja-JP"/>
        </w:rPr>
        <w:tab/>
      </w:r>
      <w:r>
        <w:rPr>
          <w:noProof/>
        </w:rPr>
        <w:t>Ouverture de la carte sur un objet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_Toc242524794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C643D4D" w14:textId="77777777" w:rsidR="006E3937" w:rsidRDefault="006E3937">
      <w:pPr>
        <w:pStyle w:val="TM2"/>
        <w:tabs>
          <w:tab w:val="left" w:pos="840"/>
        </w:tabs>
        <w:rPr>
          <w:rFonts w:asciiTheme="minorHAnsi" w:eastAsiaTheme="minorEastAsia" w:hAnsiTheme="minorHAnsi" w:cstheme="minorBidi"/>
          <w:noProof/>
          <w:lang w:val="en-GB" w:eastAsia="ja-JP"/>
        </w:rPr>
      </w:pPr>
      <w:r w:rsidRPr="00EB2532">
        <w:rPr>
          <w:noProof/>
          <w:color w:val="EF682C"/>
        </w:rPr>
        <w:t>3.2.</w:t>
      </w:r>
      <w:r>
        <w:rPr>
          <w:rFonts w:asciiTheme="minorHAnsi" w:eastAsiaTheme="minorEastAsia" w:hAnsiTheme="minorHAnsi" w:cstheme="minorBidi"/>
          <w:noProof/>
          <w:lang w:val="en-GB" w:eastAsia="ja-JP"/>
        </w:rPr>
        <w:tab/>
      </w:r>
      <w:r>
        <w:rPr>
          <w:noProof/>
        </w:rPr>
        <w:t>Accès au formulaire de saisie de compte rendu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_Toc242524795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FED10DD" w14:textId="77777777" w:rsidR="00923D0F" w:rsidRPr="00E050D9" w:rsidRDefault="00F87964" w:rsidP="00FD6A93">
      <w:pPr>
        <w:rPr>
          <w:rFonts w:ascii="Helvetica" w:hAnsi="Helvetica"/>
          <w:sz w:val="22"/>
          <w:u w:val="single"/>
        </w:rPr>
      </w:pPr>
      <w:r w:rsidRPr="00E050D9">
        <w:rPr>
          <w:rFonts w:ascii="Helvetica" w:hAnsi="Helvetica"/>
          <w:b/>
          <w:i/>
          <w:caps/>
        </w:rPr>
        <w:fldChar w:fldCharType="end"/>
      </w:r>
    </w:p>
    <w:p w14:paraId="04ACCAAD" w14:textId="77777777" w:rsidR="00FA2DE5" w:rsidRDefault="00923D0F">
      <w:pPr>
        <w:jc w:val="left"/>
        <w:rPr>
          <w:rFonts w:ascii="Helvetica" w:hAnsi="Helvetica"/>
        </w:rPr>
      </w:pPr>
      <w:r w:rsidRPr="00E050D9">
        <w:rPr>
          <w:rFonts w:ascii="Helvetica" w:hAnsi="Helvetica"/>
        </w:rPr>
        <w:br w:type="page"/>
      </w:r>
      <w:bookmarkStart w:id="0" w:name="_Toc342440336"/>
      <w:bookmarkStart w:id="1" w:name="_Toc342789704"/>
      <w:bookmarkEnd w:id="0"/>
      <w:bookmarkEnd w:id="1"/>
      <w:r w:rsidR="00FA2DE5">
        <w:rPr>
          <w:rFonts w:ascii="Helvetica" w:hAnsi="Helvetica"/>
        </w:rPr>
        <w:lastRenderedPageBreak/>
        <w:br w:type="page"/>
      </w:r>
    </w:p>
    <w:p w14:paraId="73E800E6" w14:textId="77777777" w:rsidR="00923D0F" w:rsidRPr="00E050D9" w:rsidRDefault="00923D0F" w:rsidP="00FD6A93">
      <w:pPr>
        <w:rPr>
          <w:rFonts w:ascii="Helvetica" w:hAnsi="Helvetica"/>
        </w:rPr>
      </w:pPr>
    </w:p>
    <w:p w14:paraId="26775E49" w14:textId="77777777" w:rsidR="00A0025D" w:rsidRDefault="00A0025D" w:rsidP="00787E30">
      <w:pPr>
        <w:pStyle w:val="GITitre1"/>
      </w:pPr>
      <w:bookmarkStart w:id="2" w:name="_Toc30584774"/>
      <w:bookmarkStart w:id="3" w:name="_Toc73256662"/>
      <w:bookmarkStart w:id="4" w:name="_Toc73257028"/>
      <w:bookmarkStart w:id="5" w:name="_Toc177360493"/>
      <w:bookmarkStart w:id="6" w:name="_Toc319748578"/>
      <w:bookmarkStart w:id="7" w:name="_Toc242524780"/>
      <w:r w:rsidRPr="00787E30">
        <w:t>Introduction</w:t>
      </w:r>
      <w:bookmarkEnd w:id="2"/>
      <w:bookmarkEnd w:id="3"/>
      <w:bookmarkEnd w:id="4"/>
      <w:bookmarkEnd w:id="5"/>
      <w:bookmarkEnd w:id="6"/>
      <w:bookmarkEnd w:id="7"/>
    </w:p>
    <w:p w14:paraId="4C68CB32" w14:textId="0946FB80" w:rsidR="00BC6D7A" w:rsidRDefault="00BC6D7A" w:rsidP="00BC6D7A">
      <w:pPr>
        <w:pStyle w:val="Sansinterligne"/>
        <w:spacing w:after="240"/>
      </w:pPr>
      <w:r>
        <w:t xml:space="preserve">Le présent document </w:t>
      </w:r>
      <w:r w:rsidR="006E3937">
        <w:t xml:space="preserve">décrit les interfaces consommées ou exposées par GIMAP. Ces interfaces peuvent être utilisées pour </w:t>
      </w:r>
      <w:proofErr w:type="spellStart"/>
      <w:r w:rsidR="006E3937">
        <w:t>integrer</w:t>
      </w:r>
      <w:proofErr w:type="spellEnd"/>
      <w:r w:rsidR="006E3937">
        <w:t xml:space="preserve"> GIMAP à un écosystème d’applications.</w:t>
      </w:r>
    </w:p>
    <w:p w14:paraId="28A32E94" w14:textId="77777777" w:rsidR="006E3937" w:rsidRDefault="006E3937" w:rsidP="00BC6D7A">
      <w:pPr>
        <w:pStyle w:val="Sansinterligne"/>
      </w:pPr>
    </w:p>
    <w:p w14:paraId="173EB0DF" w14:textId="77777777" w:rsidR="006E3937" w:rsidRDefault="006E3937" w:rsidP="00BC6D7A">
      <w:pPr>
        <w:pStyle w:val="Sansinterligne"/>
      </w:pPr>
    </w:p>
    <w:p w14:paraId="5B140AF7" w14:textId="77777777" w:rsidR="006E3937" w:rsidRDefault="006E3937" w:rsidP="00BC6D7A">
      <w:pPr>
        <w:pStyle w:val="Sansinterligne"/>
      </w:pPr>
    </w:p>
    <w:p w14:paraId="58CE6BC9" w14:textId="77777777" w:rsidR="006E3937" w:rsidRDefault="006E3937">
      <w:pPr>
        <w:jc w:val="left"/>
        <w:rPr>
          <w:rFonts w:ascii="Helvetica" w:hAnsi="Helvetica"/>
          <w:b/>
          <w:color w:val="E36C0A" w:themeColor="accent6" w:themeShade="BF"/>
          <w:sz w:val="36"/>
        </w:rPr>
      </w:pPr>
      <w:bookmarkStart w:id="8" w:name="_Toc242524781"/>
      <w:r>
        <w:br w:type="page"/>
      </w:r>
    </w:p>
    <w:p w14:paraId="76065627" w14:textId="16731A8E" w:rsidR="00FE0C19" w:rsidRDefault="00FE0C19" w:rsidP="00FE0C19">
      <w:pPr>
        <w:pStyle w:val="GITitre1"/>
      </w:pPr>
      <w:r>
        <w:lastRenderedPageBreak/>
        <w:t>Service</w:t>
      </w:r>
      <w:r w:rsidR="00E73127">
        <w:t>s</w:t>
      </w:r>
      <w:r>
        <w:t xml:space="preserve"> de communication</w:t>
      </w:r>
      <w:bookmarkEnd w:id="8"/>
    </w:p>
    <w:p w14:paraId="66AFBB31" w14:textId="77777777" w:rsidR="006E3937" w:rsidRDefault="006E3937" w:rsidP="006E3937">
      <w:pPr>
        <w:pStyle w:val="Sansinterligne"/>
      </w:pPr>
      <w:r>
        <w:t>De façon générale, l’appel d’un service de GIMAP se fait de la façon suivante :</w:t>
      </w:r>
    </w:p>
    <w:p w14:paraId="4C48155E" w14:textId="63C1A210" w:rsidR="006E3937" w:rsidRPr="006E3937" w:rsidRDefault="006E3937" w:rsidP="006E3937">
      <w:pPr>
        <w:pStyle w:val="cadresignature"/>
      </w:pPr>
      <w:r>
        <w:t>http(s)://</w:t>
      </w:r>
      <w:r w:rsidRPr="00BC6D7A">
        <w:rPr>
          <w:i/>
        </w:rPr>
        <w:t>&lt;url du serveur GIMAP&gt;</w:t>
      </w:r>
      <w:r>
        <w:t>/index.php?service=</w:t>
      </w:r>
      <w:r w:rsidRPr="00BC6D7A">
        <w:rPr>
          <w:i/>
        </w:rPr>
        <w:t>&lt;nom du service&gt;</w:t>
      </w:r>
    </w:p>
    <w:p w14:paraId="3C9726A8" w14:textId="77777777" w:rsidR="007373E6" w:rsidRDefault="007373E6" w:rsidP="00FE0C19">
      <w:pPr>
        <w:pStyle w:val="Titre2"/>
      </w:pPr>
      <w:bookmarkStart w:id="9" w:name="_Toc242524782"/>
      <w:r>
        <w:t>Authentification</w:t>
      </w:r>
      <w:bookmarkEnd w:id="9"/>
    </w:p>
    <w:p w14:paraId="0DB2D27A" w14:textId="77777777" w:rsidR="007373E6" w:rsidRDefault="007373E6" w:rsidP="00FE0C19">
      <w:pPr>
        <w:pStyle w:val="Titre3"/>
      </w:pPr>
      <w:bookmarkStart w:id="10" w:name="_Toc242524783"/>
      <w:r>
        <w:t>Vérification des identifiants</w:t>
      </w:r>
      <w:bookmarkEnd w:id="10"/>
    </w:p>
    <w:p w14:paraId="204144D3" w14:textId="77777777" w:rsidR="007373E6" w:rsidRPr="002743DA" w:rsidRDefault="007373E6" w:rsidP="002743DA">
      <w:pPr>
        <w:pStyle w:val="Methode"/>
        <w:rPr>
          <w:b w:val="0"/>
        </w:rPr>
      </w:pPr>
      <w:r w:rsidRPr="002743DA">
        <w:t xml:space="preserve">Service : </w:t>
      </w:r>
      <w:r w:rsidR="002743DA">
        <w:tab/>
      </w:r>
      <w:r w:rsidRPr="002743DA">
        <w:rPr>
          <w:b w:val="0"/>
        </w:rPr>
        <w:t>global.auth.json</w:t>
      </w:r>
    </w:p>
    <w:p w14:paraId="02FA1677" w14:textId="77777777" w:rsidR="002743DA" w:rsidRPr="002743DA" w:rsidRDefault="002743DA" w:rsidP="002743DA">
      <w:pPr>
        <w:pStyle w:val="Methode"/>
        <w:rPr>
          <w:b w:val="0"/>
        </w:rPr>
      </w:pPr>
      <w:r w:rsidRPr="002743DA">
        <w:t>Verbe :</w:t>
      </w:r>
      <w:r>
        <w:tab/>
      </w:r>
      <w:r w:rsidRPr="002743DA">
        <w:rPr>
          <w:b w:val="0"/>
        </w:rPr>
        <w:t>GET</w:t>
      </w:r>
    </w:p>
    <w:p w14:paraId="4F3C9577" w14:textId="77777777" w:rsidR="002743DA" w:rsidRDefault="002743DA" w:rsidP="002743DA">
      <w:pPr>
        <w:pStyle w:val="Methode"/>
      </w:pPr>
      <w:r>
        <w:t>Paramètres :</w:t>
      </w:r>
    </w:p>
    <w:p w14:paraId="623EE5F3" w14:textId="77777777" w:rsidR="002743DA" w:rsidRPr="002743DA" w:rsidRDefault="002743DA" w:rsidP="002743DA">
      <w:pPr>
        <w:pStyle w:val="RetraitPuce"/>
        <w:rPr>
          <w:b/>
        </w:rPr>
      </w:pPr>
      <w:r w:rsidRPr="002743DA">
        <w:rPr>
          <w:b/>
        </w:rPr>
        <w:t>String login :</w:t>
      </w:r>
      <w:r>
        <w:rPr>
          <w:b/>
        </w:rPr>
        <w:t xml:space="preserve"> </w:t>
      </w:r>
      <w:r>
        <w:rPr>
          <w:b/>
        </w:rPr>
        <w:tab/>
      </w:r>
      <w:r>
        <w:t>Le login de l’utilisateur</w:t>
      </w:r>
    </w:p>
    <w:p w14:paraId="22088574" w14:textId="77777777" w:rsidR="002743DA" w:rsidRPr="002743DA" w:rsidRDefault="002743DA" w:rsidP="002743DA">
      <w:pPr>
        <w:pStyle w:val="RetraitPuce"/>
        <w:rPr>
          <w:b/>
        </w:rPr>
      </w:pPr>
      <w:r>
        <w:rPr>
          <w:b/>
        </w:rPr>
        <w:t>String pwd :</w:t>
      </w:r>
      <w:r>
        <w:rPr>
          <w:b/>
        </w:rPr>
        <w:tab/>
      </w:r>
      <w:r>
        <w:t>Le mot de passe de l’utilisateur</w:t>
      </w:r>
    </w:p>
    <w:p w14:paraId="3BF47561" w14:textId="77777777" w:rsidR="002743DA" w:rsidRDefault="002743DA" w:rsidP="002743DA">
      <w:pPr>
        <w:pStyle w:val="Methode"/>
        <w:rPr>
          <w:b w:val="0"/>
        </w:rPr>
      </w:pPr>
      <w:r>
        <w:t>Réponse :</w:t>
      </w:r>
      <w:r w:rsidR="001C1422">
        <w:tab/>
      </w:r>
      <w:r w:rsidR="001C1422" w:rsidRPr="001C1422">
        <w:rPr>
          <w:b w:val="0"/>
        </w:rPr>
        <w:t>JSON</w:t>
      </w:r>
    </w:p>
    <w:p w14:paraId="2C47D398" w14:textId="77777777" w:rsidR="001C1422" w:rsidRDefault="001C1422" w:rsidP="002743DA">
      <w:pPr>
        <w:pStyle w:val="Methode"/>
        <w:rPr>
          <w:b w:val="0"/>
        </w:rPr>
      </w:pPr>
      <w:r>
        <w:rPr>
          <w:b w:val="0"/>
        </w:rPr>
        <w:t>La réponse contient une liste de sites autorisés pour l’utilisateur. Un cookie de session est renvoyé avec la réponse.</w:t>
      </w:r>
    </w:p>
    <w:p w14:paraId="5A8D4163" w14:textId="77777777" w:rsidR="001C1422" w:rsidRPr="001C1422" w:rsidRDefault="001C1422" w:rsidP="00716DBF">
      <w:pPr>
        <w:pStyle w:val="cadresignature"/>
      </w:pPr>
      <w:r w:rsidRPr="001C1422">
        <w:t>{</w:t>
      </w:r>
    </w:p>
    <w:p w14:paraId="781264A1" w14:textId="77777777" w:rsidR="001C1422" w:rsidRDefault="001C1422" w:rsidP="00716DBF">
      <w:pPr>
        <w:pStyle w:val="cadresignature"/>
      </w:pPr>
      <w:r w:rsidRPr="001C1422">
        <w:tab/>
        <w:t>//</w:t>
      </w:r>
      <w:r>
        <w:t xml:space="preserve"> Indique que l’utilisateur est authentifié.</w:t>
      </w:r>
    </w:p>
    <w:p w14:paraId="74AB6361" w14:textId="77777777" w:rsidR="001C1422" w:rsidRDefault="00716DBF" w:rsidP="00716DBF">
      <w:pPr>
        <w:pStyle w:val="cadresignature"/>
      </w:pPr>
      <w:r w:rsidRPr="001C1422">
        <w:tab/>
      </w:r>
      <w:r w:rsidR="001C1422" w:rsidRPr="001C1422">
        <w:t>"auth": true,</w:t>
      </w:r>
    </w:p>
    <w:p w14:paraId="6E1079D8" w14:textId="77777777" w:rsidR="001C1422" w:rsidRPr="001C1422" w:rsidRDefault="00716DBF" w:rsidP="00716DBF">
      <w:pPr>
        <w:pStyle w:val="cadresignature"/>
      </w:pPr>
      <w:r w:rsidRPr="001C1422">
        <w:tab/>
      </w:r>
      <w:r w:rsidR="001C1422">
        <w:t>// Liste des sites autorisés pour l’utilisateur.</w:t>
      </w:r>
    </w:p>
    <w:p w14:paraId="091F4C2F" w14:textId="77777777" w:rsidR="001C1422" w:rsidRPr="001C1422" w:rsidRDefault="001C1422" w:rsidP="00716DBF">
      <w:pPr>
        <w:pStyle w:val="cadresignature"/>
      </w:pPr>
      <w:r w:rsidRPr="001C1422">
        <w:tab/>
        <w:t>"sites": [{</w:t>
      </w:r>
    </w:p>
    <w:p w14:paraId="10BA4C2B" w14:textId="77777777" w:rsidR="001C1422" w:rsidRPr="001C1422" w:rsidRDefault="001C1422" w:rsidP="00716DBF">
      <w:pPr>
        <w:pStyle w:val="cadresignature"/>
      </w:pPr>
      <w:r w:rsidRPr="001C1422">
        <w:tab/>
      </w:r>
      <w:r w:rsidRPr="001C1422">
        <w:tab/>
        <w:t>// URL de sélection du site.</w:t>
      </w:r>
    </w:p>
    <w:p w14:paraId="5608BDB9" w14:textId="77777777" w:rsidR="001C1422" w:rsidRPr="001C1422" w:rsidRDefault="001C1422" w:rsidP="00716DBF">
      <w:pPr>
        <w:pStyle w:val="cadresignature"/>
      </w:pPr>
      <w:r w:rsidRPr="001C1422">
        <w:tab/>
        <w:t>"url": ".\/index.php?service=global.auth&amp;site=</w:t>
      </w:r>
      <w:r>
        <w:t>melun</w:t>
      </w:r>
      <w:r w:rsidRPr="001C1422">
        <w:t>&amp;app=mapcite",</w:t>
      </w:r>
    </w:p>
    <w:p w14:paraId="28635393" w14:textId="77777777" w:rsidR="001C1422" w:rsidRPr="001C1422" w:rsidRDefault="001C1422" w:rsidP="00716DBF">
      <w:pPr>
        <w:pStyle w:val="cadresignature"/>
      </w:pPr>
      <w:r w:rsidRPr="001C1422">
        <w:tab/>
      </w:r>
      <w:r w:rsidRPr="001C1422">
        <w:tab/>
        <w:t xml:space="preserve">// </w:t>
      </w:r>
      <w:r>
        <w:t>URL de lancement de l’application associée</w:t>
      </w:r>
    </w:p>
    <w:p w14:paraId="058A016D" w14:textId="77777777" w:rsidR="001C1422" w:rsidRPr="001C1422" w:rsidRDefault="001C1422" w:rsidP="00716DBF">
      <w:pPr>
        <w:pStyle w:val="cadresignature"/>
      </w:pPr>
      <w:r w:rsidRPr="001C1422">
        <w:tab/>
      </w:r>
      <w:r w:rsidRPr="001C1422">
        <w:tab/>
        <w:t>"launch": ".\/index.php?service=NetGeo",</w:t>
      </w:r>
    </w:p>
    <w:p w14:paraId="1A656FF7" w14:textId="77777777" w:rsidR="001C1422" w:rsidRPr="001C1422" w:rsidRDefault="001C1422" w:rsidP="00716DBF">
      <w:pPr>
        <w:pStyle w:val="cadresignature"/>
      </w:pPr>
      <w:r w:rsidRPr="001C1422">
        <w:tab/>
      </w:r>
      <w:r w:rsidRPr="001C1422">
        <w:tab/>
        <w:t xml:space="preserve">// </w:t>
      </w:r>
      <w:r>
        <w:t>Libellé du site</w:t>
      </w:r>
      <w:r w:rsidRPr="001C1422">
        <w:t>.</w:t>
      </w:r>
    </w:p>
    <w:p w14:paraId="40852781" w14:textId="77777777" w:rsidR="001C1422" w:rsidRPr="001C1422" w:rsidRDefault="001C1422" w:rsidP="00716DBF">
      <w:pPr>
        <w:pStyle w:val="cadresignature"/>
      </w:pPr>
      <w:r w:rsidRPr="001C1422">
        <w:tab/>
      </w:r>
      <w:r w:rsidRPr="001C1422">
        <w:tab/>
        <w:t>"label": "</w:t>
      </w:r>
      <w:r>
        <w:t>Agence de Melun</w:t>
      </w:r>
      <w:r w:rsidRPr="001C1422">
        <w:t>",</w:t>
      </w:r>
    </w:p>
    <w:p w14:paraId="4F49525C" w14:textId="77777777" w:rsidR="001C1422" w:rsidRPr="001C1422" w:rsidRDefault="001C1422" w:rsidP="00716DBF">
      <w:pPr>
        <w:pStyle w:val="cadresignature"/>
      </w:pPr>
      <w:r w:rsidRPr="001C1422">
        <w:tab/>
      </w:r>
      <w:r w:rsidRPr="001C1422">
        <w:tab/>
        <w:t xml:space="preserve">// </w:t>
      </w:r>
      <w:r>
        <w:t>Identifiant du site</w:t>
      </w:r>
    </w:p>
    <w:p w14:paraId="4AE96CBC" w14:textId="77777777" w:rsidR="001C1422" w:rsidRPr="001C1422" w:rsidRDefault="001C1422" w:rsidP="00716DBF">
      <w:pPr>
        <w:pStyle w:val="cadresignature"/>
      </w:pPr>
      <w:r w:rsidRPr="001C1422">
        <w:tab/>
      </w:r>
      <w:r w:rsidRPr="001C1422">
        <w:tab/>
        <w:t>"id": "</w:t>
      </w:r>
      <w:r>
        <w:t>melun</w:t>
      </w:r>
      <w:r w:rsidRPr="001C1422">
        <w:t>",</w:t>
      </w:r>
    </w:p>
    <w:p w14:paraId="77FD55EA" w14:textId="77777777" w:rsidR="001C1422" w:rsidRPr="001C1422" w:rsidRDefault="001C1422" w:rsidP="00716DBF">
      <w:pPr>
        <w:pStyle w:val="cadresignature"/>
      </w:pPr>
      <w:r w:rsidRPr="001C1422">
        <w:tab/>
      </w:r>
      <w:r w:rsidRPr="001C1422">
        <w:tab/>
        <w:t xml:space="preserve">// </w:t>
      </w:r>
      <w:r>
        <w:t>Ce site est-il un pseudo-site d’administration ?</w:t>
      </w:r>
    </w:p>
    <w:p w14:paraId="4CD5E83F" w14:textId="77777777" w:rsidR="001C1422" w:rsidRPr="001C1422" w:rsidRDefault="001C1422" w:rsidP="00716DBF">
      <w:pPr>
        <w:pStyle w:val="cadresignature"/>
      </w:pPr>
      <w:r w:rsidRPr="001C1422">
        <w:tab/>
      </w:r>
      <w:r w:rsidRPr="001C1422">
        <w:tab/>
        <w:t>"isAdmin": false,</w:t>
      </w:r>
    </w:p>
    <w:p w14:paraId="453B84A4" w14:textId="77777777" w:rsidR="001C1422" w:rsidRPr="001C1422" w:rsidRDefault="001C1422" w:rsidP="00716DBF">
      <w:pPr>
        <w:pStyle w:val="cadresignature"/>
      </w:pPr>
      <w:r w:rsidRPr="001C1422">
        <w:tab/>
      </w:r>
      <w:r w:rsidRPr="001C1422">
        <w:tab/>
        <w:t xml:space="preserve">// </w:t>
      </w:r>
      <w:r>
        <w:t>Ce site est-il un pseudo-site d’administration cartographique ?</w:t>
      </w:r>
    </w:p>
    <w:p w14:paraId="175C538F" w14:textId="77777777" w:rsidR="001C1422" w:rsidRPr="001C1422" w:rsidRDefault="001C1422" w:rsidP="00716DBF">
      <w:pPr>
        <w:pStyle w:val="cadresignature"/>
      </w:pPr>
      <w:r w:rsidRPr="001C1422">
        <w:tab/>
      </w:r>
      <w:r w:rsidRPr="001C1422">
        <w:tab/>
        <w:t>"isAdminCarto": false</w:t>
      </w:r>
    </w:p>
    <w:p w14:paraId="4BFE4F78" w14:textId="77777777" w:rsidR="001C1422" w:rsidRDefault="001C1422" w:rsidP="00716DBF">
      <w:pPr>
        <w:pStyle w:val="cadresignature"/>
      </w:pPr>
      <w:r w:rsidRPr="001C1422">
        <w:tab/>
      </w:r>
      <w:r>
        <w:tab/>
      </w:r>
      <w:r w:rsidRPr="001C1422">
        <w:t>},</w:t>
      </w:r>
    </w:p>
    <w:p w14:paraId="763B831C" w14:textId="77777777" w:rsidR="001C1422" w:rsidRDefault="001C1422" w:rsidP="00716DBF">
      <w:pPr>
        <w:pStyle w:val="cadresignature"/>
      </w:pPr>
      <w:r>
        <w:tab/>
      </w:r>
      <w:r>
        <w:tab/>
        <w:t>...</w:t>
      </w:r>
    </w:p>
    <w:p w14:paraId="6421C52D" w14:textId="77777777" w:rsidR="001C1422" w:rsidRPr="001C1422" w:rsidRDefault="001C1422" w:rsidP="00716DBF">
      <w:pPr>
        <w:pStyle w:val="cadresignature"/>
      </w:pPr>
      <w:r>
        <w:tab/>
        <w:t>]</w:t>
      </w:r>
    </w:p>
    <w:p w14:paraId="7E9640DC" w14:textId="77777777" w:rsidR="001C1422" w:rsidRPr="001C1422" w:rsidRDefault="001C1422" w:rsidP="00716DBF">
      <w:pPr>
        <w:pStyle w:val="cadresignature"/>
      </w:pPr>
      <w:r w:rsidRPr="001C1422">
        <w:t>}</w:t>
      </w:r>
    </w:p>
    <w:p w14:paraId="65433F3E" w14:textId="77777777" w:rsidR="00B52744" w:rsidRDefault="00B52744" w:rsidP="00B52744">
      <w:pPr>
        <w:pStyle w:val="Methode"/>
      </w:pPr>
      <w:r>
        <w:t>Cas d’erreur :</w:t>
      </w:r>
    </w:p>
    <w:p w14:paraId="5FDE0929" w14:textId="77777777" w:rsidR="00B52744" w:rsidRPr="00B52744" w:rsidRDefault="00B52744" w:rsidP="00B52744">
      <w:pPr>
        <w:pStyle w:val="RetraitPuce"/>
      </w:pPr>
      <w:r>
        <w:rPr>
          <w:b/>
        </w:rPr>
        <w:t>Statut 403 :</w:t>
      </w:r>
      <w:r>
        <w:rPr>
          <w:b/>
        </w:rPr>
        <w:tab/>
      </w:r>
      <w:r w:rsidRPr="00B52744">
        <w:t xml:space="preserve">Les </w:t>
      </w:r>
      <w:r>
        <w:t>identifiants fournis sont incorrects.</w:t>
      </w:r>
    </w:p>
    <w:p w14:paraId="6412495A" w14:textId="77777777" w:rsidR="00BC6D7A" w:rsidRDefault="00BC6D7A">
      <w:pPr>
        <w:jc w:val="left"/>
        <w:rPr>
          <w:rFonts w:ascii="Helvetica" w:hAnsi="Helvetica"/>
          <w:b/>
          <w:color w:val="E36C0A" w:themeColor="accent6" w:themeShade="BF"/>
          <w:sz w:val="28"/>
        </w:rPr>
      </w:pPr>
      <w:r>
        <w:br w:type="page"/>
      </w:r>
    </w:p>
    <w:p w14:paraId="2C94EB45" w14:textId="77777777" w:rsidR="00716DBF" w:rsidRDefault="00716DBF" w:rsidP="00FE0C19">
      <w:pPr>
        <w:pStyle w:val="Titre3"/>
      </w:pPr>
      <w:bookmarkStart w:id="11" w:name="_Toc242524784"/>
      <w:r>
        <w:lastRenderedPageBreak/>
        <w:t>Liste des sites pour l’utilisateur connecté</w:t>
      </w:r>
      <w:bookmarkEnd w:id="11"/>
    </w:p>
    <w:p w14:paraId="68128D48" w14:textId="77777777" w:rsidR="00716DBF" w:rsidRPr="002743DA" w:rsidRDefault="00716DBF" w:rsidP="00716DBF">
      <w:pPr>
        <w:pStyle w:val="Methode"/>
        <w:rPr>
          <w:b w:val="0"/>
        </w:rPr>
      </w:pPr>
      <w:r w:rsidRPr="002743DA">
        <w:t xml:space="preserve">Service : </w:t>
      </w:r>
      <w:r>
        <w:tab/>
      </w:r>
      <w:r w:rsidRPr="00716DBF">
        <w:rPr>
          <w:b w:val="0"/>
        </w:rPr>
        <w:t>gi.maintenance.mobility.site.json</w:t>
      </w:r>
    </w:p>
    <w:p w14:paraId="2AC2ED7B" w14:textId="77777777" w:rsidR="00716DBF" w:rsidRPr="002743DA" w:rsidRDefault="00716DBF" w:rsidP="00716DBF">
      <w:pPr>
        <w:pStyle w:val="Methode"/>
        <w:rPr>
          <w:b w:val="0"/>
        </w:rPr>
      </w:pPr>
      <w:r w:rsidRPr="002743DA">
        <w:t>Verbe :</w:t>
      </w:r>
      <w:r>
        <w:tab/>
      </w:r>
      <w:r w:rsidRPr="002743DA">
        <w:rPr>
          <w:b w:val="0"/>
        </w:rPr>
        <w:t>GET</w:t>
      </w:r>
    </w:p>
    <w:p w14:paraId="131D57DC" w14:textId="77777777" w:rsidR="00716DBF" w:rsidRDefault="00716DBF" w:rsidP="00716DBF">
      <w:pPr>
        <w:pStyle w:val="Methode"/>
      </w:pPr>
      <w:r>
        <w:t>Paramètre :</w:t>
      </w:r>
      <w:r>
        <w:tab/>
      </w:r>
      <w:r w:rsidRPr="00716DBF">
        <w:rPr>
          <w:b w:val="0"/>
        </w:rPr>
        <w:t>Aucun</w:t>
      </w:r>
    </w:p>
    <w:p w14:paraId="67C05408" w14:textId="77777777" w:rsidR="00716DBF" w:rsidRDefault="00716DBF" w:rsidP="00716DBF">
      <w:pPr>
        <w:pStyle w:val="Methode"/>
        <w:rPr>
          <w:b w:val="0"/>
        </w:rPr>
      </w:pPr>
      <w:r>
        <w:t>Réponse :</w:t>
      </w:r>
      <w:r>
        <w:tab/>
      </w:r>
      <w:r w:rsidRPr="001C1422">
        <w:rPr>
          <w:b w:val="0"/>
        </w:rPr>
        <w:t>JSON</w:t>
      </w:r>
    </w:p>
    <w:p w14:paraId="5864B130" w14:textId="77777777" w:rsidR="00716DBF" w:rsidRDefault="00716DBF" w:rsidP="00165E9E">
      <w:pPr>
        <w:pStyle w:val="Methode"/>
      </w:pPr>
      <w:r>
        <w:rPr>
          <w:b w:val="0"/>
        </w:rPr>
        <w:t>La réponse contient une liste de sites autorisés pour l’utilisateur</w:t>
      </w:r>
      <w:r w:rsidR="00165E9E">
        <w:rPr>
          <w:b w:val="0"/>
        </w:rPr>
        <w:t xml:space="preserve"> avec leur emprise</w:t>
      </w:r>
      <w:r>
        <w:rPr>
          <w:b w:val="0"/>
        </w:rPr>
        <w:t>.</w:t>
      </w:r>
      <w:r>
        <w:rPr>
          <w:rStyle w:val="apple-tab-span"/>
          <w:rFonts w:ascii="Calibri" w:hAnsi="Calibri"/>
          <w:color w:val="000000"/>
          <w:sz w:val="21"/>
          <w:szCs w:val="21"/>
        </w:rPr>
        <w:tab/>
      </w:r>
    </w:p>
    <w:p w14:paraId="29EE6910" w14:textId="77777777" w:rsidR="00165E9E" w:rsidRDefault="00165E9E" w:rsidP="00165E9E">
      <w:pPr>
        <w:pStyle w:val="cadresignature"/>
      </w:pPr>
      <w:r>
        <w:t>[{</w:t>
      </w:r>
    </w:p>
    <w:p w14:paraId="3A41507F" w14:textId="77777777" w:rsidR="00165E9E" w:rsidRDefault="00165E9E" w:rsidP="00165E9E">
      <w:pPr>
        <w:pStyle w:val="cadresignature"/>
      </w:pPr>
      <w:r>
        <w:tab/>
        <w:t>"id": "Smartgeo",</w:t>
      </w:r>
    </w:p>
    <w:p w14:paraId="76B9EF20" w14:textId="77777777" w:rsidR="00165E9E" w:rsidRDefault="00165E9E" w:rsidP="00165E9E">
      <w:pPr>
        <w:pStyle w:val="cadresignature"/>
      </w:pPr>
      <w:r>
        <w:tab/>
        <w:t>"label": "Smartgeo",</w:t>
      </w:r>
    </w:p>
    <w:p w14:paraId="56179A68" w14:textId="77777777" w:rsidR="00165E9E" w:rsidRDefault="00165E9E" w:rsidP="00165E9E">
      <w:pPr>
        <w:pStyle w:val="cadresignature"/>
      </w:pPr>
      <w:r>
        <w:tab/>
        <w:t>"extent": {</w:t>
      </w:r>
    </w:p>
    <w:p w14:paraId="628B6451" w14:textId="77777777" w:rsidR="00165E9E" w:rsidRDefault="00165E9E" w:rsidP="00165E9E">
      <w:pPr>
        <w:pStyle w:val="cadresignature"/>
      </w:pPr>
      <w:r>
        <w:tab/>
      </w:r>
      <w:r>
        <w:tab/>
        <w:t>"xmin": 4.2392817710985,</w:t>
      </w:r>
    </w:p>
    <w:p w14:paraId="18945DC8" w14:textId="77777777" w:rsidR="00165E9E" w:rsidRDefault="00165E9E" w:rsidP="00165E9E">
      <w:pPr>
        <w:pStyle w:val="cadresignature"/>
      </w:pPr>
      <w:r>
        <w:tab/>
      </w:r>
      <w:r>
        <w:tab/>
        <w:t>"xmax": 4.3154235182342,</w:t>
      </w:r>
    </w:p>
    <w:p w14:paraId="0EDE79C8" w14:textId="77777777" w:rsidR="00165E9E" w:rsidRDefault="00165E9E" w:rsidP="00165E9E">
      <w:pPr>
        <w:pStyle w:val="cadresignature"/>
      </w:pPr>
      <w:r>
        <w:tab/>
      </w:r>
      <w:r>
        <w:tab/>
        <w:t>"ymin": 45.504446061186,</w:t>
      </w:r>
    </w:p>
    <w:p w14:paraId="07F2A302" w14:textId="77777777" w:rsidR="00165E9E" w:rsidRDefault="00165E9E" w:rsidP="00165E9E">
      <w:pPr>
        <w:pStyle w:val="cadresignature"/>
      </w:pPr>
      <w:r>
        <w:tab/>
      </w:r>
      <w:r>
        <w:tab/>
        <w:t>"ymax": 45.565441191052</w:t>
      </w:r>
    </w:p>
    <w:p w14:paraId="026443CB" w14:textId="77777777" w:rsidR="00165E9E" w:rsidRDefault="00165E9E" w:rsidP="00165E9E">
      <w:pPr>
        <w:pStyle w:val="cadresignature"/>
      </w:pPr>
      <w:r>
        <w:tab/>
        <w:t>}</w:t>
      </w:r>
    </w:p>
    <w:p w14:paraId="5B8981D6" w14:textId="77777777" w:rsidR="00716DBF" w:rsidRDefault="00165E9E" w:rsidP="00165E9E">
      <w:pPr>
        <w:pStyle w:val="cadresignature"/>
        <w:rPr>
          <w:rFonts w:ascii="Courier New" w:hAnsi="Courier New"/>
          <w:szCs w:val="20"/>
        </w:rPr>
      </w:pPr>
      <w:r>
        <w:t>}]</w:t>
      </w:r>
    </w:p>
    <w:p w14:paraId="4546C656" w14:textId="77777777" w:rsidR="00165E9E" w:rsidRDefault="00165E9E" w:rsidP="00165E9E">
      <w:pPr>
        <w:pStyle w:val="Methode"/>
        <w:rPr>
          <w:b w:val="0"/>
        </w:rPr>
      </w:pPr>
      <w:r>
        <w:t>Cas d’erreur :</w:t>
      </w:r>
      <w:r>
        <w:tab/>
      </w:r>
    </w:p>
    <w:p w14:paraId="4733A8AF" w14:textId="77777777" w:rsidR="00165E9E" w:rsidRPr="00EA6E1F" w:rsidRDefault="00165E9E" w:rsidP="00165E9E">
      <w:pPr>
        <w:pStyle w:val="RetraitPuce"/>
        <w:rPr>
          <w:b/>
        </w:rPr>
      </w:pPr>
      <w:r w:rsidRPr="00EA6E1F">
        <w:rPr>
          <w:b/>
        </w:rPr>
        <w:t xml:space="preserve">Statut </w:t>
      </w:r>
      <w:r>
        <w:rPr>
          <w:b/>
        </w:rPr>
        <w:t>403</w:t>
      </w:r>
      <w:r w:rsidRPr="00EA6E1F">
        <w:rPr>
          <w:b/>
        </w:rPr>
        <w:t> :</w:t>
      </w:r>
      <w:r>
        <w:rPr>
          <w:b/>
        </w:rPr>
        <w:t xml:space="preserve"> </w:t>
      </w:r>
      <w:r>
        <w:tab/>
        <w:t>Si l’utilisateur n’est pas authentifié, une réponse minimale est renvoyée.</w:t>
      </w:r>
    </w:p>
    <w:p w14:paraId="23DB1A71" w14:textId="77777777" w:rsidR="00165E9E" w:rsidRDefault="00165E9E" w:rsidP="00165E9E">
      <w:pPr>
        <w:pStyle w:val="cadresignature"/>
        <w:rPr>
          <w:rFonts w:ascii="Courier New" w:hAnsi="Courier New"/>
          <w:szCs w:val="20"/>
        </w:rPr>
      </w:pPr>
      <w:r>
        <w:t>{"error":{"text":"User not authentified","code":4031}}</w:t>
      </w:r>
    </w:p>
    <w:p w14:paraId="279224DD" w14:textId="77777777" w:rsidR="002743DA" w:rsidRDefault="00B52744" w:rsidP="00FE0C19">
      <w:pPr>
        <w:pStyle w:val="Titre3"/>
      </w:pPr>
      <w:bookmarkStart w:id="12" w:name="_Toc242524785"/>
      <w:r>
        <w:t>Sélection d’un site</w:t>
      </w:r>
      <w:r w:rsidR="00B26CBA">
        <w:t xml:space="preserve"> actif</w:t>
      </w:r>
      <w:bookmarkEnd w:id="12"/>
    </w:p>
    <w:p w14:paraId="2C9CF486" w14:textId="77777777" w:rsidR="00B26CBA" w:rsidRPr="002743DA" w:rsidRDefault="00B26CBA" w:rsidP="00B26CBA">
      <w:pPr>
        <w:pStyle w:val="Methode"/>
        <w:rPr>
          <w:b w:val="0"/>
        </w:rPr>
      </w:pPr>
      <w:r w:rsidRPr="002743DA">
        <w:t xml:space="preserve">Service : </w:t>
      </w:r>
      <w:r>
        <w:tab/>
      </w:r>
      <w:r w:rsidRPr="002743DA">
        <w:rPr>
          <w:b w:val="0"/>
        </w:rPr>
        <w:t>global.auth.json</w:t>
      </w:r>
    </w:p>
    <w:p w14:paraId="1C5D8209" w14:textId="77777777" w:rsidR="00B26CBA" w:rsidRPr="002743DA" w:rsidRDefault="00B26CBA" w:rsidP="00B26CBA">
      <w:pPr>
        <w:pStyle w:val="Methode"/>
        <w:rPr>
          <w:b w:val="0"/>
        </w:rPr>
      </w:pPr>
      <w:r w:rsidRPr="002743DA">
        <w:t>Verbe :</w:t>
      </w:r>
      <w:r>
        <w:tab/>
      </w:r>
      <w:r w:rsidRPr="002743DA">
        <w:rPr>
          <w:b w:val="0"/>
        </w:rPr>
        <w:t>GET</w:t>
      </w:r>
    </w:p>
    <w:p w14:paraId="4A526671" w14:textId="77777777" w:rsidR="00B26CBA" w:rsidRDefault="00B26CBA" w:rsidP="00B26CBA">
      <w:pPr>
        <w:pStyle w:val="Methode"/>
      </w:pPr>
      <w:r>
        <w:t>Paramètres :</w:t>
      </w:r>
    </w:p>
    <w:p w14:paraId="5630C85A" w14:textId="77777777" w:rsidR="00B26CBA" w:rsidRPr="002743DA" w:rsidRDefault="00B26CBA" w:rsidP="00B26CBA">
      <w:pPr>
        <w:pStyle w:val="RetraitPuce"/>
        <w:rPr>
          <w:b/>
        </w:rPr>
      </w:pPr>
      <w:r w:rsidRPr="002743DA">
        <w:rPr>
          <w:b/>
        </w:rPr>
        <w:t xml:space="preserve">String </w:t>
      </w:r>
      <w:r>
        <w:rPr>
          <w:b/>
        </w:rPr>
        <w:t>app</w:t>
      </w:r>
      <w:r w:rsidRPr="002743DA">
        <w:rPr>
          <w:b/>
        </w:rPr>
        <w:t> :</w:t>
      </w:r>
      <w:r>
        <w:rPr>
          <w:b/>
        </w:rPr>
        <w:t xml:space="preserve"> </w:t>
      </w:r>
      <w:r>
        <w:rPr>
          <w:b/>
        </w:rPr>
        <w:tab/>
      </w:r>
      <w:r>
        <w:t>« mapcite » (chaîne invariante)</w:t>
      </w:r>
    </w:p>
    <w:p w14:paraId="28831397" w14:textId="77777777" w:rsidR="00B26CBA" w:rsidRPr="002743DA" w:rsidRDefault="00B26CBA" w:rsidP="00B26CBA">
      <w:pPr>
        <w:pStyle w:val="RetraitPuce"/>
        <w:rPr>
          <w:b/>
        </w:rPr>
      </w:pPr>
      <w:r>
        <w:rPr>
          <w:b/>
        </w:rPr>
        <w:t>String site :</w:t>
      </w:r>
      <w:r>
        <w:rPr>
          <w:b/>
        </w:rPr>
        <w:tab/>
      </w:r>
      <w:r>
        <w:t>L’identifiant du site actif</w:t>
      </w:r>
    </w:p>
    <w:p w14:paraId="47935B1A" w14:textId="77777777" w:rsidR="00B26CBA" w:rsidRDefault="00B26CBA" w:rsidP="00B26CBA">
      <w:pPr>
        <w:pStyle w:val="Methode"/>
        <w:rPr>
          <w:b w:val="0"/>
        </w:rPr>
      </w:pPr>
      <w:r>
        <w:t>Réponse :</w:t>
      </w:r>
      <w:r>
        <w:tab/>
      </w:r>
      <w:r w:rsidRPr="001C1422">
        <w:rPr>
          <w:b w:val="0"/>
        </w:rPr>
        <w:t>JSON</w:t>
      </w:r>
    </w:p>
    <w:p w14:paraId="7B1AC6B7" w14:textId="77777777" w:rsidR="00B26CBA" w:rsidRPr="001C1422" w:rsidRDefault="00155728" w:rsidP="00155728">
      <w:pPr>
        <w:pStyle w:val="Methode"/>
      </w:pPr>
      <w:r>
        <w:rPr>
          <w:b w:val="0"/>
        </w:rPr>
        <w:t>En cas de succès, l</w:t>
      </w:r>
      <w:r w:rsidR="00B26CBA">
        <w:rPr>
          <w:b w:val="0"/>
        </w:rPr>
        <w:t xml:space="preserve">a réponse contient </w:t>
      </w:r>
      <w:r>
        <w:rPr>
          <w:b w:val="0"/>
        </w:rPr>
        <w:t>la</w:t>
      </w:r>
      <w:r w:rsidR="00B26CBA">
        <w:rPr>
          <w:b w:val="0"/>
        </w:rPr>
        <w:t xml:space="preserve"> liste de</w:t>
      </w:r>
      <w:r>
        <w:rPr>
          <w:b w:val="0"/>
        </w:rPr>
        <w:t>s</w:t>
      </w:r>
      <w:r w:rsidR="00B26CBA">
        <w:rPr>
          <w:b w:val="0"/>
        </w:rPr>
        <w:t xml:space="preserve"> sites autorisés pour l’utilisateur.</w:t>
      </w:r>
    </w:p>
    <w:p w14:paraId="4D464541" w14:textId="77777777" w:rsidR="00B26CBA" w:rsidRDefault="00B26CBA" w:rsidP="00B26CBA">
      <w:pPr>
        <w:pStyle w:val="Methode"/>
      </w:pPr>
      <w:r>
        <w:t>Cas d’erreur :</w:t>
      </w:r>
    </w:p>
    <w:p w14:paraId="1BDBA250" w14:textId="77777777" w:rsidR="00B26CBA" w:rsidRDefault="00B26CBA" w:rsidP="00B26CBA">
      <w:pPr>
        <w:pStyle w:val="RetraitPuce"/>
      </w:pPr>
      <w:r>
        <w:rPr>
          <w:b/>
        </w:rPr>
        <w:t xml:space="preserve">Statut </w:t>
      </w:r>
      <w:r w:rsidR="00155728">
        <w:rPr>
          <w:b/>
        </w:rPr>
        <w:t>200</w:t>
      </w:r>
      <w:r>
        <w:rPr>
          <w:b/>
        </w:rPr>
        <w:t> :</w:t>
      </w:r>
      <w:r>
        <w:rPr>
          <w:b/>
        </w:rPr>
        <w:tab/>
      </w:r>
      <w:r w:rsidR="00155728">
        <w:t>Si l’utilisateur n’est pas authentifié, une réponse minimale est renvoyée.</w:t>
      </w:r>
    </w:p>
    <w:p w14:paraId="53EE866B" w14:textId="77777777" w:rsidR="00E20694" w:rsidRDefault="00155728" w:rsidP="00716DBF">
      <w:pPr>
        <w:pStyle w:val="cadresignature"/>
      </w:pPr>
      <w:r w:rsidRPr="00155728">
        <w:t>{</w:t>
      </w:r>
    </w:p>
    <w:p w14:paraId="00A788EC" w14:textId="77777777" w:rsidR="00E20694" w:rsidRDefault="00716DBF" w:rsidP="00716DBF">
      <w:pPr>
        <w:pStyle w:val="cadresignature"/>
      </w:pPr>
      <w:r w:rsidRPr="001C1422">
        <w:tab/>
      </w:r>
      <w:r w:rsidR="00155728" w:rsidRPr="00155728">
        <w:t>"auth":</w:t>
      </w:r>
      <w:r w:rsidR="00E20694">
        <w:t xml:space="preserve"> </w:t>
      </w:r>
      <w:r w:rsidR="00155728" w:rsidRPr="00155728">
        <w:t>false,</w:t>
      </w:r>
    </w:p>
    <w:p w14:paraId="363C753D" w14:textId="77777777" w:rsidR="00E20694" w:rsidRDefault="00716DBF" w:rsidP="00716DBF">
      <w:pPr>
        <w:pStyle w:val="cadresignature"/>
      </w:pPr>
      <w:r w:rsidRPr="001C1422">
        <w:tab/>
      </w:r>
      <w:r w:rsidR="00155728" w:rsidRPr="00155728">
        <w:t>"sites":[]</w:t>
      </w:r>
    </w:p>
    <w:p w14:paraId="486A8525" w14:textId="77777777" w:rsidR="00155728" w:rsidRPr="00B52744" w:rsidRDefault="00155728" w:rsidP="00716DBF">
      <w:pPr>
        <w:pStyle w:val="cadresignature"/>
      </w:pPr>
      <w:r w:rsidRPr="00155728">
        <w:t>}</w:t>
      </w:r>
    </w:p>
    <w:p w14:paraId="3982B588" w14:textId="77777777" w:rsidR="00BC6D7A" w:rsidRDefault="00BC6D7A">
      <w:pPr>
        <w:jc w:val="left"/>
        <w:rPr>
          <w:rFonts w:ascii="Helvetica" w:hAnsi="Helvetica"/>
          <w:b/>
          <w:color w:val="E36C0A" w:themeColor="accent6" w:themeShade="BF"/>
          <w:sz w:val="28"/>
        </w:rPr>
      </w:pPr>
      <w:r>
        <w:br w:type="page"/>
      </w:r>
    </w:p>
    <w:p w14:paraId="667AFB1F" w14:textId="77777777" w:rsidR="00B52744" w:rsidRDefault="00E20694" w:rsidP="00FE0C19">
      <w:pPr>
        <w:pStyle w:val="Titre3"/>
      </w:pPr>
      <w:bookmarkStart w:id="13" w:name="_Toc242524786"/>
      <w:r>
        <w:lastRenderedPageBreak/>
        <w:t>Déconnexion</w:t>
      </w:r>
      <w:bookmarkEnd w:id="13"/>
    </w:p>
    <w:p w14:paraId="1700B080" w14:textId="77777777" w:rsidR="00E20694" w:rsidRPr="002743DA" w:rsidRDefault="00E20694" w:rsidP="00E20694">
      <w:pPr>
        <w:pStyle w:val="Methode"/>
        <w:rPr>
          <w:b w:val="0"/>
        </w:rPr>
      </w:pPr>
      <w:r w:rsidRPr="002743DA">
        <w:t xml:space="preserve">Service : </w:t>
      </w:r>
      <w:r>
        <w:tab/>
      </w:r>
      <w:r w:rsidRPr="002743DA">
        <w:rPr>
          <w:b w:val="0"/>
        </w:rPr>
        <w:t>global.</w:t>
      </w:r>
      <w:r>
        <w:rPr>
          <w:b w:val="0"/>
        </w:rPr>
        <w:t>dcnx</w:t>
      </w:r>
      <w:r w:rsidRPr="002743DA">
        <w:rPr>
          <w:b w:val="0"/>
        </w:rPr>
        <w:t>.json</w:t>
      </w:r>
    </w:p>
    <w:p w14:paraId="107FE8FB" w14:textId="77777777" w:rsidR="00E20694" w:rsidRPr="002743DA" w:rsidRDefault="00E20694" w:rsidP="00E20694">
      <w:pPr>
        <w:pStyle w:val="Methode"/>
        <w:rPr>
          <w:b w:val="0"/>
        </w:rPr>
      </w:pPr>
      <w:r w:rsidRPr="002743DA">
        <w:t>Verbe :</w:t>
      </w:r>
      <w:r>
        <w:tab/>
      </w:r>
      <w:r w:rsidRPr="002743DA">
        <w:rPr>
          <w:b w:val="0"/>
        </w:rPr>
        <w:t>GET</w:t>
      </w:r>
    </w:p>
    <w:p w14:paraId="1619ADCB" w14:textId="77777777" w:rsidR="00E20694" w:rsidRPr="00E20694" w:rsidRDefault="00E20694" w:rsidP="00E20694">
      <w:pPr>
        <w:pStyle w:val="Methode"/>
        <w:rPr>
          <w:b w:val="0"/>
        </w:rPr>
      </w:pPr>
      <w:r>
        <w:t>Paramètres :</w:t>
      </w:r>
      <w:r>
        <w:tab/>
      </w:r>
      <w:r>
        <w:rPr>
          <w:b w:val="0"/>
        </w:rPr>
        <w:t>Aucun</w:t>
      </w:r>
    </w:p>
    <w:p w14:paraId="722CF898" w14:textId="77777777" w:rsidR="00E20694" w:rsidRDefault="00E20694" w:rsidP="00E20694">
      <w:pPr>
        <w:pStyle w:val="Methode"/>
        <w:rPr>
          <w:b w:val="0"/>
        </w:rPr>
      </w:pPr>
      <w:r>
        <w:t>Réponse :</w:t>
      </w:r>
      <w:r>
        <w:tab/>
      </w:r>
      <w:r w:rsidRPr="001C1422">
        <w:rPr>
          <w:b w:val="0"/>
        </w:rPr>
        <w:t>JSON</w:t>
      </w:r>
    </w:p>
    <w:p w14:paraId="4249D3BC" w14:textId="77777777" w:rsidR="00E20694" w:rsidRPr="001C1422" w:rsidRDefault="00E20694" w:rsidP="00E20694">
      <w:pPr>
        <w:pStyle w:val="Methode"/>
      </w:pPr>
      <w:r>
        <w:rPr>
          <w:b w:val="0"/>
        </w:rPr>
        <w:t>Une réponse minimale est renvoyée.</w:t>
      </w:r>
    </w:p>
    <w:p w14:paraId="254C9828" w14:textId="77777777" w:rsidR="00E20694" w:rsidRPr="00E20694" w:rsidRDefault="00E20694" w:rsidP="00716DBF">
      <w:pPr>
        <w:pStyle w:val="cadresignature"/>
      </w:pPr>
      <w:r w:rsidRPr="00E20694">
        <w:t>{</w:t>
      </w:r>
    </w:p>
    <w:p w14:paraId="06760D9A" w14:textId="77777777" w:rsidR="00E20694" w:rsidRPr="00E20694" w:rsidRDefault="00E20694" w:rsidP="00716DBF">
      <w:pPr>
        <w:pStyle w:val="cadresignature"/>
      </w:pPr>
      <w:r w:rsidRPr="00E20694">
        <w:tab/>
        <w:t>"service": "global.dcnx.json",</w:t>
      </w:r>
    </w:p>
    <w:p w14:paraId="79F482F7" w14:textId="77777777" w:rsidR="00E20694" w:rsidRPr="00E20694" w:rsidRDefault="00E20694" w:rsidP="00716DBF">
      <w:pPr>
        <w:pStyle w:val="cadresignature"/>
      </w:pPr>
      <w:r w:rsidRPr="00E20694">
        <w:tab/>
        <w:t>"css": {</w:t>
      </w:r>
    </w:p>
    <w:p w14:paraId="34513C83" w14:textId="77777777" w:rsidR="00E20694" w:rsidRPr="00E20694" w:rsidRDefault="00E20694" w:rsidP="00716DBF">
      <w:pPr>
        <w:pStyle w:val="cadresignature"/>
      </w:pPr>
      <w:r w:rsidRPr="00E20694">
        <w:tab/>
      </w:r>
      <w:r w:rsidRPr="00E20694">
        <w:tab/>
        <w:t>"0": "gi"</w:t>
      </w:r>
    </w:p>
    <w:p w14:paraId="2B8B2DF4" w14:textId="77777777" w:rsidR="00E20694" w:rsidRPr="00E20694" w:rsidRDefault="00E20694" w:rsidP="00716DBF">
      <w:pPr>
        <w:pStyle w:val="cadresignature"/>
      </w:pPr>
      <w:r w:rsidRPr="00E20694">
        <w:tab/>
        <w:t>},</w:t>
      </w:r>
    </w:p>
    <w:p w14:paraId="156EC49B" w14:textId="77777777" w:rsidR="00E20694" w:rsidRPr="00E20694" w:rsidRDefault="00E20694" w:rsidP="00716DBF">
      <w:pPr>
        <w:pStyle w:val="cadresignature"/>
      </w:pPr>
      <w:r w:rsidRPr="00E20694">
        <w:tab/>
        <w:t>"product": "smartgeo",</w:t>
      </w:r>
    </w:p>
    <w:p w14:paraId="5579356A" w14:textId="77777777" w:rsidR="00E20694" w:rsidRPr="00E20694" w:rsidRDefault="00E20694" w:rsidP="00716DBF">
      <w:pPr>
        <w:pStyle w:val="cadresignature"/>
      </w:pPr>
      <w:r w:rsidRPr="00E20694">
        <w:tab/>
        <w:t>"smarty": ".\/WEB-INF\/_modules\/auth\/store\/templates\/gi\/form.htm"</w:t>
      </w:r>
    </w:p>
    <w:p w14:paraId="26030BCF" w14:textId="77777777" w:rsidR="00E20694" w:rsidRPr="00E20694" w:rsidRDefault="00E20694" w:rsidP="00716DBF">
      <w:pPr>
        <w:pStyle w:val="cadresignature"/>
      </w:pPr>
      <w:r w:rsidRPr="00E20694">
        <w:t>}</w:t>
      </w:r>
    </w:p>
    <w:p w14:paraId="5DE8D80B" w14:textId="77777777" w:rsidR="007F4D22" w:rsidRDefault="007F4D22">
      <w:pPr>
        <w:jc w:val="left"/>
        <w:rPr>
          <w:rFonts w:ascii="Helvetica" w:hAnsi="Helvetica"/>
          <w:b/>
          <w:color w:val="E36C0A" w:themeColor="accent6" w:themeShade="BF"/>
          <w:sz w:val="36"/>
        </w:rPr>
      </w:pPr>
      <w:r>
        <w:br w:type="page"/>
      </w:r>
    </w:p>
    <w:p w14:paraId="48B501A7" w14:textId="77777777" w:rsidR="00E20694" w:rsidRDefault="007F4D22" w:rsidP="00FE0C19">
      <w:pPr>
        <w:pStyle w:val="Titre2"/>
      </w:pPr>
      <w:bookmarkStart w:id="14" w:name="_Toc242524787"/>
      <w:r>
        <w:lastRenderedPageBreak/>
        <w:t>Installation initiale</w:t>
      </w:r>
      <w:bookmarkEnd w:id="14"/>
    </w:p>
    <w:p w14:paraId="630D2D78" w14:textId="77777777" w:rsidR="007D0EAA" w:rsidRDefault="007D0EAA" w:rsidP="00FE0C19">
      <w:pPr>
        <w:pStyle w:val="Titre3"/>
      </w:pPr>
      <w:bookmarkStart w:id="15" w:name="_Toc242524788"/>
      <w:r>
        <w:t>Récupération du paramétrage d’un site</w:t>
      </w:r>
      <w:bookmarkEnd w:id="15"/>
    </w:p>
    <w:p w14:paraId="0B965194" w14:textId="77777777" w:rsidR="007D0EAA" w:rsidRPr="002743DA" w:rsidRDefault="007D0EAA" w:rsidP="007D0EAA">
      <w:pPr>
        <w:pStyle w:val="Methode"/>
        <w:rPr>
          <w:b w:val="0"/>
        </w:rPr>
      </w:pPr>
      <w:r w:rsidRPr="002743DA">
        <w:t xml:space="preserve">Service : </w:t>
      </w:r>
      <w:r>
        <w:tab/>
      </w:r>
      <w:r w:rsidRPr="007D0EAA">
        <w:rPr>
          <w:b w:val="0"/>
        </w:rPr>
        <w:t>gi.maintenance.mobility.installation.json</w:t>
      </w:r>
    </w:p>
    <w:p w14:paraId="20C44D58" w14:textId="77777777" w:rsidR="007D0EAA" w:rsidRPr="002743DA" w:rsidRDefault="007D0EAA" w:rsidP="007D0EAA">
      <w:pPr>
        <w:pStyle w:val="Methode"/>
        <w:rPr>
          <w:b w:val="0"/>
        </w:rPr>
      </w:pPr>
      <w:r w:rsidRPr="002743DA">
        <w:t>Verbe :</w:t>
      </w:r>
      <w:r>
        <w:tab/>
      </w:r>
      <w:r w:rsidRPr="002743DA">
        <w:rPr>
          <w:b w:val="0"/>
        </w:rPr>
        <w:t>GET</w:t>
      </w:r>
    </w:p>
    <w:p w14:paraId="25D7F3C0" w14:textId="77777777" w:rsidR="007D0EAA" w:rsidRDefault="007D0EAA" w:rsidP="007D0EAA">
      <w:pPr>
        <w:pStyle w:val="Methode"/>
      </w:pPr>
      <w:r>
        <w:t>Paramètres :</w:t>
      </w:r>
      <w:r>
        <w:tab/>
      </w:r>
    </w:p>
    <w:p w14:paraId="68AECADD" w14:textId="77777777" w:rsidR="007D0EAA" w:rsidRPr="00E20694" w:rsidRDefault="007D0EAA" w:rsidP="007D0EAA">
      <w:pPr>
        <w:pStyle w:val="RetraitPuce"/>
      </w:pPr>
      <w:r>
        <w:rPr>
          <w:b/>
        </w:rPr>
        <w:t>String site :</w:t>
      </w:r>
      <w:r>
        <w:rPr>
          <w:b/>
        </w:rPr>
        <w:tab/>
      </w:r>
      <w:r>
        <w:t>Identifiant du site dont on souhaite récupérer le paramétrage.</w:t>
      </w:r>
    </w:p>
    <w:p w14:paraId="14A97061" w14:textId="77777777" w:rsidR="007D0EAA" w:rsidRDefault="007D0EAA" w:rsidP="007D0EAA">
      <w:pPr>
        <w:pStyle w:val="Methode"/>
        <w:rPr>
          <w:b w:val="0"/>
        </w:rPr>
      </w:pPr>
      <w:r>
        <w:t>Réponse :</w:t>
      </w:r>
      <w:r>
        <w:tab/>
      </w:r>
      <w:r w:rsidRPr="001C1422">
        <w:rPr>
          <w:b w:val="0"/>
        </w:rPr>
        <w:t>JSON</w:t>
      </w:r>
    </w:p>
    <w:p w14:paraId="434908E3" w14:textId="77777777" w:rsidR="007D0EAA" w:rsidRPr="001C1422" w:rsidRDefault="006079D5" w:rsidP="007D0EAA">
      <w:pPr>
        <w:pStyle w:val="Methode"/>
      </w:pPr>
      <w:r>
        <w:rPr>
          <w:b w:val="0"/>
        </w:rPr>
        <w:t>Le paramétrage du site est renvoyé :</w:t>
      </w:r>
    </w:p>
    <w:p w14:paraId="63E6C986" w14:textId="77777777" w:rsidR="007D0EAA" w:rsidRPr="00E20694" w:rsidRDefault="007D0EAA" w:rsidP="00716DBF">
      <w:pPr>
        <w:pStyle w:val="cadresignature"/>
      </w:pPr>
      <w:r w:rsidRPr="00E20694">
        <w:t>{</w:t>
      </w:r>
    </w:p>
    <w:p w14:paraId="27CE0A73" w14:textId="77777777" w:rsidR="006079D5" w:rsidRPr="006079D5" w:rsidRDefault="007D0EAA" w:rsidP="00716DBF">
      <w:pPr>
        <w:pStyle w:val="cadresignature"/>
      </w:pPr>
      <w:r w:rsidRPr="00E20694">
        <w:tab/>
      </w:r>
      <w:r w:rsidR="006079D5">
        <w:t>// Description des objets métier.</w:t>
      </w:r>
    </w:p>
    <w:p w14:paraId="26739F6B" w14:textId="77777777" w:rsidR="007D0EAA" w:rsidRDefault="00716DBF" w:rsidP="00716DBF">
      <w:pPr>
        <w:pStyle w:val="cadresignature"/>
      </w:pPr>
      <w:r w:rsidRPr="001C1422">
        <w:tab/>
      </w:r>
      <w:r w:rsidR="007D0EAA" w:rsidRPr="00E20694">
        <w:t>"</w:t>
      </w:r>
      <w:r w:rsidR="006079D5">
        <w:t>metamodel</w:t>
      </w:r>
      <w:r w:rsidR="007D0EAA" w:rsidRPr="00E20694">
        <w:t xml:space="preserve">": </w:t>
      </w:r>
      <w:r w:rsidR="006079D5">
        <w:t>[]</w:t>
      </w:r>
      <w:r w:rsidR="007D0EAA" w:rsidRPr="00E20694">
        <w:t>,</w:t>
      </w:r>
    </w:p>
    <w:p w14:paraId="3CB783D8" w14:textId="77777777" w:rsidR="006079D5" w:rsidRPr="006079D5" w:rsidRDefault="00716DBF" w:rsidP="00716DBF">
      <w:pPr>
        <w:pStyle w:val="cadresignature"/>
      </w:pPr>
      <w:r w:rsidRPr="001C1422">
        <w:tab/>
      </w:r>
      <w:r w:rsidR="006079D5" w:rsidRPr="006079D5">
        <w:t>// Listes utilisées par l’application.</w:t>
      </w:r>
    </w:p>
    <w:p w14:paraId="6749C33E" w14:textId="77777777" w:rsidR="007D0EAA" w:rsidRDefault="007D0EAA" w:rsidP="00716DBF">
      <w:pPr>
        <w:pStyle w:val="cadresignature"/>
      </w:pPr>
      <w:r w:rsidRPr="00E20694">
        <w:tab/>
        <w:t>"</w:t>
      </w:r>
      <w:r w:rsidR="006079D5">
        <w:t>lists</w:t>
      </w:r>
      <w:r w:rsidRPr="00E20694">
        <w:t xml:space="preserve">": </w:t>
      </w:r>
      <w:r w:rsidR="006079D5">
        <w:t>[]</w:t>
      </w:r>
      <w:r w:rsidRPr="00E20694">
        <w:t>,</w:t>
      </w:r>
    </w:p>
    <w:p w14:paraId="13D41032" w14:textId="77777777" w:rsidR="006079D5" w:rsidRPr="006079D5" w:rsidRDefault="006079D5" w:rsidP="00716DBF">
      <w:pPr>
        <w:pStyle w:val="cadresignature"/>
      </w:pPr>
      <w:r>
        <w:tab/>
        <w:t>// Référentiel d’activité.</w:t>
      </w:r>
    </w:p>
    <w:p w14:paraId="497E0C81" w14:textId="77777777" w:rsidR="007D0EAA" w:rsidRDefault="007D0EAA" w:rsidP="00716DBF">
      <w:pPr>
        <w:pStyle w:val="cadresignature"/>
      </w:pPr>
      <w:r w:rsidRPr="00E20694">
        <w:tab/>
        <w:t>"</w:t>
      </w:r>
      <w:r w:rsidR="006079D5">
        <w:t>activities</w:t>
      </w:r>
      <w:r w:rsidRPr="00E20694">
        <w:t xml:space="preserve">": </w:t>
      </w:r>
      <w:r w:rsidR="006079D5">
        <w:t>[]</w:t>
      </w:r>
      <w:r w:rsidRPr="00E20694">
        <w:t>,</w:t>
      </w:r>
    </w:p>
    <w:p w14:paraId="03B28F80" w14:textId="77777777" w:rsidR="006079D5" w:rsidRPr="00363C0E" w:rsidRDefault="006079D5" w:rsidP="00716DBF">
      <w:pPr>
        <w:pStyle w:val="cadresignature"/>
      </w:pPr>
      <w:r w:rsidRPr="00363C0E">
        <w:tab/>
        <w:t>// Règles de représentation des objets.</w:t>
      </w:r>
    </w:p>
    <w:p w14:paraId="7437E4C8" w14:textId="77777777" w:rsidR="007D0EAA" w:rsidRDefault="007D0EAA" w:rsidP="00716DBF">
      <w:pPr>
        <w:pStyle w:val="cadresignature"/>
      </w:pPr>
      <w:r w:rsidRPr="00E20694">
        <w:tab/>
        <w:t>"</w:t>
      </w:r>
      <w:r w:rsidR="006079D5">
        <w:t>symbology</w:t>
      </w:r>
      <w:r w:rsidRPr="00E20694">
        <w:t xml:space="preserve">": </w:t>
      </w:r>
      <w:r w:rsidR="00363C0E">
        <w:t>[],</w:t>
      </w:r>
    </w:p>
    <w:p w14:paraId="1F50D135" w14:textId="77777777" w:rsidR="00363C0E" w:rsidRPr="00363C0E" w:rsidRDefault="00363C0E" w:rsidP="00716DBF">
      <w:pPr>
        <w:pStyle w:val="cadresignature"/>
      </w:pPr>
      <w:r w:rsidRPr="00363C0E">
        <w:tab/>
        <w:t>// Nombres d’objets par familles.</w:t>
      </w:r>
    </w:p>
    <w:p w14:paraId="7A769E2A" w14:textId="77777777" w:rsidR="00363C0E" w:rsidRDefault="00363C0E" w:rsidP="00716DBF">
      <w:pPr>
        <w:pStyle w:val="cadresignature"/>
      </w:pPr>
      <w:r>
        <w:tab/>
      </w:r>
      <w:r w:rsidRPr="00E20694">
        <w:t>"</w:t>
      </w:r>
      <w:r>
        <w:t>number</w:t>
      </w:r>
      <w:r w:rsidRPr="00E20694">
        <w:t xml:space="preserve">": </w:t>
      </w:r>
      <w:r>
        <w:t>{</w:t>
      </w:r>
    </w:p>
    <w:p w14:paraId="339EAF23" w14:textId="77777777" w:rsidR="00363C0E" w:rsidRDefault="00363C0E" w:rsidP="00716DBF">
      <w:pPr>
        <w:pStyle w:val="cadresignature"/>
      </w:pPr>
      <w:r>
        <w:tab/>
      </w:r>
      <w:r>
        <w:tab/>
      </w:r>
      <w:r w:rsidRPr="00E20694">
        <w:t>"</w:t>
      </w:r>
      <w:r>
        <w:t>total</w:t>
      </w:r>
      <w:r w:rsidRPr="00E20694">
        <w:t>":</w:t>
      </w:r>
      <w:r>
        <w:t xml:space="preserve"> 4144,</w:t>
      </w:r>
    </w:p>
    <w:p w14:paraId="69B1B18C" w14:textId="77777777" w:rsidR="00363C0E" w:rsidRDefault="00363C0E" w:rsidP="00716DBF">
      <w:pPr>
        <w:pStyle w:val="cadresignature"/>
      </w:pPr>
      <w:r>
        <w:tab/>
      </w:r>
      <w:r>
        <w:tab/>
        <w:t>"okey1": 2122,</w:t>
      </w:r>
    </w:p>
    <w:p w14:paraId="60F52DE9" w14:textId="77777777" w:rsidR="00363C0E" w:rsidRDefault="00363C0E" w:rsidP="00716DBF">
      <w:pPr>
        <w:pStyle w:val="cadresignature"/>
      </w:pPr>
      <w:r>
        <w:tab/>
      </w:r>
      <w:r>
        <w:tab/>
        <w:t>"okey2": 1000,</w:t>
      </w:r>
    </w:p>
    <w:p w14:paraId="38EF2C9F" w14:textId="77777777" w:rsidR="00363C0E" w:rsidRDefault="00363C0E" w:rsidP="00716DBF">
      <w:pPr>
        <w:pStyle w:val="cadresignature"/>
      </w:pPr>
      <w:r>
        <w:tab/>
      </w:r>
      <w:r>
        <w:tab/>
        <w:t>"okey7": 0,</w:t>
      </w:r>
    </w:p>
    <w:p w14:paraId="4A8F9598" w14:textId="77777777" w:rsidR="00363C0E" w:rsidRDefault="00363C0E" w:rsidP="00716DBF">
      <w:pPr>
        <w:pStyle w:val="cadresignature"/>
      </w:pPr>
      <w:r>
        <w:tab/>
      </w:r>
      <w:r>
        <w:tab/>
        <w:t>"okey8": 1122</w:t>
      </w:r>
    </w:p>
    <w:p w14:paraId="016ACD27" w14:textId="77777777" w:rsidR="00363C0E" w:rsidRDefault="00716DBF" w:rsidP="00716DBF">
      <w:pPr>
        <w:pStyle w:val="cadresignature"/>
      </w:pPr>
      <w:r w:rsidRPr="001C1422">
        <w:tab/>
      </w:r>
      <w:r w:rsidR="00363C0E">
        <w:t>},</w:t>
      </w:r>
    </w:p>
    <w:p w14:paraId="794CF7FA" w14:textId="77777777" w:rsidR="00363C0E" w:rsidRPr="00363C0E" w:rsidRDefault="00716DBF" w:rsidP="00716DBF">
      <w:pPr>
        <w:pStyle w:val="cadresignature"/>
      </w:pPr>
      <w:r w:rsidRPr="001C1422">
        <w:tab/>
      </w:r>
      <w:r w:rsidR="00363C0E" w:rsidRPr="00363C0E">
        <w:t>// Date de génération.</w:t>
      </w:r>
    </w:p>
    <w:p w14:paraId="18D23579" w14:textId="77777777" w:rsidR="00363C0E" w:rsidRDefault="00716DBF" w:rsidP="00716DBF">
      <w:pPr>
        <w:pStyle w:val="cadresignature"/>
      </w:pPr>
      <w:r w:rsidRPr="001C1422">
        <w:tab/>
      </w:r>
      <w:r w:rsidR="00363C0E">
        <w:t>"timestamp": 123456789</w:t>
      </w:r>
    </w:p>
    <w:p w14:paraId="535A2784" w14:textId="77777777" w:rsidR="007D0EAA" w:rsidRPr="00E20694" w:rsidRDefault="007D0EAA" w:rsidP="00716DBF">
      <w:pPr>
        <w:pStyle w:val="cadresignature"/>
      </w:pPr>
      <w:r w:rsidRPr="00E20694">
        <w:t>}</w:t>
      </w:r>
    </w:p>
    <w:p w14:paraId="44AAD483" w14:textId="77777777" w:rsidR="00EA6E1F" w:rsidRDefault="00EA6E1F" w:rsidP="00EA6E1F">
      <w:pPr>
        <w:pStyle w:val="Methode"/>
      </w:pPr>
      <w:r>
        <w:t>Cas d’erreur :</w:t>
      </w:r>
    </w:p>
    <w:p w14:paraId="68A76C18" w14:textId="77777777" w:rsidR="00EA6E1F" w:rsidRPr="00EA6E1F" w:rsidRDefault="00EA6E1F" w:rsidP="00EA6E1F">
      <w:pPr>
        <w:pStyle w:val="RetraitPuce"/>
        <w:rPr>
          <w:b/>
        </w:rPr>
      </w:pPr>
      <w:r w:rsidRPr="00EA6E1F">
        <w:rPr>
          <w:b/>
        </w:rPr>
        <w:t xml:space="preserve">Statut </w:t>
      </w:r>
      <w:r>
        <w:rPr>
          <w:b/>
        </w:rPr>
        <w:t>403</w:t>
      </w:r>
      <w:r w:rsidRPr="00EA6E1F">
        <w:rPr>
          <w:b/>
        </w:rPr>
        <w:t> :</w:t>
      </w:r>
      <w:r>
        <w:rPr>
          <w:b/>
        </w:rPr>
        <w:t xml:space="preserve"> </w:t>
      </w:r>
      <w:r>
        <w:tab/>
        <w:t>Si l’utilisateur n’est pas authentifié, une réponse minimale est renvoyée.</w:t>
      </w:r>
    </w:p>
    <w:p w14:paraId="79EAD1FF" w14:textId="77777777" w:rsidR="00EA6E1F" w:rsidRDefault="00EA6E1F" w:rsidP="00716DBF">
      <w:pPr>
        <w:pStyle w:val="cadresignature"/>
        <w:rPr>
          <w:rFonts w:ascii="Courier New" w:hAnsi="Courier New"/>
          <w:szCs w:val="20"/>
        </w:rPr>
      </w:pPr>
      <w:r>
        <w:t>{"error":{"text":"User not authentified","code":4031}}</w:t>
      </w:r>
    </w:p>
    <w:p w14:paraId="40871873" w14:textId="77777777" w:rsidR="007D0EAA" w:rsidRPr="00EA6E1F" w:rsidRDefault="00EA6E1F" w:rsidP="00EA6E1F">
      <w:pPr>
        <w:pStyle w:val="RetraitPuce"/>
        <w:rPr>
          <w:b/>
        </w:rPr>
      </w:pPr>
      <w:r w:rsidRPr="00EA6E1F">
        <w:rPr>
          <w:b/>
        </w:rPr>
        <w:t xml:space="preserve">Statut </w:t>
      </w:r>
      <w:r>
        <w:rPr>
          <w:b/>
        </w:rPr>
        <w:t>412</w:t>
      </w:r>
      <w:r w:rsidRPr="00EA6E1F">
        <w:rPr>
          <w:b/>
        </w:rPr>
        <w:t> :</w:t>
      </w:r>
      <w:r>
        <w:rPr>
          <w:b/>
        </w:rPr>
        <w:t xml:space="preserve"> </w:t>
      </w:r>
      <w:r>
        <w:tab/>
        <w:t>Si le site passé en paramètre n’existe pas, une réponse minimale est renvoyée.</w:t>
      </w:r>
    </w:p>
    <w:p w14:paraId="19C1D483" w14:textId="77777777" w:rsidR="00EA6E1F" w:rsidRPr="00716DBF" w:rsidRDefault="00EA6E1F" w:rsidP="00716DBF">
      <w:pPr>
        <w:pStyle w:val="cadresignature"/>
      </w:pPr>
      <w:r w:rsidRPr="00716DBF">
        <w:rPr>
          <w:rStyle w:val="CodeHTML"/>
          <w:rFonts w:ascii="Consolas" w:hAnsi="Consolas" w:cs="Consolas"/>
          <w:sz w:val="16"/>
          <w:szCs w:val="16"/>
        </w:rPr>
        <w:t>{"error":{"text":"Object not found","code":4121}}</w:t>
      </w:r>
    </w:p>
    <w:p w14:paraId="3C026C2C" w14:textId="77777777" w:rsidR="00BC6D7A" w:rsidRDefault="00BC6D7A">
      <w:pPr>
        <w:jc w:val="left"/>
        <w:rPr>
          <w:rFonts w:ascii="Helvetica" w:hAnsi="Helvetica"/>
          <w:b/>
          <w:color w:val="E36C0A" w:themeColor="accent6" w:themeShade="BF"/>
          <w:sz w:val="28"/>
        </w:rPr>
      </w:pPr>
      <w:r>
        <w:br w:type="page"/>
      </w:r>
    </w:p>
    <w:p w14:paraId="43FCB1DF" w14:textId="77777777" w:rsidR="00EA6E1F" w:rsidRDefault="00EA6E1F" w:rsidP="00E73127">
      <w:pPr>
        <w:pStyle w:val="Titre3"/>
      </w:pPr>
      <w:bookmarkStart w:id="16" w:name="_Toc242524789"/>
      <w:r>
        <w:lastRenderedPageBreak/>
        <w:t>Récupération des données d’un site</w:t>
      </w:r>
      <w:bookmarkEnd w:id="16"/>
    </w:p>
    <w:p w14:paraId="50408257" w14:textId="77777777" w:rsidR="00EA6E1F" w:rsidRPr="002743DA" w:rsidRDefault="00EA6E1F" w:rsidP="00EA6E1F">
      <w:pPr>
        <w:pStyle w:val="Methode"/>
        <w:rPr>
          <w:b w:val="0"/>
        </w:rPr>
      </w:pPr>
      <w:r w:rsidRPr="002743DA">
        <w:t xml:space="preserve">Service : </w:t>
      </w:r>
      <w:r>
        <w:tab/>
      </w:r>
      <w:r w:rsidR="00715E51" w:rsidRPr="00715E51">
        <w:rPr>
          <w:b w:val="0"/>
        </w:rPr>
        <w:t>gi.maintenance.mobility.installation.assets.json</w:t>
      </w:r>
    </w:p>
    <w:p w14:paraId="55D524A3" w14:textId="77777777" w:rsidR="00EA6E1F" w:rsidRPr="002743DA" w:rsidRDefault="00EA6E1F" w:rsidP="00EA6E1F">
      <w:pPr>
        <w:pStyle w:val="Methode"/>
        <w:rPr>
          <w:b w:val="0"/>
        </w:rPr>
      </w:pPr>
      <w:r w:rsidRPr="002743DA">
        <w:t>Verbe :</w:t>
      </w:r>
      <w:r>
        <w:tab/>
      </w:r>
      <w:r w:rsidRPr="002743DA">
        <w:rPr>
          <w:b w:val="0"/>
        </w:rPr>
        <w:t>GET</w:t>
      </w:r>
    </w:p>
    <w:p w14:paraId="6CEB63AB" w14:textId="77777777" w:rsidR="00EA6E1F" w:rsidRDefault="00EA6E1F" w:rsidP="00EA6E1F">
      <w:pPr>
        <w:pStyle w:val="Methode"/>
      </w:pPr>
      <w:r>
        <w:t>Paramètres :</w:t>
      </w:r>
      <w:r>
        <w:tab/>
      </w:r>
    </w:p>
    <w:p w14:paraId="1D5B8AE3" w14:textId="77777777" w:rsidR="00EA6E1F" w:rsidRDefault="00EA6E1F" w:rsidP="00EA6E1F">
      <w:pPr>
        <w:pStyle w:val="RetraitPuce"/>
      </w:pPr>
      <w:r>
        <w:rPr>
          <w:b/>
        </w:rPr>
        <w:t>String site :</w:t>
      </w:r>
      <w:r>
        <w:rPr>
          <w:b/>
        </w:rPr>
        <w:tab/>
      </w:r>
      <w:r>
        <w:t xml:space="preserve">Identifiant du site dont on souhaite récupérer </w:t>
      </w:r>
      <w:r w:rsidR="00715E51">
        <w:t>les données</w:t>
      </w:r>
      <w:r>
        <w:t>.</w:t>
      </w:r>
    </w:p>
    <w:p w14:paraId="5BEBF25E" w14:textId="77777777" w:rsidR="00715E51" w:rsidRDefault="00715E51" w:rsidP="00EA6E1F">
      <w:pPr>
        <w:pStyle w:val="RetraitPuce"/>
      </w:pPr>
      <w:r w:rsidRPr="004936F5">
        <w:rPr>
          <w:b/>
        </w:rPr>
        <w:t>String okey :</w:t>
      </w:r>
      <w:r>
        <w:t xml:space="preserve"> </w:t>
      </w:r>
      <w:r>
        <w:tab/>
        <w:t xml:space="preserve">Identifiant </w:t>
      </w:r>
      <w:r w:rsidR="004936F5">
        <w:t>de la famille d’objets à renvoyer</w:t>
      </w:r>
    </w:p>
    <w:p w14:paraId="05BDDA11" w14:textId="77777777" w:rsidR="004936F5" w:rsidRPr="00E20694" w:rsidRDefault="004936F5" w:rsidP="004936F5">
      <w:pPr>
        <w:pStyle w:val="RetraitPuce"/>
      </w:pPr>
      <w:r w:rsidRPr="004936F5">
        <w:rPr>
          <w:b/>
        </w:rPr>
        <w:t>Integer min, integer max (optionnels) :</w:t>
      </w:r>
      <w:r w:rsidRPr="004936F5">
        <w:rPr>
          <w:b/>
        </w:rPr>
        <w:br/>
      </w:r>
      <w:r>
        <w:tab/>
      </w:r>
      <w:r>
        <w:tab/>
        <w:t>S’ils sont passés, ces paramètres permettent de récupérer les objets par tranche.</w:t>
      </w:r>
    </w:p>
    <w:p w14:paraId="5F637073" w14:textId="77777777" w:rsidR="00EA6E1F" w:rsidRDefault="00EA6E1F" w:rsidP="00EA6E1F">
      <w:pPr>
        <w:pStyle w:val="Methode"/>
        <w:rPr>
          <w:b w:val="0"/>
        </w:rPr>
      </w:pPr>
      <w:r>
        <w:t>Réponse :</w:t>
      </w:r>
      <w:r>
        <w:tab/>
      </w:r>
      <w:r w:rsidRPr="001C1422">
        <w:rPr>
          <w:b w:val="0"/>
        </w:rPr>
        <w:t>JSON</w:t>
      </w:r>
    </w:p>
    <w:p w14:paraId="04DDE76A" w14:textId="77777777" w:rsidR="00EA6E1F" w:rsidRPr="001C1422" w:rsidRDefault="00EA6E1F" w:rsidP="00EA6E1F">
      <w:pPr>
        <w:pStyle w:val="Methode"/>
      </w:pPr>
      <w:r>
        <w:rPr>
          <w:b w:val="0"/>
        </w:rPr>
        <w:t>Le</w:t>
      </w:r>
      <w:r w:rsidR="004936F5">
        <w:rPr>
          <w:b w:val="0"/>
        </w:rPr>
        <w:t>s données</w:t>
      </w:r>
      <w:r>
        <w:rPr>
          <w:b w:val="0"/>
        </w:rPr>
        <w:t xml:space="preserve"> du site </w:t>
      </w:r>
      <w:r w:rsidR="004936F5">
        <w:rPr>
          <w:b w:val="0"/>
        </w:rPr>
        <w:t>sont</w:t>
      </w:r>
      <w:r>
        <w:rPr>
          <w:b w:val="0"/>
        </w:rPr>
        <w:t xml:space="preserve"> renvoyé</w:t>
      </w:r>
      <w:r w:rsidR="004936F5">
        <w:rPr>
          <w:b w:val="0"/>
        </w:rPr>
        <w:t>es</w:t>
      </w:r>
      <w:r>
        <w:rPr>
          <w:b w:val="0"/>
        </w:rPr>
        <w:t> :</w:t>
      </w:r>
    </w:p>
    <w:p w14:paraId="500375BE" w14:textId="77777777" w:rsidR="004936F5" w:rsidRPr="006C6746" w:rsidRDefault="004936F5" w:rsidP="00716DBF">
      <w:pPr>
        <w:pStyle w:val="cadresignature"/>
      </w:pPr>
      <w:r w:rsidRPr="006C6746">
        <w:t>{</w:t>
      </w:r>
    </w:p>
    <w:p w14:paraId="2FC8E89E" w14:textId="77777777" w:rsidR="004936F5" w:rsidRPr="006C6746" w:rsidRDefault="004936F5" w:rsidP="00716DBF">
      <w:pPr>
        <w:pStyle w:val="cadresignature"/>
      </w:pPr>
      <w:r w:rsidRPr="006C6746">
        <w:tab/>
        <w:t>"assets": [</w:t>
      </w:r>
    </w:p>
    <w:p w14:paraId="4990D322" w14:textId="77777777" w:rsidR="004936F5" w:rsidRPr="006C6746" w:rsidRDefault="004936F5" w:rsidP="00716DBF">
      <w:pPr>
        <w:pStyle w:val="cadresignature"/>
      </w:pPr>
      <w:r w:rsidRPr="006C6746">
        <w:tab/>
        <w:t>{</w:t>
      </w:r>
    </w:p>
    <w:p w14:paraId="5400A21B" w14:textId="77777777" w:rsidR="00C41D0B" w:rsidRPr="006C6746" w:rsidRDefault="004936F5" w:rsidP="00716DBF">
      <w:pPr>
        <w:pStyle w:val="cadresignature"/>
      </w:pPr>
      <w:r w:rsidRPr="006C6746">
        <w:tab/>
      </w:r>
      <w:r w:rsidRPr="006C6746">
        <w:tab/>
      </w:r>
      <w:r w:rsidRPr="006C6746">
        <w:tab/>
      </w:r>
      <w:r w:rsidR="00C41D0B" w:rsidRPr="006C6746">
        <w:t>// Famille de l’objet.</w:t>
      </w:r>
    </w:p>
    <w:p w14:paraId="3757CF15" w14:textId="77777777" w:rsidR="004936F5" w:rsidRPr="006C6746" w:rsidRDefault="00C41D0B" w:rsidP="00716DBF">
      <w:pPr>
        <w:pStyle w:val="cadresignature"/>
      </w:pPr>
      <w:r w:rsidRPr="006C6746">
        <w:tab/>
      </w:r>
      <w:r w:rsidRPr="006C6746">
        <w:tab/>
      </w:r>
      <w:r w:rsidRPr="006C6746">
        <w:tab/>
      </w:r>
      <w:r w:rsidR="004936F5" w:rsidRPr="006C6746">
        <w:t>"okey": 1,</w:t>
      </w:r>
    </w:p>
    <w:p w14:paraId="3EB03A56" w14:textId="77777777" w:rsidR="00C41D0B" w:rsidRPr="006C6746" w:rsidRDefault="004936F5" w:rsidP="00716DBF">
      <w:pPr>
        <w:pStyle w:val="cadresignature"/>
      </w:pPr>
      <w:r w:rsidRPr="006C6746">
        <w:tab/>
      </w:r>
      <w:r w:rsidRPr="006C6746">
        <w:tab/>
      </w:r>
      <w:r w:rsidRPr="006C6746">
        <w:tab/>
      </w:r>
      <w:r w:rsidR="00C41D0B" w:rsidRPr="006C6746">
        <w:t>// Identifiant unique de l’objet.</w:t>
      </w:r>
    </w:p>
    <w:p w14:paraId="09BAC9B1" w14:textId="77777777" w:rsidR="004936F5" w:rsidRPr="006C6746" w:rsidRDefault="00C41D0B" w:rsidP="00716DBF">
      <w:pPr>
        <w:pStyle w:val="cadresignature"/>
      </w:pPr>
      <w:r w:rsidRPr="006C6746">
        <w:tab/>
      </w:r>
      <w:r w:rsidRPr="006C6746">
        <w:tab/>
      </w:r>
      <w:r w:rsidRPr="006C6746">
        <w:tab/>
      </w:r>
      <w:r w:rsidR="004936F5" w:rsidRPr="006C6746">
        <w:t xml:space="preserve">"guid": </w:t>
      </w:r>
      <w:r w:rsidRPr="006C6746">
        <w:t>123</w:t>
      </w:r>
      <w:r w:rsidR="004936F5" w:rsidRPr="006C6746">
        <w:t>,</w:t>
      </w:r>
    </w:p>
    <w:p w14:paraId="5DD8339C" w14:textId="77777777" w:rsidR="00C41D0B" w:rsidRPr="006C6746" w:rsidRDefault="004936F5" w:rsidP="00716DBF">
      <w:pPr>
        <w:pStyle w:val="cadresignature"/>
      </w:pPr>
      <w:r w:rsidRPr="006C6746">
        <w:tab/>
      </w:r>
      <w:r w:rsidRPr="006C6746">
        <w:tab/>
      </w:r>
      <w:r w:rsidRPr="006C6746">
        <w:tab/>
      </w:r>
      <w:r w:rsidR="00C41D0B" w:rsidRPr="006C6746">
        <w:t>// Indice de la classe de représentation de l’objet.</w:t>
      </w:r>
    </w:p>
    <w:p w14:paraId="4A40DD3C" w14:textId="77777777" w:rsidR="004936F5" w:rsidRPr="006C6746" w:rsidRDefault="00C41D0B" w:rsidP="00716DBF">
      <w:pPr>
        <w:pStyle w:val="cadresignature"/>
      </w:pPr>
      <w:r w:rsidRPr="006C6746">
        <w:tab/>
      </w:r>
      <w:r w:rsidRPr="006C6746">
        <w:tab/>
      </w:r>
      <w:r w:rsidRPr="006C6746">
        <w:tab/>
      </w:r>
      <w:r w:rsidR="004936F5" w:rsidRPr="006C6746">
        <w:t>"classindex": 0,</w:t>
      </w:r>
    </w:p>
    <w:p w14:paraId="35742069" w14:textId="77777777" w:rsidR="00C41D0B" w:rsidRPr="006C6746" w:rsidRDefault="004936F5" w:rsidP="00716DBF">
      <w:pPr>
        <w:pStyle w:val="cadresignature"/>
      </w:pPr>
      <w:r w:rsidRPr="006C6746">
        <w:tab/>
      </w:r>
      <w:r w:rsidRPr="006C6746">
        <w:tab/>
      </w:r>
      <w:r w:rsidRPr="006C6746">
        <w:tab/>
      </w:r>
      <w:r w:rsidR="006C6746" w:rsidRPr="006C6746">
        <w:t>// Emprise de l’objet</w:t>
      </w:r>
    </w:p>
    <w:p w14:paraId="430C3F46" w14:textId="77777777" w:rsidR="00C41D0B" w:rsidRPr="006C6746" w:rsidRDefault="00C41D0B" w:rsidP="00716DBF">
      <w:pPr>
        <w:pStyle w:val="cadresignature"/>
      </w:pPr>
      <w:r w:rsidRPr="006C6746">
        <w:tab/>
      </w:r>
      <w:r w:rsidRPr="006C6746">
        <w:tab/>
      </w:r>
      <w:r w:rsidRPr="006C6746">
        <w:tab/>
      </w:r>
      <w:r w:rsidR="004936F5" w:rsidRPr="006C6746">
        <w:t xml:space="preserve">"bounds": </w:t>
      </w:r>
      <w:r w:rsidRPr="006C6746">
        <w:t>{</w:t>
      </w:r>
    </w:p>
    <w:p w14:paraId="47E4462F" w14:textId="77777777" w:rsidR="00C41D0B" w:rsidRPr="006C6746" w:rsidRDefault="00C41D0B" w:rsidP="00971658">
      <w:pPr>
        <w:pStyle w:val="cadresignature"/>
      </w:pPr>
      <w:r w:rsidRPr="006C6746">
        <w:tab/>
      </w:r>
      <w:r w:rsidRPr="006C6746">
        <w:tab/>
      </w:r>
      <w:r w:rsidRPr="006C6746">
        <w:tab/>
      </w:r>
      <w:r w:rsidRPr="006C6746">
        <w:tab/>
        <w:t>"sw": {"lng": 4.251198,</w:t>
      </w:r>
      <w:r w:rsidR="00971658">
        <w:t xml:space="preserve"> </w:t>
      </w:r>
      <w:r w:rsidRPr="006C6746">
        <w:t>"lat": 45.5209616},</w:t>
      </w:r>
    </w:p>
    <w:p w14:paraId="1B65462E" w14:textId="77777777" w:rsidR="00C41D0B" w:rsidRPr="006C6746" w:rsidRDefault="00C41D0B" w:rsidP="00971658">
      <w:pPr>
        <w:pStyle w:val="cadresignature"/>
      </w:pPr>
      <w:r w:rsidRPr="006C6746">
        <w:tab/>
      </w:r>
      <w:r w:rsidRPr="006C6746">
        <w:tab/>
      </w:r>
      <w:r w:rsidRPr="006C6746">
        <w:tab/>
      </w:r>
      <w:r w:rsidRPr="006C6746">
        <w:tab/>
        <w:t>"ne": {"lng": 4.2544007,</w:t>
      </w:r>
      <w:r w:rsidR="00971658" w:rsidRPr="006C6746">
        <w:t xml:space="preserve"> </w:t>
      </w:r>
      <w:r w:rsidRPr="006C6746">
        <w:t>"lat":45.521592}</w:t>
      </w:r>
    </w:p>
    <w:p w14:paraId="174202AB" w14:textId="77777777" w:rsidR="004936F5" w:rsidRPr="006C6746" w:rsidRDefault="00C41D0B" w:rsidP="00716DBF">
      <w:pPr>
        <w:pStyle w:val="cadresignature"/>
      </w:pPr>
      <w:r w:rsidRPr="006C6746">
        <w:tab/>
      </w:r>
      <w:r w:rsidRPr="006C6746">
        <w:tab/>
      </w:r>
      <w:r w:rsidRPr="006C6746">
        <w:tab/>
        <w:t>}</w:t>
      </w:r>
      <w:r w:rsidR="004936F5" w:rsidRPr="006C6746">
        <w:t>,</w:t>
      </w:r>
    </w:p>
    <w:p w14:paraId="5A6D1730" w14:textId="77777777" w:rsidR="006C6746" w:rsidRPr="006C6746" w:rsidRDefault="006C6746" w:rsidP="00716DBF">
      <w:pPr>
        <w:pStyle w:val="cadresignature"/>
      </w:pPr>
      <w:r w:rsidRPr="006C6746">
        <w:tab/>
      </w:r>
      <w:r w:rsidRPr="006C6746">
        <w:tab/>
      </w:r>
      <w:r w:rsidRPr="006C6746">
        <w:tab/>
        <w:t>// Géométrie de l’objet.</w:t>
      </w:r>
    </w:p>
    <w:p w14:paraId="261F67B4" w14:textId="77777777" w:rsidR="00C41D0B" w:rsidRPr="006C6746" w:rsidRDefault="00C41D0B" w:rsidP="00716DBF">
      <w:pPr>
        <w:pStyle w:val="cadresignature"/>
      </w:pPr>
      <w:r w:rsidRPr="006C6746">
        <w:tab/>
      </w:r>
      <w:r w:rsidRPr="006C6746">
        <w:tab/>
      </w:r>
      <w:r w:rsidRPr="006C6746">
        <w:tab/>
      </w:r>
      <w:r w:rsidR="004936F5" w:rsidRPr="006C6746">
        <w:t xml:space="preserve">"geometry": </w:t>
      </w:r>
      <w:r w:rsidRPr="006C6746">
        <w:t>{</w:t>
      </w:r>
    </w:p>
    <w:p w14:paraId="1DDA2103" w14:textId="77777777" w:rsidR="00C41D0B" w:rsidRPr="006C6746" w:rsidRDefault="00C41D0B" w:rsidP="00716DBF">
      <w:pPr>
        <w:pStyle w:val="cadresignature"/>
      </w:pPr>
      <w:r w:rsidRPr="006C6746">
        <w:tab/>
      </w:r>
      <w:r w:rsidRPr="006C6746">
        <w:tab/>
      </w:r>
      <w:r w:rsidRPr="006C6746">
        <w:tab/>
      </w:r>
      <w:r w:rsidRPr="006C6746">
        <w:tab/>
        <w:t>"type": "LineString",</w:t>
      </w:r>
    </w:p>
    <w:p w14:paraId="5431218B" w14:textId="77777777" w:rsidR="00C41D0B" w:rsidRPr="006C6746" w:rsidRDefault="00C41D0B" w:rsidP="00716DBF">
      <w:pPr>
        <w:pStyle w:val="cadresignature"/>
      </w:pPr>
      <w:r w:rsidRPr="006C6746">
        <w:tab/>
      </w:r>
      <w:r w:rsidRPr="006C6746">
        <w:tab/>
      </w:r>
      <w:r w:rsidRPr="006C6746">
        <w:tab/>
      </w:r>
      <w:r w:rsidRPr="006C6746">
        <w:tab/>
        <w:t>"coordinates": [</w:t>
      </w:r>
    </w:p>
    <w:p w14:paraId="7BE0A6D6" w14:textId="77777777" w:rsidR="00C41D0B" w:rsidRPr="006C6746" w:rsidRDefault="00C41D0B" w:rsidP="00716DBF">
      <w:pPr>
        <w:pStyle w:val="cadresignature"/>
      </w:pPr>
      <w:r w:rsidRPr="006C6746">
        <w:tab/>
        <w:t xml:space="preserve"> </w:t>
      </w:r>
      <w:r w:rsidRPr="006C6746">
        <w:tab/>
        <w:t xml:space="preserve"> </w:t>
      </w:r>
      <w:r w:rsidRPr="006C6746">
        <w:tab/>
        <w:t xml:space="preserve"> </w:t>
      </w:r>
      <w:r w:rsidRPr="006C6746">
        <w:tab/>
        <w:t xml:space="preserve"> </w:t>
      </w:r>
      <w:r w:rsidRPr="006C6746">
        <w:tab/>
        <w:t>[4.2566169,45.5244254],</w:t>
      </w:r>
    </w:p>
    <w:p w14:paraId="746D5BAC" w14:textId="77777777" w:rsidR="00C41D0B" w:rsidRPr="006C6746" w:rsidRDefault="00C41D0B" w:rsidP="00716DBF">
      <w:pPr>
        <w:pStyle w:val="cadresignature"/>
      </w:pPr>
      <w:r w:rsidRPr="006C6746">
        <w:tab/>
        <w:t xml:space="preserve"> </w:t>
      </w:r>
      <w:r w:rsidRPr="006C6746">
        <w:tab/>
        <w:t xml:space="preserve"> </w:t>
      </w:r>
      <w:r w:rsidRPr="006C6746">
        <w:tab/>
        <w:t xml:space="preserve"> </w:t>
      </w:r>
      <w:r w:rsidRPr="006C6746">
        <w:tab/>
      </w:r>
      <w:r w:rsidRPr="006C6746">
        <w:tab/>
        <w:t>...</w:t>
      </w:r>
    </w:p>
    <w:p w14:paraId="2262C01C" w14:textId="77777777" w:rsidR="00C41D0B" w:rsidRPr="006C6746" w:rsidRDefault="00C41D0B" w:rsidP="00716DBF">
      <w:pPr>
        <w:pStyle w:val="cadresignature"/>
      </w:pPr>
      <w:r w:rsidRPr="006C6746">
        <w:tab/>
      </w:r>
      <w:r w:rsidRPr="006C6746">
        <w:tab/>
      </w:r>
      <w:r w:rsidRPr="006C6746">
        <w:tab/>
      </w:r>
      <w:r w:rsidRPr="006C6746">
        <w:tab/>
        <w:t>]</w:t>
      </w:r>
    </w:p>
    <w:p w14:paraId="4170B7EE" w14:textId="77777777" w:rsidR="004936F5" w:rsidRPr="006C6746" w:rsidRDefault="00C41D0B" w:rsidP="00716DBF">
      <w:pPr>
        <w:pStyle w:val="cadresignature"/>
      </w:pPr>
      <w:r w:rsidRPr="006C6746">
        <w:tab/>
      </w:r>
      <w:r w:rsidRPr="006C6746">
        <w:tab/>
      </w:r>
      <w:r w:rsidRPr="006C6746">
        <w:tab/>
        <w:t>}</w:t>
      </w:r>
      <w:r w:rsidR="004936F5" w:rsidRPr="006C6746">
        <w:t>,</w:t>
      </w:r>
    </w:p>
    <w:p w14:paraId="1C4D036C" w14:textId="77777777" w:rsidR="006C6746" w:rsidRPr="006C6746" w:rsidRDefault="006C6746" w:rsidP="00716DBF">
      <w:pPr>
        <w:pStyle w:val="cadresignature"/>
      </w:pPr>
      <w:r w:rsidRPr="006C6746">
        <w:tab/>
      </w:r>
      <w:r w:rsidRPr="006C6746">
        <w:tab/>
      </w:r>
      <w:r w:rsidRPr="006C6746">
        <w:tab/>
        <w:t>// Attribut de l’objet.</w:t>
      </w:r>
    </w:p>
    <w:p w14:paraId="51891788" w14:textId="77777777" w:rsidR="004936F5" w:rsidRPr="006C6746" w:rsidRDefault="004936F5" w:rsidP="00716DBF">
      <w:pPr>
        <w:pStyle w:val="cadresignature"/>
      </w:pPr>
      <w:r w:rsidRPr="006C6746">
        <w:tab/>
      </w:r>
      <w:r w:rsidRPr="006C6746">
        <w:tab/>
      </w:r>
      <w:r w:rsidRPr="006C6746">
        <w:tab/>
        <w:t>"attributes": {</w:t>
      </w:r>
    </w:p>
    <w:p w14:paraId="13589952" w14:textId="77777777" w:rsidR="004936F5" w:rsidRPr="006C6746" w:rsidRDefault="004936F5" w:rsidP="00716DBF">
      <w:pPr>
        <w:pStyle w:val="cadresignature"/>
      </w:pPr>
      <w:r w:rsidRPr="006C6746">
        <w:tab/>
      </w:r>
      <w:r w:rsidRPr="006C6746">
        <w:tab/>
      </w:r>
      <w:r w:rsidRPr="006C6746">
        <w:tab/>
      </w:r>
      <w:r w:rsidRPr="006C6746">
        <w:tab/>
        <w:t>"3": 26046,</w:t>
      </w:r>
    </w:p>
    <w:p w14:paraId="48FE9B42" w14:textId="77777777" w:rsidR="004936F5" w:rsidRPr="006C6746" w:rsidRDefault="004936F5" w:rsidP="00716DBF">
      <w:pPr>
        <w:pStyle w:val="cadresignature"/>
      </w:pPr>
      <w:r w:rsidRPr="006C6746">
        <w:tab/>
      </w:r>
      <w:r w:rsidRPr="006C6746">
        <w:tab/>
      </w:r>
      <w:r w:rsidRPr="006C6746">
        <w:tab/>
      </w:r>
      <w:r w:rsidRPr="006C6746">
        <w:tab/>
      </w:r>
      <w:r w:rsidR="006C6746" w:rsidRPr="006C6746">
        <w:t>...</w:t>
      </w:r>
    </w:p>
    <w:p w14:paraId="6A96FCDB" w14:textId="77777777" w:rsidR="004936F5" w:rsidRPr="006C6746" w:rsidRDefault="004936F5" w:rsidP="00716DBF">
      <w:pPr>
        <w:pStyle w:val="cadresignature"/>
      </w:pPr>
      <w:r w:rsidRPr="006C6746">
        <w:tab/>
      </w:r>
      <w:r w:rsidRPr="006C6746">
        <w:tab/>
      </w:r>
      <w:r w:rsidRPr="006C6746">
        <w:tab/>
        <w:t>}</w:t>
      </w:r>
    </w:p>
    <w:p w14:paraId="3D6F3B25" w14:textId="77777777" w:rsidR="004936F5" w:rsidRPr="006C6746" w:rsidRDefault="004936F5" w:rsidP="00716DBF">
      <w:pPr>
        <w:pStyle w:val="cadresignature"/>
      </w:pPr>
      <w:r w:rsidRPr="006C6746">
        <w:tab/>
      </w:r>
      <w:r w:rsidRPr="006C6746">
        <w:tab/>
        <w:t>},</w:t>
      </w:r>
    </w:p>
    <w:p w14:paraId="6F3CCF42" w14:textId="77777777" w:rsidR="004936F5" w:rsidRPr="006C6746" w:rsidRDefault="004936F5" w:rsidP="00716DBF">
      <w:pPr>
        <w:pStyle w:val="cadresignature"/>
      </w:pPr>
      <w:r w:rsidRPr="006C6746">
        <w:tab/>
      </w:r>
      <w:r w:rsidRPr="006C6746">
        <w:tab/>
        <w:t>...</w:t>
      </w:r>
    </w:p>
    <w:p w14:paraId="0AE8087F" w14:textId="77777777" w:rsidR="004936F5" w:rsidRPr="006C6746" w:rsidRDefault="006C6746" w:rsidP="00716DBF">
      <w:pPr>
        <w:pStyle w:val="cadresignature"/>
      </w:pPr>
      <w:r w:rsidRPr="006C6746">
        <w:tab/>
      </w:r>
      <w:r w:rsidR="004936F5" w:rsidRPr="006C6746">
        <w:t>],</w:t>
      </w:r>
    </w:p>
    <w:p w14:paraId="029AAACF" w14:textId="77777777" w:rsidR="004936F5" w:rsidRPr="006C6746" w:rsidRDefault="006C6746" w:rsidP="00716DBF">
      <w:pPr>
        <w:pStyle w:val="cadresignature"/>
      </w:pPr>
      <w:r w:rsidRPr="006C6746">
        <w:tab/>
      </w:r>
      <w:r w:rsidR="004936F5" w:rsidRPr="006C6746">
        <w:t>// Date de génération</w:t>
      </w:r>
    </w:p>
    <w:p w14:paraId="0297834C" w14:textId="77777777" w:rsidR="004936F5" w:rsidRPr="006C6746" w:rsidRDefault="004936F5" w:rsidP="00716DBF">
      <w:pPr>
        <w:pStyle w:val="cadresignature"/>
      </w:pPr>
      <w:r w:rsidRPr="006C6746">
        <w:tab/>
        <w:t>"timestamp": 123456789</w:t>
      </w:r>
    </w:p>
    <w:p w14:paraId="0994A1A7" w14:textId="77777777" w:rsidR="004936F5" w:rsidRPr="006C6746" w:rsidRDefault="004936F5" w:rsidP="00716DBF">
      <w:pPr>
        <w:pStyle w:val="cadresignature"/>
      </w:pPr>
      <w:r w:rsidRPr="006C6746">
        <w:t>}</w:t>
      </w:r>
    </w:p>
    <w:p w14:paraId="260A4022" w14:textId="77777777" w:rsidR="00EA6E1F" w:rsidRDefault="00EA6E1F" w:rsidP="004936F5">
      <w:pPr>
        <w:pStyle w:val="Methode"/>
      </w:pPr>
      <w:r>
        <w:lastRenderedPageBreak/>
        <w:t>Cas d’erreur :</w:t>
      </w:r>
    </w:p>
    <w:p w14:paraId="724B1A9B" w14:textId="77777777" w:rsidR="00EA6E1F" w:rsidRPr="00EA6E1F" w:rsidRDefault="00EA6E1F" w:rsidP="00EA6E1F">
      <w:pPr>
        <w:pStyle w:val="RetraitPuce"/>
        <w:rPr>
          <w:b/>
        </w:rPr>
      </w:pPr>
      <w:r w:rsidRPr="00EA6E1F">
        <w:rPr>
          <w:b/>
        </w:rPr>
        <w:t xml:space="preserve">Statut </w:t>
      </w:r>
      <w:r>
        <w:rPr>
          <w:b/>
        </w:rPr>
        <w:t>403</w:t>
      </w:r>
      <w:r w:rsidRPr="00EA6E1F">
        <w:rPr>
          <w:b/>
        </w:rPr>
        <w:t> :</w:t>
      </w:r>
      <w:r>
        <w:rPr>
          <w:b/>
        </w:rPr>
        <w:t xml:space="preserve"> </w:t>
      </w:r>
      <w:r>
        <w:tab/>
        <w:t>Si l’utilisateur n’est pas authentifié, une réponse minimale est renvoyée.</w:t>
      </w:r>
    </w:p>
    <w:p w14:paraId="46489429" w14:textId="77777777" w:rsidR="00EA6E1F" w:rsidRDefault="00EA6E1F" w:rsidP="00716DBF">
      <w:pPr>
        <w:pStyle w:val="cadresignature"/>
        <w:rPr>
          <w:rFonts w:ascii="Courier New" w:hAnsi="Courier New"/>
          <w:szCs w:val="20"/>
        </w:rPr>
      </w:pPr>
      <w:r>
        <w:t>{"error":{"text":"User not authentified","code":4031}}</w:t>
      </w:r>
    </w:p>
    <w:p w14:paraId="6968B971" w14:textId="77777777" w:rsidR="00EA6E1F" w:rsidRPr="00EA6E1F" w:rsidRDefault="00EA6E1F" w:rsidP="00EA6E1F">
      <w:pPr>
        <w:pStyle w:val="RetraitPuce"/>
        <w:rPr>
          <w:b/>
        </w:rPr>
      </w:pPr>
      <w:r w:rsidRPr="00EA6E1F">
        <w:rPr>
          <w:b/>
        </w:rPr>
        <w:t xml:space="preserve">Statut </w:t>
      </w:r>
      <w:r>
        <w:rPr>
          <w:b/>
        </w:rPr>
        <w:t>412</w:t>
      </w:r>
      <w:r w:rsidRPr="00EA6E1F">
        <w:rPr>
          <w:b/>
        </w:rPr>
        <w:t> :</w:t>
      </w:r>
      <w:r>
        <w:rPr>
          <w:b/>
        </w:rPr>
        <w:t xml:space="preserve"> </w:t>
      </w:r>
      <w:r>
        <w:tab/>
        <w:t>Si le site passé en paramètre n’existe pas, une réponse minimale est renvoyée.</w:t>
      </w:r>
    </w:p>
    <w:p w14:paraId="719F0801" w14:textId="77777777" w:rsidR="00EA6E1F" w:rsidRPr="00716DBF" w:rsidRDefault="00EA6E1F" w:rsidP="00716DBF">
      <w:pPr>
        <w:pStyle w:val="cadresignature"/>
      </w:pPr>
      <w:r w:rsidRPr="00716DBF">
        <w:rPr>
          <w:rStyle w:val="CodeHTML"/>
          <w:rFonts w:ascii="Consolas" w:hAnsi="Consolas" w:cs="Consolas"/>
          <w:sz w:val="16"/>
          <w:szCs w:val="16"/>
        </w:rPr>
        <w:t>{"error":{"text":"Object not found","code":4121}}</w:t>
      </w:r>
    </w:p>
    <w:p w14:paraId="7D02F40A" w14:textId="77777777" w:rsidR="00EA6E1F" w:rsidRPr="00EA6E1F" w:rsidRDefault="00EA6E1F" w:rsidP="00EA6E1F"/>
    <w:p w14:paraId="75591033" w14:textId="77777777" w:rsidR="00BC6D7A" w:rsidRDefault="00BC6D7A">
      <w:pPr>
        <w:jc w:val="left"/>
        <w:rPr>
          <w:rFonts w:ascii="Helvetica" w:hAnsi="Helvetica"/>
          <w:b/>
          <w:color w:val="E36C0A" w:themeColor="accent6" w:themeShade="BF"/>
          <w:sz w:val="36"/>
        </w:rPr>
      </w:pPr>
      <w:r>
        <w:br w:type="page"/>
      </w:r>
    </w:p>
    <w:p w14:paraId="74CF7C5F" w14:textId="77777777" w:rsidR="007373E6" w:rsidRDefault="00716DBF" w:rsidP="00E73127">
      <w:pPr>
        <w:pStyle w:val="Titre2"/>
      </w:pPr>
      <w:bookmarkStart w:id="17" w:name="_Toc242524790"/>
      <w:r>
        <w:lastRenderedPageBreak/>
        <w:t>Maintenance</w:t>
      </w:r>
      <w:bookmarkEnd w:id="17"/>
    </w:p>
    <w:p w14:paraId="56E32E7D" w14:textId="77777777" w:rsidR="00C45BE4" w:rsidRDefault="00C45BE4" w:rsidP="00E73127">
      <w:pPr>
        <w:pStyle w:val="Titre3"/>
      </w:pPr>
      <w:bookmarkStart w:id="18" w:name="_Toc242524791"/>
      <w:r>
        <w:t>Récupération des OT affectés à l’utilisateur</w:t>
      </w:r>
      <w:bookmarkEnd w:id="18"/>
    </w:p>
    <w:p w14:paraId="647B537D" w14:textId="77777777" w:rsidR="00C45BE4" w:rsidRPr="002743DA" w:rsidRDefault="00C45BE4" w:rsidP="00C45BE4">
      <w:pPr>
        <w:pStyle w:val="Methode"/>
        <w:rPr>
          <w:b w:val="0"/>
        </w:rPr>
      </w:pPr>
      <w:r w:rsidRPr="002743DA">
        <w:t xml:space="preserve">Service : </w:t>
      </w:r>
      <w:r>
        <w:tab/>
      </w:r>
      <w:r w:rsidRPr="00C45BE4">
        <w:rPr>
          <w:b w:val="0"/>
        </w:rPr>
        <w:t>gi.maintenance.mobility.showOT.json</w:t>
      </w:r>
    </w:p>
    <w:p w14:paraId="6A3ED9B2" w14:textId="77777777" w:rsidR="00C45BE4" w:rsidRPr="002743DA" w:rsidRDefault="00C45BE4" w:rsidP="00C45BE4">
      <w:pPr>
        <w:pStyle w:val="Methode"/>
        <w:rPr>
          <w:b w:val="0"/>
        </w:rPr>
      </w:pPr>
      <w:r w:rsidRPr="002743DA">
        <w:t>Verbe :</w:t>
      </w:r>
      <w:r>
        <w:tab/>
      </w:r>
      <w:r w:rsidRPr="002743DA">
        <w:rPr>
          <w:b w:val="0"/>
        </w:rPr>
        <w:t>GET</w:t>
      </w:r>
    </w:p>
    <w:p w14:paraId="0832621A" w14:textId="77777777" w:rsidR="00C45BE4" w:rsidRPr="00E20694" w:rsidRDefault="00C45BE4" w:rsidP="00C45BE4">
      <w:pPr>
        <w:pStyle w:val="Methode"/>
        <w:rPr>
          <w:b w:val="0"/>
        </w:rPr>
      </w:pPr>
      <w:r>
        <w:t>Paramètres :</w:t>
      </w:r>
      <w:r>
        <w:tab/>
      </w:r>
      <w:r>
        <w:rPr>
          <w:b w:val="0"/>
        </w:rPr>
        <w:t>Aucun</w:t>
      </w:r>
    </w:p>
    <w:p w14:paraId="0FEA2A28" w14:textId="77777777" w:rsidR="00C45BE4" w:rsidRDefault="00C45BE4" w:rsidP="00C45BE4">
      <w:pPr>
        <w:pStyle w:val="Methode"/>
        <w:rPr>
          <w:b w:val="0"/>
        </w:rPr>
      </w:pPr>
      <w:r>
        <w:t>Réponse :</w:t>
      </w:r>
      <w:r>
        <w:tab/>
      </w:r>
      <w:r w:rsidRPr="001C1422">
        <w:rPr>
          <w:b w:val="0"/>
        </w:rPr>
        <w:t>JSON</w:t>
      </w:r>
    </w:p>
    <w:p w14:paraId="2560088A" w14:textId="77777777" w:rsidR="00C45BE4" w:rsidRPr="00C45BE4" w:rsidRDefault="00C45BE4" w:rsidP="00C45BE4">
      <w:pPr>
        <w:pStyle w:val="cadresignature"/>
      </w:pPr>
      <w:r w:rsidRPr="00C45BE4">
        <w:t>{</w:t>
      </w:r>
    </w:p>
    <w:p w14:paraId="70345EF6" w14:textId="77777777" w:rsidR="00C45BE4" w:rsidRDefault="00C45BE4" w:rsidP="00C45BE4">
      <w:pPr>
        <w:pStyle w:val="cadresignature"/>
      </w:pPr>
      <w:r w:rsidRPr="00C45BE4">
        <w:tab/>
        <w:t>"results": {</w:t>
      </w:r>
    </w:p>
    <w:p w14:paraId="242BF27D" w14:textId="77777777" w:rsidR="00C45BE4" w:rsidRDefault="00C45BE4" w:rsidP="00C45BE4">
      <w:pPr>
        <w:pStyle w:val="cadresignature"/>
      </w:pPr>
      <w:r w:rsidRPr="00C45BE4">
        <w:tab/>
      </w:r>
      <w:r w:rsidRPr="00C45BE4">
        <w:tab/>
        <w:t>"15541": {</w:t>
      </w:r>
    </w:p>
    <w:p w14:paraId="45026746" w14:textId="77777777" w:rsidR="00C45BE4" w:rsidRPr="00C45BE4" w:rsidRDefault="00C45BE4" w:rsidP="00C45BE4">
      <w:pPr>
        <w:pStyle w:val="cadresignature"/>
        <w:rPr>
          <w:i/>
        </w:rPr>
      </w:pPr>
      <w:r w:rsidRPr="00C45BE4">
        <w:tab/>
      </w:r>
      <w:r w:rsidRPr="00C45BE4">
        <w:tab/>
      </w:r>
      <w:r w:rsidRPr="00C45BE4">
        <w:tab/>
      </w:r>
      <w:r w:rsidRPr="00C45BE4">
        <w:rPr>
          <w:i/>
        </w:rPr>
        <w:t>// Identifiant de l’OT</w:t>
      </w:r>
    </w:p>
    <w:p w14:paraId="0840B54F" w14:textId="77777777" w:rsidR="00C45BE4" w:rsidRDefault="00C45BE4" w:rsidP="00C45BE4">
      <w:pPr>
        <w:pStyle w:val="cadresignature"/>
      </w:pPr>
      <w:r w:rsidRPr="00C45BE4">
        <w:tab/>
      </w:r>
      <w:r w:rsidRPr="00C45BE4">
        <w:tab/>
      </w:r>
      <w:r w:rsidRPr="00C45BE4">
        <w:tab/>
        <w:t>"id": 15541,</w:t>
      </w:r>
    </w:p>
    <w:p w14:paraId="3578591D" w14:textId="77777777" w:rsidR="00C45BE4" w:rsidRPr="00C45BE4" w:rsidRDefault="00C45BE4" w:rsidP="00C45BE4">
      <w:pPr>
        <w:pStyle w:val="cadresignature"/>
        <w:rPr>
          <w:i/>
        </w:rPr>
      </w:pPr>
      <w:r w:rsidRPr="00C45BE4">
        <w:rPr>
          <w:i/>
        </w:rPr>
        <w:tab/>
      </w:r>
      <w:r w:rsidRPr="00C45BE4">
        <w:rPr>
          <w:i/>
        </w:rPr>
        <w:tab/>
      </w:r>
      <w:r w:rsidRPr="00C45BE4">
        <w:rPr>
          <w:i/>
        </w:rPr>
        <w:tab/>
        <w:t>// Numéro de l’OT</w:t>
      </w:r>
    </w:p>
    <w:p w14:paraId="64FF76F7" w14:textId="77777777" w:rsidR="00C45BE4" w:rsidRDefault="00C45BE4" w:rsidP="00C45BE4">
      <w:pPr>
        <w:pStyle w:val="cadresignature"/>
      </w:pPr>
      <w:r w:rsidRPr="00C45BE4">
        <w:tab/>
      </w:r>
      <w:r w:rsidRPr="00C45BE4">
        <w:tab/>
      </w:r>
      <w:r w:rsidRPr="00C45BE4">
        <w:tab/>
        <w:t>"number": 93,</w:t>
      </w:r>
    </w:p>
    <w:p w14:paraId="3783BBDF" w14:textId="77777777" w:rsidR="00C45BE4" w:rsidRPr="00C45BE4" w:rsidRDefault="00C45BE4" w:rsidP="00C45BE4">
      <w:pPr>
        <w:pStyle w:val="cadresignature"/>
        <w:rPr>
          <w:i/>
        </w:rPr>
      </w:pPr>
      <w:r w:rsidRPr="00C45BE4">
        <w:rPr>
          <w:i/>
        </w:rPr>
        <w:tab/>
      </w:r>
      <w:r w:rsidRPr="00C45BE4">
        <w:rPr>
          <w:i/>
        </w:rPr>
        <w:tab/>
      </w:r>
      <w:r w:rsidRPr="00C45BE4">
        <w:rPr>
          <w:i/>
        </w:rPr>
        <w:tab/>
        <w:t>// Date de début.</w:t>
      </w:r>
    </w:p>
    <w:p w14:paraId="53CB2131" w14:textId="77777777" w:rsidR="00C45BE4" w:rsidRDefault="00C45BE4" w:rsidP="00C45BE4">
      <w:pPr>
        <w:pStyle w:val="cadresignature"/>
      </w:pPr>
      <w:r w:rsidRPr="00C45BE4">
        <w:tab/>
      </w:r>
      <w:r w:rsidRPr="00C45BE4">
        <w:tab/>
      </w:r>
      <w:r w:rsidRPr="00C45BE4">
        <w:tab/>
        <w:t>"begin": "24\/05\/2013 10:00",</w:t>
      </w:r>
    </w:p>
    <w:p w14:paraId="32C54412" w14:textId="77777777" w:rsidR="00C45BE4" w:rsidRPr="00C45BE4" w:rsidRDefault="00C45BE4" w:rsidP="00C45BE4">
      <w:pPr>
        <w:pStyle w:val="cadresignature"/>
        <w:rPr>
          <w:i/>
        </w:rPr>
      </w:pPr>
      <w:r w:rsidRPr="00C45BE4">
        <w:rPr>
          <w:i/>
        </w:rPr>
        <w:tab/>
      </w:r>
      <w:r w:rsidRPr="00C45BE4">
        <w:rPr>
          <w:i/>
        </w:rPr>
        <w:tab/>
      </w:r>
      <w:r w:rsidRPr="00C45BE4">
        <w:rPr>
          <w:i/>
        </w:rPr>
        <w:tab/>
        <w:t>// Date de fin.</w:t>
      </w:r>
    </w:p>
    <w:p w14:paraId="54D13643" w14:textId="77777777" w:rsidR="00C45BE4" w:rsidRDefault="00C45BE4" w:rsidP="00C45BE4">
      <w:pPr>
        <w:pStyle w:val="cadresignature"/>
      </w:pPr>
      <w:r w:rsidRPr="00C45BE4">
        <w:tab/>
      </w:r>
      <w:r w:rsidRPr="00C45BE4">
        <w:tab/>
      </w:r>
      <w:r w:rsidRPr="00C45BE4">
        <w:tab/>
        <w:t>"end": "24\/05\/2013 12:00",</w:t>
      </w:r>
    </w:p>
    <w:p w14:paraId="791B8C5E" w14:textId="77777777" w:rsidR="00C45BE4" w:rsidRPr="00C45BE4" w:rsidRDefault="00C45BE4" w:rsidP="00C45BE4">
      <w:pPr>
        <w:pStyle w:val="cadresignature"/>
        <w:rPr>
          <w:i/>
        </w:rPr>
      </w:pPr>
      <w:r w:rsidRPr="00C45BE4">
        <w:rPr>
          <w:i/>
        </w:rPr>
        <w:tab/>
      </w:r>
      <w:r w:rsidRPr="00C45BE4">
        <w:rPr>
          <w:i/>
        </w:rPr>
        <w:tab/>
      </w:r>
      <w:r w:rsidRPr="00C45BE4">
        <w:rPr>
          <w:i/>
        </w:rPr>
        <w:tab/>
        <w:t>// Activité associée.</w:t>
      </w:r>
    </w:p>
    <w:p w14:paraId="30E4DECC" w14:textId="77777777" w:rsidR="00C45BE4" w:rsidRPr="00C45BE4" w:rsidRDefault="00C45BE4" w:rsidP="00C45BE4">
      <w:pPr>
        <w:pStyle w:val="cadresignature"/>
      </w:pPr>
      <w:r w:rsidRPr="00C45BE4">
        <w:tab/>
      </w:r>
      <w:r w:rsidRPr="00C45BE4">
        <w:tab/>
      </w:r>
      <w:r w:rsidRPr="00C45BE4">
        <w:tab/>
        <w:t>"activity": {</w:t>
      </w:r>
    </w:p>
    <w:p w14:paraId="5743FA45" w14:textId="77777777" w:rsidR="00C45BE4" w:rsidRPr="00C45BE4" w:rsidRDefault="00C45BE4" w:rsidP="00C45BE4">
      <w:pPr>
        <w:pStyle w:val="cadresignature"/>
      </w:pPr>
      <w:r w:rsidRPr="00C45BE4">
        <w:tab/>
      </w:r>
      <w:r w:rsidRPr="00C45BE4">
        <w:tab/>
      </w:r>
      <w:r w:rsidRPr="00C45BE4">
        <w:tab/>
      </w:r>
      <w:r w:rsidRPr="00C45BE4">
        <w:tab/>
        <w:t>"id": 13,</w:t>
      </w:r>
    </w:p>
    <w:p w14:paraId="65E511D0" w14:textId="77777777" w:rsidR="00C45BE4" w:rsidRPr="00C45BE4" w:rsidRDefault="00C45BE4" w:rsidP="00C45BE4">
      <w:pPr>
        <w:pStyle w:val="cadresignature"/>
      </w:pPr>
      <w:r w:rsidRPr="00C45BE4">
        <w:tab/>
      </w:r>
      <w:r w:rsidRPr="00C45BE4">
        <w:tab/>
      </w:r>
      <w:r w:rsidRPr="00C45BE4">
        <w:tab/>
      </w:r>
      <w:r w:rsidRPr="00C45BE4">
        <w:tab/>
        <w:t>"label": "Mesure de puissance"</w:t>
      </w:r>
    </w:p>
    <w:p w14:paraId="1FE95638" w14:textId="77777777" w:rsidR="00C45BE4" w:rsidRDefault="00C45BE4" w:rsidP="00C45BE4">
      <w:pPr>
        <w:pStyle w:val="cadresignature"/>
      </w:pPr>
      <w:r w:rsidRPr="00C45BE4">
        <w:tab/>
      </w:r>
      <w:r w:rsidRPr="00C45BE4">
        <w:tab/>
      </w:r>
      <w:r w:rsidRPr="00C45BE4">
        <w:tab/>
        <w:t>},</w:t>
      </w:r>
    </w:p>
    <w:p w14:paraId="559D6D45" w14:textId="77777777" w:rsidR="00C45BE4" w:rsidRPr="00C45BE4" w:rsidRDefault="00C45BE4" w:rsidP="00C45BE4">
      <w:pPr>
        <w:pStyle w:val="cadresignature"/>
        <w:rPr>
          <w:i/>
        </w:rPr>
      </w:pPr>
      <w:r w:rsidRPr="00C45BE4">
        <w:rPr>
          <w:i/>
        </w:rPr>
        <w:tab/>
      </w:r>
      <w:r w:rsidRPr="00C45BE4">
        <w:rPr>
          <w:i/>
        </w:rPr>
        <w:tab/>
      </w:r>
      <w:r w:rsidRPr="00C45BE4">
        <w:rPr>
          <w:i/>
        </w:rPr>
        <w:tab/>
        <w:t>// Adresse</w:t>
      </w:r>
    </w:p>
    <w:p w14:paraId="1375E27C" w14:textId="77777777" w:rsidR="00C45BE4" w:rsidRDefault="00C45BE4" w:rsidP="00C45BE4">
      <w:pPr>
        <w:pStyle w:val="cadresignature"/>
      </w:pPr>
      <w:r w:rsidRPr="00C45BE4">
        <w:tab/>
      </w:r>
      <w:r w:rsidRPr="00C45BE4">
        <w:tab/>
      </w:r>
      <w:r w:rsidRPr="00C45BE4">
        <w:tab/>
        <w:t>"address": "",</w:t>
      </w:r>
    </w:p>
    <w:p w14:paraId="2C7E7089" w14:textId="77777777" w:rsidR="00C45BE4" w:rsidRPr="00C45BE4" w:rsidRDefault="00C45BE4" w:rsidP="00C45BE4">
      <w:pPr>
        <w:pStyle w:val="cadresignature"/>
        <w:rPr>
          <w:i/>
        </w:rPr>
      </w:pPr>
      <w:r w:rsidRPr="00C45BE4">
        <w:rPr>
          <w:i/>
        </w:rPr>
        <w:tab/>
      </w:r>
      <w:r w:rsidRPr="00C45BE4">
        <w:rPr>
          <w:i/>
        </w:rPr>
        <w:tab/>
      </w:r>
      <w:r w:rsidRPr="00C45BE4">
        <w:rPr>
          <w:i/>
        </w:rPr>
        <w:tab/>
        <w:t>// Objets à traiter.</w:t>
      </w:r>
    </w:p>
    <w:p w14:paraId="09B0082C" w14:textId="77777777" w:rsidR="00C45BE4" w:rsidRDefault="00C45BE4" w:rsidP="00C45BE4">
      <w:pPr>
        <w:pStyle w:val="cadresignature"/>
      </w:pPr>
      <w:r w:rsidRPr="00C45BE4">
        <w:tab/>
      </w:r>
      <w:r w:rsidRPr="00C45BE4">
        <w:tab/>
      </w:r>
      <w:r w:rsidRPr="00C45BE4">
        <w:tab/>
        <w:t>"assets": [</w:t>
      </w:r>
      <w:r>
        <w:t>123,456,789</w:t>
      </w:r>
      <w:r w:rsidRPr="00C45BE4">
        <w:t>],</w:t>
      </w:r>
    </w:p>
    <w:p w14:paraId="41362FA4" w14:textId="77777777" w:rsidR="00C45BE4" w:rsidRPr="00C45BE4" w:rsidRDefault="00C45BE4" w:rsidP="00C45BE4">
      <w:pPr>
        <w:pStyle w:val="cadresignature"/>
        <w:rPr>
          <w:i/>
        </w:rPr>
      </w:pPr>
      <w:r w:rsidRPr="00C45BE4">
        <w:rPr>
          <w:i/>
        </w:rPr>
        <w:tab/>
      </w:r>
      <w:r w:rsidRPr="00C45BE4">
        <w:rPr>
          <w:i/>
        </w:rPr>
        <w:tab/>
      </w:r>
      <w:r w:rsidRPr="00C45BE4">
        <w:rPr>
          <w:i/>
        </w:rPr>
        <w:tab/>
        <w:t>// Objets déjà traités.</w:t>
      </w:r>
    </w:p>
    <w:p w14:paraId="56CE6E22" w14:textId="77777777" w:rsidR="00C45BE4" w:rsidRPr="00C45BE4" w:rsidRDefault="00C45BE4" w:rsidP="00C45BE4">
      <w:pPr>
        <w:pStyle w:val="cadresignature"/>
      </w:pPr>
      <w:r w:rsidRPr="00C45BE4">
        <w:tab/>
      </w:r>
      <w:r w:rsidRPr="00C45BE4">
        <w:tab/>
      </w:r>
      <w:r w:rsidRPr="00C45BE4">
        <w:tab/>
        <w:t>"done": [14233]</w:t>
      </w:r>
    </w:p>
    <w:p w14:paraId="4863FA19" w14:textId="77777777" w:rsidR="00C45BE4" w:rsidRDefault="00C45BE4" w:rsidP="00C45BE4">
      <w:pPr>
        <w:pStyle w:val="cadresignature"/>
      </w:pPr>
      <w:r w:rsidRPr="00C45BE4">
        <w:tab/>
      </w:r>
      <w:r w:rsidRPr="00C45BE4">
        <w:tab/>
        <w:t>}</w:t>
      </w:r>
      <w:r>
        <w:t>,</w:t>
      </w:r>
    </w:p>
    <w:p w14:paraId="3E7E7290" w14:textId="77777777" w:rsidR="00C45BE4" w:rsidRPr="00C45BE4" w:rsidRDefault="00C45BE4" w:rsidP="00C45BE4">
      <w:pPr>
        <w:pStyle w:val="cadresignature"/>
      </w:pPr>
      <w:r w:rsidRPr="00C45BE4">
        <w:tab/>
      </w:r>
      <w:r w:rsidRPr="00C45BE4">
        <w:tab/>
      </w:r>
      <w:r>
        <w:t>...</w:t>
      </w:r>
    </w:p>
    <w:p w14:paraId="13FDE438" w14:textId="77777777" w:rsidR="00C45BE4" w:rsidRPr="00C45BE4" w:rsidRDefault="00C45BE4" w:rsidP="00C45BE4">
      <w:pPr>
        <w:pStyle w:val="cadresignature"/>
      </w:pPr>
      <w:r w:rsidRPr="00C45BE4">
        <w:tab/>
        <w:t>}</w:t>
      </w:r>
    </w:p>
    <w:p w14:paraId="0E28ED06" w14:textId="77777777" w:rsidR="00C45BE4" w:rsidRDefault="00C45BE4" w:rsidP="00C45BE4">
      <w:pPr>
        <w:pStyle w:val="cadresignature"/>
      </w:pPr>
      <w:r w:rsidRPr="00C45BE4">
        <w:t>}</w:t>
      </w:r>
    </w:p>
    <w:p w14:paraId="5319A6E4" w14:textId="77777777" w:rsidR="00334530" w:rsidRDefault="00334530" w:rsidP="00334530">
      <w:pPr>
        <w:pStyle w:val="Methode"/>
      </w:pPr>
      <w:r>
        <w:t>Cas d’erreurs :</w:t>
      </w:r>
    </w:p>
    <w:p w14:paraId="1A245D03" w14:textId="77777777" w:rsidR="00334530" w:rsidRPr="00C45BE4" w:rsidRDefault="00334530" w:rsidP="00C45BE4">
      <w:pPr>
        <w:pStyle w:val="RetraitPuce"/>
      </w:pPr>
      <w:r>
        <w:rPr>
          <w:i/>
        </w:rPr>
        <w:t>En cours de documentation.</w:t>
      </w:r>
    </w:p>
    <w:p w14:paraId="0010E9F3" w14:textId="77777777" w:rsidR="00BC6D7A" w:rsidRDefault="00BC6D7A">
      <w:pPr>
        <w:jc w:val="left"/>
        <w:rPr>
          <w:rFonts w:ascii="Helvetica" w:hAnsi="Helvetica"/>
          <w:b/>
          <w:color w:val="E36C0A" w:themeColor="accent6" w:themeShade="BF"/>
          <w:sz w:val="28"/>
        </w:rPr>
      </w:pPr>
      <w:r>
        <w:br w:type="page"/>
      </w:r>
    </w:p>
    <w:p w14:paraId="23EBC90D" w14:textId="77777777" w:rsidR="00C45BE4" w:rsidRPr="00C45BE4" w:rsidRDefault="00C45BE4" w:rsidP="00E73127">
      <w:pPr>
        <w:pStyle w:val="Titre3"/>
      </w:pPr>
      <w:bookmarkStart w:id="19" w:name="_Toc242524792"/>
      <w:r>
        <w:lastRenderedPageBreak/>
        <w:t>Enregistrement d’un compte-rendu</w:t>
      </w:r>
      <w:bookmarkEnd w:id="19"/>
    </w:p>
    <w:p w14:paraId="278CACED" w14:textId="77777777" w:rsidR="008632E6" w:rsidRPr="002743DA" w:rsidRDefault="008632E6" w:rsidP="008632E6">
      <w:pPr>
        <w:pStyle w:val="Methode"/>
        <w:rPr>
          <w:b w:val="0"/>
        </w:rPr>
      </w:pPr>
      <w:r w:rsidRPr="002743DA">
        <w:t xml:space="preserve">Service : </w:t>
      </w:r>
      <w:r>
        <w:tab/>
      </w:r>
      <w:proofErr w:type="spellStart"/>
      <w:r w:rsidRPr="00C45BE4">
        <w:rPr>
          <w:b w:val="0"/>
        </w:rPr>
        <w:t>gi.maintenance.mobility.</w:t>
      </w:r>
      <w:r w:rsidR="00A80183">
        <w:rPr>
          <w:b w:val="0"/>
        </w:rPr>
        <w:t>report</w:t>
      </w:r>
      <w:r w:rsidRPr="00C45BE4">
        <w:rPr>
          <w:b w:val="0"/>
        </w:rPr>
        <w:t>.json</w:t>
      </w:r>
      <w:proofErr w:type="spellEnd"/>
    </w:p>
    <w:p w14:paraId="5AD2BFDC" w14:textId="77777777" w:rsidR="008632E6" w:rsidRPr="002743DA" w:rsidRDefault="008632E6" w:rsidP="008632E6">
      <w:pPr>
        <w:pStyle w:val="Methode"/>
        <w:rPr>
          <w:b w:val="0"/>
        </w:rPr>
      </w:pPr>
      <w:r w:rsidRPr="002743DA">
        <w:t>Verbe :</w:t>
      </w:r>
      <w:r>
        <w:tab/>
      </w:r>
      <w:r>
        <w:rPr>
          <w:b w:val="0"/>
        </w:rPr>
        <w:t>POST</w:t>
      </w:r>
    </w:p>
    <w:p w14:paraId="62174ADD" w14:textId="77777777" w:rsidR="008632E6" w:rsidRDefault="008632E6" w:rsidP="008632E6">
      <w:pPr>
        <w:pStyle w:val="Methode"/>
      </w:pPr>
      <w:r>
        <w:t>Requête :</w:t>
      </w:r>
      <w:r>
        <w:tab/>
      </w:r>
    </w:p>
    <w:p w14:paraId="329FE85D" w14:textId="77777777" w:rsidR="008632E6" w:rsidRDefault="008632E6" w:rsidP="008632E6">
      <w:pPr>
        <w:pStyle w:val="cadresignature"/>
      </w:pPr>
      <w:r>
        <w:t>{</w:t>
      </w:r>
    </w:p>
    <w:p w14:paraId="3BA1F6BA" w14:textId="77777777" w:rsidR="008632E6" w:rsidRPr="008632E6" w:rsidRDefault="008632E6" w:rsidP="008632E6">
      <w:pPr>
        <w:pStyle w:val="cadresignature"/>
        <w:rPr>
          <w:i/>
        </w:rPr>
      </w:pPr>
      <w:r w:rsidRPr="008632E6">
        <w:rPr>
          <w:i/>
        </w:rPr>
        <w:tab/>
        <w:t>// Champs du formulaire.</w:t>
      </w:r>
    </w:p>
    <w:p w14:paraId="4F830739" w14:textId="77777777" w:rsidR="008632E6" w:rsidRDefault="008632E6" w:rsidP="008632E6">
      <w:pPr>
        <w:pStyle w:val="cadresignature"/>
      </w:pPr>
      <w:r>
        <w:tab/>
        <w:t>"fields": {</w:t>
      </w:r>
    </w:p>
    <w:p w14:paraId="70B904C0" w14:textId="77777777" w:rsidR="008632E6" w:rsidRDefault="008632E6" w:rsidP="008632E6">
      <w:pPr>
        <w:pStyle w:val="cadresignature"/>
      </w:pPr>
      <w:r>
        <w:tab/>
      </w:r>
      <w:r>
        <w:tab/>
        <w:t>"1": "",</w:t>
      </w:r>
    </w:p>
    <w:p w14:paraId="04F81AF0" w14:textId="77777777" w:rsidR="008632E6" w:rsidRDefault="008632E6" w:rsidP="008632E6">
      <w:pPr>
        <w:pStyle w:val="cadresignature"/>
      </w:pPr>
      <w:r>
        <w:tab/>
      </w:r>
      <w:r>
        <w:tab/>
        <w:t>"2": "2013-09-19",</w:t>
      </w:r>
    </w:p>
    <w:p w14:paraId="3D2E0CEE" w14:textId="77777777" w:rsidR="008632E6" w:rsidRDefault="008632E6" w:rsidP="008632E6">
      <w:pPr>
        <w:pStyle w:val="cadresignature"/>
      </w:pPr>
      <w:r>
        <w:tab/>
      </w:r>
      <w:r>
        <w:tab/>
        <w:t>"3": "",</w:t>
      </w:r>
    </w:p>
    <w:p w14:paraId="2AB2D297" w14:textId="77777777" w:rsidR="008632E6" w:rsidRDefault="008632E6" w:rsidP="008632E6">
      <w:pPr>
        <w:pStyle w:val="cadresignature"/>
      </w:pPr>
      <w:r>
        <w:tab/>
      </w:r>
      <w:r>
        <w:tab/>
        <w:t>"4": "Y",</w:t>
      </w:r>
    </w:p>
    <w:p w14:paraId="2945B350" w14:textId="77777777" w:rsidR="008632E6" w:rsidRDefault="008632E6" w:rsidP="008632E6">
      <w:pPr>
        <w:pStyle w:val="cadresignature"/>
      </w:pPr>
      <w:r>
        <w:tab/>
      </w:r>
      <w:r>
        <w:tab/>
        <w:t>...</w:t>
      </w:r>
    </w:p>
    <w:p w14:paraId="71FCD056" w14:textId="77777777" w:rsidR="008632E6" w:rsidRDefault="008632E6" w:rsidP="008632E6">
      <w:pPr>
        <w:pStyle w:val="cadresignature"/>
      </w:pPr>
      <w:r>
        <w:tab/>
        <w:t>},</w:t>
      </w:r>
    </w:p>
    <w:p w14:paraId="0AD17000" w14:textId="77777777" w:rsidR="00B72115" w:rsidRPr="00B72115" w:rsidRDefault="00B72115" w:rsidP="008632E6">
      <w:pPr>
        <w:pStyle w:val="cadresignature"/>
        <w:rPr>
          <w:i/>
        </w:rPr>
      </w:pPr>
      <w:r w:rsidRPr="00B72115">
        <w:rPr>
          <w:i/>
        </w:rPr>
        <w:tab/>
        <w:t>// Objets associés au CR.</w:t>
      </w:r>
    </w:p>
    <w:p w14:paraId="1FC2741D" w14:textId="77777777" w:rsidR="008632E6" w:rsidRDefault="008632E6" w:rsidP="008632E6">
      <w:pPr>
        <w:pStyle w:val="cadresignature"/>
      </w:pPr>
      <w:r>
        <w:tab/>
        <w:t>"assets": [</w:t>
      </w:r>
    </w:p>
    <w:p w14:paraId="01ED3449" w14:textId="77777777" w:rsidR="008632E6" w:rsidRDefault="008632E6" w:rsidP="008632E6">
      <w:pPr>
        <w:pStyle w:val="cadresignature"/>
      </w:pPr>
      <w:r>
        <w:tab/>
      </w:r>
      <w:r>
        <w:tab/>
        <w:t>3685,</w:t>
      </w:r>
    </w:p>
    <w:p w14:paraId="03FB8D65" w14:textId="77777777" w:rsidR="008632E6" w:rsidRDefault="008632E6" w:rsidP="008632E6">
      <w:pPr>
        <w:pStyle w:val="cadresignature"/>
      </w:pPr>
      <w:r>
        <w:tab/>
      </w:r>
      <w:r>
        <w:tab/>
        <w:t>...</w:t>
      </w:r>
    </w:p>
    <w:p w14:paraId="646C09FF" w14:textId="77777777" w:rsidR="008632E6" w:rsidRDefault="008632E6" w:rsidP="008632E6">
      <w:pPr>
        <w:pStyle w:val="cadresignature"/>
      </w:pPr>
      <w:r>
        <w:tab/>
        <w:t>],</w:t>
      </w:r>
    </w:p>
    <w:p w14:paraId="1FC87636" w14:textId="77777777" w:rsidR="00B72115" w:rsidRPr="00B72115" w:rsidRDefault="00B72115" w:rsidP="008632E6">
      <w:pPr>
        <w:pStyle w:val="cadresignature"/>
        <w:rPr>
          <w:i/>
        </w:rPr>
      </w:pPr>
      <w:r w:rsidRPr="00B72115">
        <w:rPr>
          <w:i/>
        </w:rPr>
        <w:tab/>
        <w:t>// Photos.</w:t>
      </w:r>
    </w:p>
    <w:p w14:paraId="686BC676" w14:textId="77777777" w:rsidR="008632E6" w:rsidRDefault="008632E6" w:rsidP="008632E6">
      <w:pPr>
        <w:pStyle w:val="cadresignature"/>
      </w:pPr>
      <w:r>
        <w:tab/>
        <w:t>"ged": [],</w:t>
      </w:r>
    </w:p>
    <w:p w14:paraId="09A99CB3" w14:textId="77777777" w:rsidR="00B72115" w:rsidRPr="00B72115" w:rsidRDefault="00B72115" w:rsidP="008632E6">
      <w:pPr>
        <w:pStyle w:val="cadresignature"/>
        <w:rPr>
          <w:i/>
        </w:rPr>
      </w:pPr>
      <w:r w:rsidRPr="00B72115">
        <w:rPr>
          <w:i/>
        </w:rPr>
        <w:tab/>
        <w:t>// Identifiant de l’activité.</w:t>
      </w:r>
    </w:p>
    <w:p w14:paraId="4AED2DDB" w14:textId="77777777" w:rsidR="008632E6" w:rsidRDefault="008632E6" w:rsidP="008632E6">
      <w:pPr>
        <w:pStyle w:val="cadresignature"/>
      </w:pPr>
      <w:r>
        <w:tab/>
        <w:t>"activity": 3,</w:t>
      </w:r>
    </w:p>
    <w:p w14:paraId="0805188F" w14:textId="77777777" w:rsidR="004A55C6" w:rsidRDefault="004A55C6" w:rsidP="008632E6">
      <w:pPr>
        <w:pStyle w:val="cadresignature"/>
      </w:pPr>
      <w:r>
        <w:tab/>
      </w:r>
      <w:r>
        <w:rPr>
          <w:i/>
        </w:rPr>
        <w:t>// Identifiant de l’OT (optionnel)</w:t>
      </w:r>
    </w:p>
    <w:p w14:paraId="468BCBF0" w14:textId="77777777" w:rsidR="004A55C6" w:rsidRPr="004A55C6" w:rsidRDefault="004A55C6" w:rsidP="008632E6">
      <w:pPr>
        <w:pStyle w:val="cadresignature"/>
      </w:pPr>
      <w:r>
        <w:tab/>
        <w:t>"mission_id": 123,</w:t>
      </w:r>
    </w:p>
    <w:p w14:paraId="7C1B938B" w14:textId="77777777" w:rsidR="00B72115" w:rsidRPr="00B72115" w:rsidRDefault="00B72115" w:rsidP="008632E6">
      <w:pPr>
        <w:pStyle w:val="cadresignature"/>
        <w:rPr>
          <w:i/>
        </w:rPr>
      </w:pPr>
      <w:r w:rsidRPr="00B72115">
        <w:rPr>
          <w:i/>
        </w:rPr>
        <w:tab/>
        <w:t>// Identifiant unique du compte rendu.</w:t>
      </w:r>
    </w:p>
    <w:p w14:paraId="48F84823" w14:textId="77777777" w:rsidR="008632E6" w:rsidRDefault="008632E6" w:rsidP="008632E6">
      <w:pPr>
        <w:pStyle w:val="cadresignature"/>
      </w:pPr>
      <w:r>
        <w:tab/>
        <w:t>"guid": "7b181582-32e5-312d-4341-85e11368105e"</w:t>
      </w:r>
    </w:p>
    <w:p w14:paraId="77F43E4E" w14:textId="77777777" w:rsidR="008632E6" w:rsidRDefault="008632E6" w:rsidP="008632E6">
      <w:pPr>
        <w:pStyle w:val="cadresignature"/>
      </w:pPr>
      <w:r>
        <w:t>}</w:t>
      </w:r>
    </w:p>
    <w:p w14:paraId="70071D23" w14:textId="77777777" w:rsidR="008632E6" w:rsidRDefault="008632E6" w:rsidP="008632E6">
      <w:pPr>
        <w:pStyle w:val="Methode"/>
        <w:rPr>
          <w:b w:val="0"/>
        </w:rPr>
      </w:pPr>
      <w:r>
        <w:t>Réponse :</w:t>
      </w:r>
      <w:r>
        <w:tab/>
      </w:r>
      <w:r w:rsidRPr="001C1422">
        <w:rPr>
          <w:b w:val="0"/>
        </w:rPr>
        <w:t>JSON</w:t>
      </w:r>
    </w:p>
    <w:p w14:paraId="5BF5A9A5" w14:textId="77777777" w:rsidR="004A55C6" w:rsidRPr="004A55C6" w:rsidRDefault="004A55C6" w:rsidP="004A55C6">
      <w:pPr>
        <w:pStyle w:val="cadresignature"/>
      </w:pPr>
      <w:r w:rsidRPr="004A55C6">
        <w:t>{</w:t>
      </w:r>
    </w:p>
    <w:p w14:paraId="7A7A085D" w14:textId="77777777" w:rsidR="004A55C6" w:rsidRPr="004A55C6" w:rsidRDefault="004A55C6" w:rsidP="004A55C6">
      <w:pPr>
        <w:pStyle w:val="cadresignature"/>
        <w:rPr>
          <w:i/>
        </w:rPr>
      </w:pPr>
      <w:r w:rsidRPr="004A55C6">
        <w:tab/>
      </w:r>
      <w:r>
        <w:rPr>
          <w:i/>
        </w:rPr>
        <w:t>// Identifiant du CR créé</w:t>
      </w:r>
    </w:p>
    <w:p w14:paraId="369FC76E" w14:textId="77777777" w:rsidR="004A55C6" w:rsidRDefault="004A55C6" w:rsidP="004A55C6">
      <w:pPr>
        <w:pStyle w:val="cadresignature"/>
        <w:ind w:firstLine="708"/>
      </w:pPr>
      <w:r w:rsidRPr="004A55C6">
        <w:t>"id": 1022,</w:t>
      </w:r>
    </w:p>
    <w:p w14:paraId="2AB29351" w14:textId="77777777" w:rsidR="004A55C6" w:rsidRPr="004A55C6" w:rsidRDefault="004A55C6" w:rsidP="004A55C6">
      <w:pPr>
        <w:pStyle w:val="cadresignature"/>
        <w:ind w:firstLine="708"/>
        <w:rPr>
          <w:i/>
        </w:rPr>
      </w:pPr>
      <w:r>
        <w:rPr>
          <w:i/>
        </w:rPr>
        <w:t>// Liste des CRI associés.</w:t>
      </w:r>
    </w:p>
    <w:p w14:paraId="1FCA416D" w14:textId="77777777" w:rsidR="004A55C6" w:rsidRPr="004A55C6" w:rsidRDefault="004A55C6" w:rsidP="004A55C6">
      <w:pPr>
        <w:pStyle w:val="cadresignature"/>
      </w:pPr>
      <w:r w:rsidRPr="004A55C6">
        <w:tab/>
        <w:t>"cri": [{</w:t>
      </w:r>
    </w:p>
    <w:p w14:paraId="2D3CB283" w14:textId="77777777" w:rsidR="004A55C6" w:rsidRPr="004A55C6" w:rsidRDefault="004A55C6" w:rsidP="004A55C6">
      <w:pPr>
        <w:pStyle w:val="cadresignature"/>
      </w:pPr>
      <w:r w:rsidRPr="004A55C6">
        <w:tab/>
      </w:r>
      <w:r w:rsidRPr="004A55C6">
        <w:tab/>
        <w:t>"id": 1023,</w:t>
      </w:r>
    </w:p>
    <w:p w14:paraId="0C99231C" w14:textId="77777777" w:rsidR="004A55C6" w:rsidRPr="004A55C6" w:rsidRDefault="004A55C6" w:rsidP="004A55C6">
      <w:pPr>
        <w:pStyle w:val="cadresignature"/>
      </w:pPr>
      <w:r w:rsidRPr="004A55C6">
        <w:tab/>
      </w:r>
      <w:r w:rsidRPr="004A55C6">
        <w:tab/>
        <w:t>"mission_id": null,</w:t>
      </w:r>
    </w:p>
    <w:p w14:paraId="69E4A2A4" w14:textId="77777777" w:rsidR="004A55C6" w:rsidRPr="004A55C6" w:rsidRDefault="004A55C6" w:rsidP="004A55C6">
      <w:pPr>
        <w:pStyle w:val="cadresignature"/>
      </w:pPr>
      <w:r w:rsidRPr="004A55C6">
        <w:tab/>
      </w:r>
      <w:r w:rsidRPr="004A55C6">
        <w:tab/>
        <w:t>"x": -1.6813570746993,</w:t>
      </w:r>
    </w:p>
    <w:p w14:paraId="034053A2" w14:textId="77777777" w:rsidR="004A55C6" w:rsidRPr="004A55C6" w:rsidRDefault="004A55C6" w:rsidP="004A55C6">
      <w:pPr>
        <w:pStyle w:val="cadresignature"/>
      </w:pPr>
      <w:r w:rsidRPr="004A55C6">
        <w:tab/>
      </w:r>
      <w:r w:rsidRPr="004A55C6">
        <w:tab/>
        <w:t>"y": 48.111757747501,</w:t>
      </w:r>
    </w:p>
    <w:p w14:paraId="55D53076" w14:textId="77777777" w:rsidR="004A55C6" w:rsidRPr="004A55C6" w:rsidRDefault="004A55C6" w:rsidP="004A55C6">
      <w:pPr>
        <w:pStyle w:val="cadresignature"/>
      </w:pPr>
      <w:r w:rsidRPr="004A55C6">
        <w:tab/>
      </w:r>
      <w:r w:rsidRPr="004A55C6">
        <w:tab/>
        <w:t>"status": "SAISIE"</w:t>
      </w:r>
    </w:p>
    <w:p w14:paraId="6EB10B10" w14:textId="77777777" w:rsidR="004A55C6" w:rsidRPr="004A55C6" w:rsidRDefault="004A55C6" w:rsidP="004A55C6">
      <w:pPr>
        <w:pStyle w:val="cadresignature"/>
      </w:pPr>
      <w:r w:rsidRPr="004A55C6">
        <w:tab/>
        <w:t>}]</w:t>
      </w:r>
    </w:p>
    <w:p w14:paraId="190260BF" w14:textId="77777777" w:rsidR="00C45BE4" w:rsidRDefault="004A55C6" w:rsidP="004A55C6">
      <w:pPr>
        <w:pStyle w:val="cadresignature"/>
      </w:pPr>
      <w:r w:rsidRPr="004A55C6">
        <w:t>}</w:t>
      </w:r>
    </w:p>
    <w:p w14:paraId="0B4643A6" w14:textId="77777777" w:rsidR="0073362E" w:rsidRDefault="0073362E" w:rsidP="0073362E">
      <w:pPr>
        <w:pStyle w:val="Methode"/>
      </w:pPr>
      <w:r>
        <w:t>Cas d’erreurs :</w:t>
      </w:r>
    </w:p>
    <w:p w14:paraId="219DFCFD" w14:textId="77777777" w:rsidR="0073362E" w:rsidRPr="00A80183" w:rsidRDefault="0073362E" w:rsidP="0073362E">
      <w:pPr>
        <w:pStyle w:val="RetraitPuce"/>
      </w:pPr>
      <w:r>
        <w:rPr>
          <w:i/>
        </w:rPr>
        <w:t>En cours de documentation.</w:t>
      </w:r>
    </w:p>
    <w:p w14:paraId="49F2B855" w14:textId="77777777" w:rsidR="00B13873" w:rsidRDefault="00A80183" w:rsidP="00B13873">
      <w:pPr>
        <w:pStyle w:val="GITitre1"/>
      </w:pPr>
      <w:bookmarkStart w:id="20" w:name="_Toc242524793"/>
      <w:proofErr w:type="spellStart"/>
      <w:r w:rsidRPr="00A80183">
        <w:lastRenderedPageBreak/>
        <w:t>Intents</w:t>
      </w:r>
      <w:proofErr w:type="spellEnd"/>
      <w:r w:rsidRPr="00A80183">
        <w:t xml:space="preserve"> </w:t>
      </w:r>
      <w:proofErr w:type="spellStart"/>
      <w:r w:rsidRPr="00A80183">
        <w:t>Android</w:t>
      </w:r>
      <w:bookmarkStart w:id="21" w:name="ouverture-de-la-carte-sur-un-objet"/>
      <w:bookmarkEnd w:id="21"/>
      <w:bookmarkEnd w:id="20"/>
    </w:p>
    <w:p w14:paraId="6363E2A5" w14:textId="7F9666B3" w:rsidR="00A80183" w:rsidRPr="00B13873" w:rsidRDefault="00312A0C" w:rsidP="00B13873">
      <w:pPr>
        <w:pStyle w:val="Titre2"/>
        <w:rPr>
          <w:sz w:val="36"/>
        </w:rPr>
      </w:pPr>
      <w:bookmarkStart w:id="22" w:name="_Toc242524794"/>
      <w:proofErr w:type="spellEnd"/>
      <w:r>
        <w:t>Ouverture de la carte sur un objet</w:t>
      </w:r>
      <w:bookmarkEnd w:id="22"/>
    </w:p>
    <w:p w14:paraId="09FAB26E" w14:textId="77777777" w:rsidR="00A80183" w:rsidRPr="00A80183" w:rsidRDefault="00A80183" w:rsidP="00A80183">
      <w:pPr>
        <w:pStyle w:val="Champ"/>
        <w:rPr>
          <w:i w:val="0"/>
        </w:rPr>
      </w:pPr>
      <w:r w:rsidRPr="00A80183">
        <w:rPr>
          <w:rStyle w:val="lev"/>
          <w:i w:val="0"/>
          <w:color w:val="333333"/>
          <w:sz w:val="23"/>
          <w:szCs w:val="23"/>
        </w:rPr>
        <w:t>Description</w:t>
      </w:r>
      <w:r w:rsidRPr="00A80183">
        <w:rPr>
          <w:rStyle w:val="apple-converted-space"/>
          <w:i w:val="0"/>
          <w:color w:val="333333"/>
          <w:sz w:val="23"/>
          <w:szCs w:val="23"/>
        </w:rPr>
        <w:t> </w:t>
      </w:r>
      <w:r w:rsidRPr="00A80183">
        <w:rPr>
          <w:i w:val="0"/>
        </w:rPr>
        <w:t>: Permet d'ouvrir la carte sur un objet</w:t>
      </w:r>
    </w:p>
    <w:p w14:paraId="719BDB4F" w14:textId="77777777" w:rsidR="00A80183" w:rsidRPr="00A80183" w:rsidRDefault="00A80183" w:rsidP="00A80183">
      <w:pPr>
        <w:pStyle w:val="Champ"/>
        <w:rPr>
          <w:i w:val="0"/>
          <w:sz w:val="23"/>
          <w:szCs w:val="23"/>
        </w:rPr>
      </w:pPr>
      <w:r w:rsidRPr="00A80183">
        <w:rPr>
          <w:rStyle w:val="lev"/>
          <w:i w:val="0"/>
          <w:color w:val="333333"/>
          <w:sz w:val="23"/>
          <w:szCs w:val="23"/>
        </w:rPr>
        <w:t>URI</w:t>
      </w:r>
      <w:r w:rsidRPr="00A80183">
        <w:rPr>
          <w:rStyle w:val="apple-converted-space"/>
          <w:i w:val="0"/>
          <w:color w:val="333333"/>
          <w:sz w:val="23"/>
          <w:szCs w:val="23"/>
        </w:rPr>
        <w:t> </w:t>
      </w:r>
      <w:r w:rsidRPr="00A80183">
        <w:rPr>
          <w:i w:val="0"/>
          <w:sz w:val="23"/>
          <w:szCs w:val="23"/>
        </w:rPr>
        <w:t>:</w:t>
      </w:r>
      <w:r w:rsidRPr="00A80183">
        <w:rPr>
          <w:rStyle w:val="apple-converted-space"/>
          <w:i w:val="0"/>
          <w:color w:val="333333"/>
          <w:sz w:val="23"/>
          <w:szCs w:val="23"/>
        </w:rPr>
        <w:t> </w:t>
      </w:r>
      <w:r w:rsidRPr="00A80183">
        <w:rPr>
          <w:rStyle w:val="CodeHTML"/>
          <w:rFonts w:ascii="Helvetica" w:hAnsi="Helvetica"/>
          <w:i w:val="0"/>
          <w:color w:val="333333"/>
          <w:sz w:val="18"/>
          <w:szCs w:val="18"/>
          <w:bdr w:val="single" w:sz="6" w:space="0" w:color="DDDDDD" w:frame="1"/>
          <w:shd w:val="clear" w:color="auto" w:fill="F8F8F8"/>
        </w:rPr>
        <w:t>gimap://map/view</w:t>
      </w:r>
    </w:p>
    <w:p w14:paraId="03394C21" w14:textId="77777777" w:rsidR="00A80183" w:rsidRPr="00A80183" w:rsidRDefault="00A80183" w:rsidP="00A80183">
      <w:pPr>
        <w:pStyle w:val="Champ"/>
        <w:rPr>
          <w:i w:val="0"/>
        </w:rPr>
      </w:pPr>
      <w:r w:rsidRPr="00A80183">
        <w:rPr>
          <w:rStyle w:val="lev"/>
          <w:i w:val="0"/>
          <w:color w:val="333333"/>
          <w:sz w:val="23"/>
          <w:szCs w:val="23"/>
        </w:rPr>
        <w:t>Arguments</w:t>
      </w:r>
      <w:r w:rsidRPr="00A80183">
        <w:rPr>
          <w:rStyle w:val="apple-converted-space"/>
          <w:i w:val="0"/>
          <w:color w:val="333333"/>
          <w:sz w:val="23"/>
          <w:szCs w:val="23"/>
        </w:rPr>
        <w:t> </w:t>
      </w:r>
      <w:r w:rsidRPr="00A80183">
        <w:rPr>
          <w:i w:val="0"/>
        </w:rPr>
        <w:t>:</w:t>
      </w:r>
    </w:p>
    <w:p w14:paraId="482A4D27" w14:textId="77777777" w:rsidR="00A80183" w:rsidRPr="00A80183" w:rsidRDefault="00A80183" w:rsidP="00A80183">
      <w:pPr>
        <w:pStyle w:val="RetraitPuce"/>
      </w:pPr>
      <w:proofErr w:type="spellStart"/>
      <w:r w:rsidRPr="00A80183">
        <w:rPr>
          <w:rStyle w:val="lev"/>
          <w:color w:val="333333"/>
          <w:sz w:val="23"/>
          <w:szCs w:val="23"/>
        </w:rPr>
        <w:t>target</w:t>
      </w:r>
      <w:proofErr w:type="spellEnd"/>
      <w:r w:rsidRPr="00A80183">
        <w:rPr>
          <w:rStyle w:val="apple-converted-space"/>
          <w:color w:val="333333"/>
          <w:sz w:val="23"/>
          <w:szCs w:val="23"/>
        </w:rPr>
        <w:t> </w:t>
      </w:r>
      <w:r w:rsidRPr="00A80183">
        <w:rPr>
          <w:rStyle w:val="Accentuation"/>
          <w:i w:val="0"/>
          <w:color w:val="333333"/>
          <w:sz w:val="23"/>
          <w:szCs w:val="23"/>
        </w:rPr>
        <w:t>Peut être soit un identifiant d'objet soit une position géographique au format "</w:t>
      </w:r>
      <w:proofErr w:type="spellStart"/>
      <w:r w:rsidRPr="00A80183">
        <w:rPr>
          <w:rStyle w:val="Accentuation"/>
          <w:i w:val="0"/>
          <w:color w:val="333333"/>
          <w:sz w:val="23"/>
          <w:szCs w:val="23"/>
        </w:rPr>
        <w:t>latitude</w:t>
      </w:r>
      <w:proofErr w:type="gramStart"/>
      <w:r w:rsidRPr="00A80183">
        <w:rPr>
          <w:rStyle w:val="Accentuation"/>
          <w:i w:val="0"/>
          <w:color w:val="333333"/>
          <w:sz w:val="23"/>
          <w:szCs w:val="23"/>
        </w:rPr>
        <w:t>,longitude</w:t>
      </w:r>
      <w:proofErr w:type="spellEnd"/>
      <w:proofErr w:type="gramEnd"/>
      <w:r w:rsidRPr="00A80183">
        <w:rPr>
          <w:rStyle w:val="Accentuation"/>
          <w:i w:val="0"/>
          <w:color w:val="333333"/>
          <w:sz w:val="23"/>
          <w:szCs w:val="23"/>
        </w:rPr>
        <w:t>"</w:t>
      </w:r>
    </w:p>
    <w:p w14:paraId="19DEAFBC" w14:textId="77777777" w:rsidR="00A80183" w:rsidRPr="00A80183" w:rsidRDefault="00A80183" w:rsidP="00A80183">
      <w:pPr>
        <w:pStyle w:val="RetraitPuce"/>
      </w:pPr>
      <w:proofErr w:type="spellStart"/>
      <w:r w:rsidRPr="00A80183">
        <w:rPr>
          <w:rStyle w:val="lev"/>
          <w:color w:val="333333"/>
          <w:sz w:val="23"/>
          <w:szCs w:val="23"/>
        </w:rPr>
        <w:t>activity</w:t>
      </w:r>
      <w:proofErr w:type="spellEnd"/>
      <w:r w:rsidRPr="00A80183">
        <w:rPr>
          <w:rStyle w:val="apple-converted-space"/>
          <w:color w:val="333333"/>
          <w:sz w:val="23"/>
          <w:szCs w:val="23"/>
        </w:rPr>
        <w:t> </w:t>
      </w:r>
      <w:r w:rsidRPr="00A80183">
        <w:rPr>
          <w:rStyle w:val="Accentuation"/>
          <w:i w:val="0"/>
          <w:color w:val="333333"/>
          <w:sz w:val="23"/>
          <w:szCs w:val="23"/>
        </w:rPr>
        <w:t>Identifiant de l'activité, les CR saisis seront obligatoirement sur cette activité</w:t>
      </w:r>
    </w:p>
    <w:p w14:paraId="0F086C42" w14:textId="77777777" w:rsidR="00A80183" w:rsidRPr="00A80183" w:rsidRDefault="00A80183" w:rsidP="00A80183">
      <w:pPr>
        <w:pStyle w:val="RetraitPuce"/>
      </w:pPr>
      <w:r w:rsidRPr="00A80183">
        <w:rPr>
          <w:rStyle w:val="lev"/>
          <w:color w:val="333333"/>
          <w:sz w:val="23"/>
          <w:szCs w:val="23"/>
        </w:rPr>
        <w:t>mission</w:t>
      </w:r>
      <w:r w:rsidRPr="00A80183">
        <w:rPr>
          <w:rStyle w:val="apple-converted-space"/>
          <w:color w:val="333333"/>
          <w:sz w:val="23"/>
          <w:szCs w:val="23"/>
        </w:rPr>
        <w:t> </w:t>
      </w:r>
      <w:r w:rsidRPr="00A80183">
        <w:rPr>
          <w:rStyle w:val="Accentuation"/>
          <w:i w:val="0"/>
          <w:color w:val="333333"/>
          <w:sz w:val="23"/>
          <w:szCs w:val="23"/>
        </w:rPr>
        <w:t>Identifiant de l'OI/OT</w:t>
      </w:r>
    </w:p>
    <w:p w14:paraId="512DD2DA" w14:textId="77777777" w:rsidR="00A80183" w:rsidRPr="00A80183" w:rsidRDefault="00A80183" w:rsidP="00A80183">
      <w:pPr>
        <w:pStyle w:val="RetraitPuce"/>
      </w:pPr>
      <w:r w:rsidRPr="00A80183">
        <w:rPr>
          <w:rStyle w:val="lev"/>
          <w:color w:val="333333"/>
          <w:sz w:val="23"/>
          <w:szCs w:val="23"/>
        </w:rPr>
        <w:t>marker</w:t>
      </w:r>
      <w:r w:rsidRPr="00A80183">
        <w:rPr>
          <w:rStyle w:val="apple-converted-space"/>
          <w:color w:val="333333"/>
          <w:sz w:val="23"/>
          <w:szCs w:val="23"/>
        </w:rPr>
        <w:t> </w:t>
      </w:r>
      <w:r w:rsidRPr="00A80183">
        <w:rPr>
          <w:rStyle w:val="Accentuation"/>
          <w:i w:val="0"/>
          <w:color w:val="333333"/>
          <w:sz w:val="23"/>
          <w:szCs w:val="23"/>
        </w:rPr>
        <w:t>Positionne ou non un marqueur sur la carte</w:t>
      </w:r>
    </w:p>
    <w:p w14:paraId="65FEDBD8" w14:textId="77777777" w:rsidR="00A80183" w:rsidRPr="00A80183" w:rsidRDefault="00A80183" w:rsidP="00A80183">
      <w:pPr>
        <w:pStyle w:val="RetraitPuce"/>
      </w:pPr>
      <w:proofErr w:type="spellStart"/>
      <w:r w:rsidRPr="00A80183">
        <w:rPr>
          <w:rStyle w:val="lev"/>
          <w:color w:val="333333"/>
          <w:sz w:val="23"/>
          <w:szCs w:val="23"/>
        </w:rPr>
        <w:t>fields</w:t>
      </w:r>
      <w:proofErr w:type="spellEnd"/>
      <w:r w:rsidRPr="00A80183">
        <w:rPr>
          <w:rStyle w:val="apple-converted-space"/>
          <w:color w:val="333333"/>
          <w:sz w:val="23"/>
          <w:szCs w:val="23"/>
        </w:rPr>
        <w:t> </w:t>
      </w:r>
      <w:r w:rsidRPr="00A80183">
        <w:rPr>
          <w:rStyle w:val="Accentuation"/>
          <w:i w:val="0"/>
          <w:color w:val="333333"/>
          <w:sz w:val="23"/>
          <w:szCs w:val="23"/>
        </w:rPr>
        <w:t xml:space="preserve">liste des paires </w:t>
      </w:r>
      <w:proofErr w:type="spellStart"/>
      <w:r w:rsidRPr="00A80183">
        <w:rPr>
          <w:rStyle w:val="Accentuation"/>
          <w:i w:val="0"/>
          <w:color w:val="333333"/>
          <w:sz w:val="23"/>
          <w:szCs w:val="23"/>
        </w:rPr>
        <w:t>key</w:t>
      </w:r>
      <w:proofErr w:type="spellEnd"/>
      <w:r w:rsidRPr="00A80183">
        <w:rPr>
          <w:rStyle w:val="Accentuation"/>
          <w:i w:val="0"/>
          <w:color w:val="333333"/>
          <w:sz w:val="23"/>
          <w:szCs w:val="23"/>
        </w:rPr>
        <w:t xml:space="preserve">/valeurs pour pré-remplir le CR (si la </w:t>
      </w:r>
      <w:proofErr w:type="spellStart"/>
      <w:r w:rsidRPr="00A80183">
        <w:rPr>
          <w:rStyle w:val="Accentuation"/>
          <w:i w:val="0"/>
          <w:color w:val="333333"/>
          <w:sz w:val="23"/>
          <w:szCs w:val="23"/>
        </w:rPr>
        <w:t>key</w:t>
      </w:r>
      <w:proofErr w:type="spellEnd"/>
      <w:r w:rsidRPr="00A80183">
        <w:rPr>
          <w:rStyle w:val="Accentuation"/>
          <w:i w:val="0"/>
          <w:color w:val="333333"/>
          <w:sz w:val="23"/>
          <w:szCs w:val="23"/>
        </w:rPr>
        <w:t xml:space="preserve"> est au format ###</w:t>
      </w:r>
      <w:proofErr w:type="spellStart"/>
      <w:r w:rsidRPr="00A80183">
        <w:rPr>
          <w:rStyle w:val="Accentuation"/>
          <w:i w:val="0"/>
          <w:color w:val="333333"/>
          <w:sz w:val="23"/>
          <w:szCs w:val="23"/>
        </w:rPr>
        <w:t>integer</w:t>
      </w:r>
      <w:proofErr w:type="spellEnd"/>
      <w:r w:rsidRPr="00A80183">
        <w:rPr>
          <w:rStyle w:val="Accentuation"/>
          <w:i w:val="0"/>
          <w:color w:val="333333"/>
          <w:sz w:val="23"/>
          <w:szCs w:val="23"/>
        </w:rPr>
        <w:t>### la clef du champs sera utilisé, sinon, ce sera le label)</w:t>
      </w:r>
    </w:p>
    <w:p w14:paraId="7D44E7D3" w14:textId="77777777" w:rsidR="00A80183" w:rsidRPr="00A80183" w:rsidRDefault="00A80183" w:rsidP="00A80183">
      <w:pPr>
        <w:pStyle w:val="RetraitPuce"/>
        <w:rPr>
          <w:rStyle w:val="Accentuation"/>
          <w:i w:val="0"/>
          <w:iCs w:val="0"/>
        </w:rPr>
      </w:pPr>
      <w:proofErr w:type="spellStart"/>
      <w:r w:rsidRPr="00A80183">
        <w:rPr>
          <w:rStyle w:val="lev"/>
          <w:color w:val="333333"/>
          <w:sz w:val="23"/>
          <w:szCs w:val="23"/>
        </w:rPr>
        <w:t>redirect</w:t>
      </w:r>
      <w:proofErr w:type="spellEnd"/>
      <w:r w:rsidRPr="00A80183">
        <w:rPr>
          <w:rStyle w:val="apple-converted-space"/>
          <w:color w:val="333333"/>
          <w:sz w:val="23"/>
          <w:szCs w:val="23"/>
        </w:rPr>
        <w:t> </w:t>
      </w:r>
      <w:r w:rsidRPr="00A80183">
        <w:rPr>
          <w:rStyle w:val="Accentuation"/>
          <w:i w:val="0"/>
          <w:color w:val="333333"/>
          <w:sz w:val="23"/>
          <w:szCs w:val="23"/>
        </w:rPr>
        <w:t>URL de redirection en fin de saisie de CR</w:t>
      </w:r>
    </w:p>
    <w:p w14:paraId="577E7B3E" w14:textId="77777777" w:rsidR="00A80183" w:rsidRPr="00A80183" w:rsidRDefault="00A80183" w:rsidP="00A80183">
      <w:pPr>
        <w:pStyle w:val="RetraitPuce"/>
        <w:numPr>
          <w:ilvl w:val="0"/>
          <w:numId w:val="0"/>
        </w:numPr>
        <w:ind w:left="720" w:hanging="360"/>
      </w:pPr>
    </w:p>
    <w:p w14:paraId="2A4AE173" w14:textId="77777777" w:rsidR="00A80183" w:rsidRPr="00312A0C" w:rsidRDefault="00A80183" w:rsidP="00A80183">
      <w:pPr>
        <w:pStyle w:val="Champ"/>
        <w:rPr>
          <w:i w:val="0"/>
        </w:rPr>
      </w:pPr>
      <w:r w:rsidRPr="00312A0C">
        <w:rPr>
          <w:rStyle w:val="lev"/>
          <w:i w:val="0"/>
          <w:color w:val="333333"/>
          <w:sz w:val="23"/>
          <w:szCs w:val="23"/>
        </w:rPr>
        <w:t>Exemples</w:t>
      </w:r>
      <w:r w:rsidRPr="00312A0C">
        <w:rPr>
          <w:rStyle w:val="apple-converted-space"/>
          <w:i w:val="0"/>
          <w:color w:val="333333"/>
          <w:sz w:val="23"/>
          <w:szCs w:val="23"/>
        </w:rPr>
        <w:t> </w:t>
      </w:r>
      <w:r w:rsidRPr="00312A0C">
        <w:rPr>
          <w:i w:val="0"/>
        </w:rPr>
        <w:t>:</w:t>
      </w:r>
    </w:p>
    <w:p w14:paraId="15B7D026" w14:textId="77777777" w:rsidR="00A80183" w:rsidRDefault="00A80183" w:rsidP="00A80183">
      <w:pPr>
        <w:pStyle w:val="Champ"/>
        <w:numPr>
          <w:ilvl w:val="0"/>
          <w:numId w:val="0"/>
        </w:numPr>
        <w:ind w:left="425" w:hanging="425"/>
      </w:pPr>
    </w:p>
    <w:p w14:paraId="47B8ED56" w14:textId="77777777" w:rsidR="00A80183" w:rsidRDefault="00A80183" w:rsidP="00A80183">
      <w:pPr>
        <w:pStyle w:val="cadresignature"/>
      </w:pPr>
      <w:r>
        <w:rPr>
          <w:rStyle w:val="nl"/>
          <w:color w:val="333333"/>
        </w:rPr>
        <w:t>gimap:</w:t>
      </w:r>
      <w:r>
        <w:rPr>
          <w:rStyle w:val="c1"/>
          <w:i/>
          <w:iCs/>
          <w:color w:val="999988"/>
        </w:rPr>
        <w:t>//map/view</w:t>
      </w:r>
      <w:r>
        <w:t xml:space="preserve">             </w:t>
      </w:r>
    </w:p>
    <w:p w14:paraId="1C75EA8A" w14:textId="77777777" w:rsidR="00A80183" w:rsidRDefault="00A80183" w:rsidP="00A80183">
      <w:pPr>
        <w:pStyle w:val="cadresignature"/>
        <w:ind w:firstLine="708"/>
      </w:pPr>
      <w:r>
        <w:rPr>
          <w:rStyle w:val="o"/>
          <w:b w:val="0"/>
          <w:bCs/>
          <w:color w:val="333333"/>
        </w:rPr>
        <w:t>?</w:t>
      </w:r>
      <w:r>
        <w:rPr>
          <w:rStyle w:val="n"/>
          <w:color w:val="333333"/>
        </w:rPr>
        <w:t>target</w:t>
      </w:r>
      <w:r>
        <w:rPr>
          <w:rStyle w:val="o"/>
          <w:b w:val="0"/>
          <w:bCs/>
          <w:color w:val="333333"/>
        </w:rPr>
        <w:t>=</w:t>
      </w:r>
      <w:r>
        <w:rPr>
          <w:rStyle w:val="mi"/>
          <w:color w:val="009999"/>
        </w:rPr>
        <w:t>2479408</w:t>
      </w:r>
      <w:r>
        <w:t xml:space="preserve">             </w:t>
      </w:r>
    </w:p>
    <w:p w14:paraId="72B371FE" w14:textId="77777777" w:rsidR="00A80183" w:rsidRDefault="00A80183" w:rsidP="00A80183">
      <w:pPr>
        <w:pStyle w:val="cadresignature"/>
        <w:ind w:firstLine="708"/>
      </w:pPr>
      <w:r>
        <w:rPr>
          <w:rStyle w:val="o"/>
          <w:b w:val="0"/>
          <w:bCs/>
          <w:color w:val="333333"/>
        </w:rPr>
        <w:t>&amp;</w:t>
      </w:r>
      <w:r>
        <w:rPr>
          <w:rStyle w:val="n"/>
          <w:color w:val="333333"/>
        </w:rPr>
        <w:t>marker</w:t>
      </w:r>
      <w:r>
        <w:rPr>
          <w:rStyle w:val="o"/>
          <w:b w:val="0"/>
          <w:bCs/>
          <w:color w:val="333333"/>
        </w:rPr>
        <w:t>=</w:t>
      </w:r>
      <w:r>
        <w:rPr>
          <w:rStyle w:val="nb"/>
          <w:color w:val="0086B3"/>
        </w:rPr>
        <w:t>true</w:t>
      </w:r>
      <w:r>
        <w:t xml:space="preserve">             </w:t>
      </w:r>
    </w:p>
    <w:p w14:paraId="69291083" w14:textId="77777777" w:rsidR="00A80183" w:rsidRDefault="00A80183" w:rsidP="00A80183">
      <w:pPr>
        <w:pStyle w:val="cadresignature"/>
        <w:ind w:firstLine="708"/>
      </w:pPr>
      <w:r>
        <w:rPr>
          <w:rStyle w:val="o"/>
          <w:b w:val="0"/>
          <w:bCs/>
          <w:color w:val="333333"/>
        </w:rPr>
        <w:t>&amp;</w:t>
      </w:r>
      <w:r>
        <w:rPr>
          <w:rStyle w:val="n"/>
          <w:color w:val="333333"/>
        </w:rPr>
        <w:t>activity</w:t>
      </w:r>
      <w:r>
        <w:rPr>
          <w:rStyle w:val="o"/>
          <w:b w:val="0"/>
          <w:bCs/>
          <w:color w:val="333333"/>
        </w:rPr>
        <w:t>=</w:t>
      </w:r>
      <w:r>
        <w:rPr>
          <w:rStyle w:val="mi"/>
          <w:color w:val="009999"/>
        </w:rPr>
        <w:t>56550253</w:t>
      </w:r>
      <w:r>
        <w:t xml:space="preserve">             </w:t>
      </w:r>
    </w:p>
    <w:p w14:paraId="676B5983" w14:textId="77777777" w:rsidR="00A80183" w:rsidRDefault="00A80183" w:rsidP="00A80183">
      <w:pPr>
        <w:pStyle w:val="cadresignature"/>
        <w:ind w:firstLine="708"/>
      </w:pPr>
      <w:r>
        <w:rPr>
          <w:rStyle w:val="o"/>
          <w:b w:val="0"/>
          <w:bCs/>
          <w:color w:val="333333"/>
        </w:rPr>
        <w:t>&amp;</w:t>
      </w:r>
      <w:r>
        <w:rPr>
          <w:rStyle w:val="n"/>
          <w:color w:val="333333"/>
        </w:rPr>
        <w:t>fields</w:t>
      </w:r>
      <w:r>
        <w:rPr>
          <w:rStyle w:val="p"/>
          <w:color w:val="333333"/>
        </w:rPr>
        <w:t>[</w:t>
      </w:r>
      <w:r>
        <w:rPr>
          <w:rStyle w:val="err"/>
          <w:color w:val="A61717"/>
          <w:shd w:val="clear" w:color="auto" w:fill="E3D2D2"/>
        </w:rPr>
        <w:t>###</w:t>
      </w:r>
      <w:r>
        <w:rPr>
          <w:rStyle w:val="mi"/>
          <w:color w:val="009999"/>
        </w:rPr>
        <w:t>145656</w:t>
      </w:r>
      <w:r>
        <w:rPr>
          <w:rStyle w:val="err"/>
          <w:color w:val="A61717"/>
          <w:shd w:val="clear" w:color="auto" w:fill="E3D2D2"/>
        </w:rPr>
        <w:t>###</w:t>
      </w:r>
      <w:r>
        <w:rPr>
          <w:rStyle w:val="p"/>
          <w:color w:val="333333"/>
        </w:rPr>
        <w:t>]</w:t>
      </w:r>
      <w:r>
        <w:rPr>
          <w:rStyle w:val="o"/>
          <w:b w:val="0"/>
          <w:bCs/>
          <w:color w:val="333333"/>
        </w:rPr>
        <w:t>=</w:t>
      </w:r>
      <w:r>
        <w:rPr>
          <w:rStyle w:val="s"/>
          <w:color w:val="DD1144"/>
        </w:rPr>
        <w:t>"250mm"</w:t>
      </w:r>
      <w:r>
        <w:t xml:space="preserve">             </w:t>
      </w:r>
    </w:p>
    <w:p w14:paraId="1C55F452" w14:textId="77777777" w:rsidR="00A80183" w:rsidRDefault="00A80183" w:rsidP="00A80183">
      <w:pPr>
        <w:pStyle w:val="cadresignature"/>
        <w:ind w:firstLine="708"/>
      </w:pPr>
      <w:r>
        <w:rPr>
          <w:rStyle w:val="o"/>
          <w:b w:val="0"/>
          <w:bCs/>
          <w:color w:val="333333"/>
        </w:rPr>
        <w:t>&amp;</w:t>
      </w:r>
      <w:r>
        <w:rPr>
          <w:rStyle w:val="n"/>
          <w:color w:val="333333"/>
        </w:rPr>
        <w:t>mission</w:t>
      </w:r>
      <w:r>
        <w:rPr>
          <w:rStyle w:val="o"/>
          <w:b w:val="0"/>
          <w:bCs/>
          <w:color w:val="333333"/>
        </w:rPr>
        <w:t>=</w:t>
      </w:r>
      <w:r>
        <w:rPr>
          <w:rStyle w:val="mi"/>
          <w:color w:val="009999"/>
        </w:rPr>
        <w:t>56555111</w:t>
      </w:r>
      <w:r>
        <w:rPr>
          <w:rStyle w:val="n"/>
          <w:color w:val="333333"/>
        </w:rPr>
        <w:t>NCA12</w:t>
      </w:r>
      <w:r>
        <w:t xml:space="preserve">             </w:t>
      </w:r>
    </w:p>
    <w:p w14:paraId="288ABFB0" w14:textId="77777777" w:rsidR="00A80183" w:rsidRPr="00A80183" w:rsidRDefault="00A80183" w:rsidP="00A80183">
      <w:pPr>
        <w:pStyle w:val="cadresignature"/>
        <w:ind w:firstLine="708"/>
        <w:rPr>
          <w:bCs/>
          <w:sz w:val="20"/>
          <w:szCs w:val="20"/>
        </w:rPr>
      </w:pPr>
      <w:r>
        <w:rPr>
          <w:rStyle w:val="o"/>
          <w:b w:val="0"/>
          <w:bCs/>
          <w:color w:val="333333"/>
        </w:rPr>
        <w:t>&amp;</w:t>
      </w:r>
      <w:r>
        <w:rPr>
          <w:rStyle w:val="n"/>
          <w:color w:val="333333"/>
        </w:rPr>
        <w:t>redirect</w:t>
      </w:r>
      <w:r>
        <w:rPr>
          <w:rStyle w:val="o"/>
          <w:b w:val="0"/>
          <w:bCs/>
          <w:color w:val="333333"/>
        </w:rPr>
        <w:t>=</w:t>
      </w:r>
      <w:r>
        <w:rPr>
          <w:rStyle w:val="n"/>
          <w:color w:val="333333"/>
        </w:rPr>
        <w:t>https</w:t>
      </w:r>
      <w:r>
        <w:rPr>
          <w:rStyle w:val="o"/>
          <w:b w:val="0"/>
          <w:bCs/>
          <w:color w:val="333333"/>
        </w:rPr>
        <w:t>:</w:t>
      </w:r>
      <w:r>
        <w:rPr>
          <w:rStyle w:val="c1"/>
          <w:i/>
          <w:iCs/>
          <w:color w:val="999988"/>
        </w:rPr>
        <w:t>//recette.m-ve.com/feuillederoute/</w:t>
      </w:r>
      <w:r>
        <w:t xml:space="preserve"> </w:t>
      </w:r>
    </w:p>
    <w:p w14:paraId="6DE88ADE" w14:textId="77777777" w:rsidR="00A80183" w:rsidRPr="00A80183" w:rsidRDefault="00A80183" w:rsidP="00A80183">
      <w:pPr>
        <w:rPr>
          <w:rStyle w:val="nl"/>
          <w:rFonts w:ascii="Consolas" w:hAnsi="Consolas"/>
          <w:color w:val="333333"/>
        </w:rPr>
      </w:pPr>
    </w:p>
    <w:p w14:paraId="0D244EE1" w14:textId="77777777" w:rsidR="00A80183" w:rsidRDefault="00A80183" w:rsidP="00A80183">
      <w:pPr>
        <w:pStyle w:val="cadresignature"/>
      </w:pPr>
      <w:r>
        <w:rPr>
          <w:rStyle w:val="nl"/>
          <w:color w:val="333333"/>
        </w:rPr>
        <w:t>gimap:</w:t>
      </w:r>
      <w:r>
        <w:rPr>
          <w:rStyle w:val="c1"/>
          <w:i/>
          <w:iCs/>
          <w:color w:val="999988"/>
        </w:rPr>
        <w:t>//map/view</w:t>
      </w:r>
      <w:r>
        <w:t xml:space="preserve">             </w:t>
      </w:r>
    </w:p>
    <w:p w14:paraId="44F2B454" w14:textId="77777777" w:rsidR="00A80183" w:rsidRDefault="00A80183" w:rsidP="00A80183">
      <w:pPr>
        <w:pStyle w:val="cadresignature"/>
        <w:ind w:firstLine="708"/>
      </w:pPr>
      <w:r>
        <w:rPr>
          <w:rStyle w:val="o"/>
          <w:b w:val="0"/>
          <w:bCs/>
          <w:color w:val="333333"/>
        </w:rPr>
        <w:t>?</w:t>
      </w:r>
      <w:r>
        <w:rPr>
          <w:rStyle w:val="n"/>
          <w:color w:val="333333"/>
        </w:rPr>
        <w:t>target</w:t>
      </w:r>
      <w:r>
        <w:rPr>
          <w:rStyle w:val="o"/>
          <w:b w:val="0"/>
          <w:bCs/>
          <w:color w:val="333333"/>
        </w:rPr>
        <w:t>=</w:t>
      </w:r>
      <w:r>
        <w:rPr>
          <w:rStyle w:val="mf"/>
          <w:color w:val="009999"/>
        </w:rPr>
        <w:t>48.15303870674</w:t>
      </w:r>
      <w:r>
        <w:rPr>
          <w:rStyle w:val="p"/>
          <w:color w:val="333333"/>
        </w:rPr>
        <w:t>,</w:t>
      </w:r>
      <w:r>
        <w:rPr>
          <w:rStyle w:val="o"/>
          <w:b w:val="0"/>
          <w:bCs/>
          <w:color w:val="333333"/>
        </w:rPr>
        <w:t>-</w:t>
      </w:r>
      <w:r>
        <w:rPr>
          <w:rStyle w:val="mf"/>
          <w:color w:val="009999"/>
        </w:rPr>
        <w:t>1.6148</w:t>
      </w:r>
      <w:r>
        <w:t xml:space="preserve">             </w:t>
      </w:r>
    </w:p>
    <w:p w14:paraId="2DFCC2E6" w14:textId="77777777" w:rsidR="00A80183" w:rsidRDefault="00A80183" w:rsidP="00A80183">
      <w:pPr>
        <w:pStyle w:val="cadresignature"/>
        <w:ind w:firstLine="708"/>
      </w:pPr>
      <w:r>
        <w:rPr>
          <w:rStyle w:val="o"/>
          <w:b w:val="0"/>
          <w:bCs/>
          <w:color w:val="333333"/>
        </w:rPr>
        <w:t>&amp;</w:t>
      </w:r>
      <w:r>
        <w:rPr>
          <w:rStyle w:val="n"/>
          <w:color w:val="333333"/>
        </w:rPr>
        <w:t>marker</w:t>
      </w:r>
      <w:r>
        <w:rPr>
          <w:rStyle w:val="o"/>
          <w:b w:val="0"/>
          <w:bCs/>
          <w:color w:val="333333"/>
        </w:rPr>
        <w:t>=</w:t>
      </w:r>
      <w:r>
        <w:rPr>
          <w:rStyle w:val="nb"/>
          <w:color w:val="0086B3"/>
        </w:rPr>
        <w:t>false</w:t>
      </w:r>
      <w:r>
        <w:t xml:space="preserve">             </w:t>
      </w:r>
    </w:p>
    <w:p w14:paraId="54CDB6DD" w14:textId="77777777" w:rsidR="00A80183" w:rsidRDefault="00A80183" w:rsidP="00A80183">
      <w:pPr>
        <w:pStyle w:val="cadresignature"/>
        <w:ind w:firstLine="708"/>
      </w:pPr>
      <w:r>
        <w:rPr>
          <w:rStyle w:val="o"/>
          <w:b w:val="0"/>
          <w:bCs/>
          <w:color w:val="333333"/>
        </w:rPr>
        <w:t>&amp;</w:t>
      </w:r>
      <w:r>
        <w:rPr>
          <w:rStyle w:val="n"/>
          <w:color w:val="333333"/>
        </w:rPr>
        <w:t>activity</w:t>
      </w:r>
      <w:r>
        <w:rPr>
          <w:rStyle w:val="o"/>
          <w:b w:val="0"/>
          <w:bCs/>
          <w:color w:val="333333"/>
        </w:rPr>
        <w:t>=</w:t>
      </w:r>
      <w:r>
        <w:rPr>
          <w:rStyle w:val="mi"/>
          <w:color w:val="009999"/>
        </w:rPr>
        <w:t>56550253</w:t>
      </w:r>
      <w:r>
        <w:t xml:space="preserve">             </w:t>
      </w:r>
    </w:p>
    <w:p w14:paraId="72ED16CC" w14:textId="77777777" w:rsidR="00A80183" w:rsidRDefault="00A80183" w:rsidP="00A80183">
      <w:pPr>
        <w:pStyle w:val="cadresignature"/>
        <w:ind w:firstLine="708"/>
      </w:pPr>
      <w:r>
        <w:rPr>
          <w:rStyle w:val="o"/>
          <w:b w:val="0"/>
          <w:bCs/>
          <w:color w:val="333333"/>
        </w:rPr>
        <w:t>&amp;</w:t>
      </w:r>
      <w:r>
        <w:rPr>
          <w:rStyle w:val="n"/>
          <w:color w:val="333333"/>
        </w:rPr>
        <w:t>mission</w:t>
      </w:r>
      <w:r>
        <w:rPr>
          <w:rStyle w:val="o"/>
          <w:b w:val="0"/>
          <w:bCs/>
          <w:color w:val="333333"/>
        </w:rPr>
        <w:t>=</w:t>
      </w:r>
      <w:r>
        <w:rPr>
          <w:rStyle w:val="mi"/>
          <w:color w:val="009999"/>
        </w:rPr>
        <w:t>56555111</w:t>
      </w:r>
      <w:r>
        <w:rPr>
          <w:rStyle w:val="n"/>
          <w:color w:val="333333"/>
        </w:rPr>
        <w:t>NCA12</w:t>
      </w:r>
      <w:r>
        <w:t xml:space="preserve">             </w:t>
      </w:r>
    </w:p>
    <w:p w14:paraId="0C907A23" w14:textId="77777777" w:rsidR="00A80183" w:rsidRDefault="00A80183" w:rsidP="00A80183">
      <w:pPr>
        <w:pStyle w:val="cadresignature"/>
        <w:ind w:firstLine="708"/>
      </w:pPr>
      <w:r>
        <w:rPr>
          <w:rStyle w:val="o"/>
          <w:b w:val="0"/>
          <w:bCs/>
          <w:color w:val="333333"/>
        </w:rPr>
        <w:t>&amp;</w:t>
      </w:r>
      <w:r>
        <w:rPr>
          <w:rStyle w:val="n"/>
          <w:color w:val="333333"/>
        </w:rPr>
        <w:t>redirect</w:t>
      </w:r>
      <w:r>
        <w:rPr>
          <w:rStyle w:val="o"/>
          <w:b w:val="0"/>
          <w:bCs/>
          <w:color w:val="333333"/>
        </w:rPr>
        <w:t>=</w:t>
      </w:r>
      <w:r>
        <w:rPr>
          <w:rStyle w:val="n"/>
          <w:color w:val="333333"/>
        </w:rPr>
        <w:t>https</w:t>
      </w:r>
      <w:r>
        <w:rPr>
          <w:rStyle w:val="o"/>
          <w:b w:val="0"/>
          <w:bCs/>
          <w:color w:val="333333"/>
        </w:rPr>
        <w:t>:</w:t>
      </w:r>
      <w:r>
        <w:rPr>
          <w:rStyle w:val="c1"/>
          <w:i/>
          <w:iCs/>
          <w:color w:val="999988"/>
        </w:rPr>
        <w:t>//recette.m-ve.com/feuillederoute/</w:t>
      </w:r>
      <w:r>
        <w:t xml:space="preserve"> </w:t>
      </w:r>
    </w:p>
    <w:p w14:paraId="1DAA4518" w14:textId="77777777" w:rsidR="00A80183" w:rsidRDefault="00A80183" w:rsidP="00A80183">
      <w:pPr>
        <w:pStyle w:val="Paragraphedeliste"/>
        <w:rPr>
          <w:rStyle w:val="nl"/>
          <w:rFonts w:ascii="Consolas" w:hAnsi="Consolas"/>
          <w:color w:val="333333"/>
        </w:rPr>
      </w:pPr>
    </w:p>
    <w:p w14:paraId="28295BEC" w14:textId="77777777" w:rsidR="00A80183" w:rsidRDefault="00A80183" w:rsidP="00A80183">
      <w:pPr>
        <w:pStyle w:val="cadresignature"/>
      </w:pPr>
      <w:r>
        <w:rPr>
          <w:rStyle w:val="nl"/>
          <w:color w:val="333333"/>
        </w:rPr>
        <w:t>gimap:</w:t>
      </w:r>
      <w:r>
        <w:rPr>
          <w:rStyle w:val="c1"/>
          <w:i/>
          <w:iCs/>
          <w:color w:val="999988"/>
        </w:rPr>
        <w:t>//map/view</w:t>
      </w:r>
      <w:r>
        <w:t xml:space="preserve">             </w:t>
      </w:r>
    </w:p>
    <w:p w14:paraId="55B83B09" w14:textId="77777777" w:rsidR="00A80183" w:rsidRDefault="00A80183" w:rsidP="00A80183">
      <w:pPr>
        <w:pStyle w:val="cadresignature"/>
        <w:ind w:firstLine="708"/>
      </w:pPr>
      <w:r>
        <w:rPr>
          <w:rStyle w:val="o"/>
          <w:b w:val="0"/>
          <w:bCs/>
          <w:color w:val="333333"/>
        </w:rPr>
        <w:t>?</w:t>
      </w:r>
      <w:r>
        <w:rPr>
          <w:rStyle w:val="n"/>
          <w:color w:val="333333"/>
        </w:rPr>
        <w:t>target</w:t>
      </w:r>
      <w:r>
        <w:rPr>
          <w:rStyle w:val="o"/>
          <w:b w:val="0"/>
          <w:bCs/>
          <w:color w:val="333333"/>
        </w:rPr>
        <w:t>=</w:t>
      </w:r>
      <w:r>
        <w:rPr>
          <w:rStyle w:val="mf"/>
          <w:color w:val="009999"/>
        </w:rPr>
        <w:t>48.15303870674</w:t>
      </w:r>
      <w:r>
        <w:rPr>
          <w:rStyle w:val="p"/>
          <w:color w:val="333333"/>
        </w:rPr>
        <w:t>,</w:t>
      </w:r>
      <w:r>
        <w:rPr>
          <w:rStyle w:val="o"/>
          <w:b w:val="0"/>
          <w:bCs/>
          <w:color w:val="333333"/>
        </w:rPr>
        <w:t>-</w:t>
      </w:r>
      <w:r>
        <w:rPr>
          <w:rStyle w:val="mf"/>
          <w:color w:val="009999"/>
        </w:rPr>
        <w:t>1.6148</w:t>
      </w:r>
      <w:r>
        <w:t xml:space="preserve">             </w:t>
      </w:r>
    </w:p>
    <w:p w14:paraId="17BD9AFE" w14:textId="77777777" w:rsidR="00A80183" w:rsidRDefault="00A80183" w:rsidP="00A80183">
      <w:pPr>
        <w:pStyle w:val="cadresignature"/>
        <w:ind w:firstLine="708"/>
      </w:pPr>
      <w:r>
        <w:rPr>
          <w:rStyle w:val="o"/>
          <w:b w:val="0"/>
          <w:bCs/>
          <w:color w:val="333333"/>
        </w:rPr>
        <w:t>&amp;</w:t>
      </w:r>
      <w:r>
        <w:rPr>
          <w:rStyle w:val="n"/>
          <w:color w:val="333333"/>
        </w:rPr>
        <w:t>activity</w:t>
      </w:r>
      <w:r>
        <w:rPr>
          <w:rStyle w:val="o"/>
          <w:b w:val="0"/>
          <w:bCs/>
          <w:color w:val="333333"/>
        </w:rPr>
        <w:t>=</w:t>
      </w:r>
      <w:r>
        <w:rPr>
          <w:rStyle w:val="mi"/>
          <w:color w:val="009999"/>
        </w:rPr>
        <w:t>56550253</w:t>
      </w:r>
      <w:r>
        <w:t xml:space="preserve">             </w:t>
      </w:r>
    </w:p>
    <w:p w14:paraId="5FEFCA21" w14:textId="77777777" w:rsidR="00A80183" w:rsidRDefault="00A80183" w:rsidP="00A80183">
      <w:pPr>
        <w:pStyle w:val="cadresignature"/>
        <w:ind w:firstLine="708"/>
      </w:pPr>
      <w:r>
        <w:rPr>
          <w:rStyle w:val="o"/>
          <w:b w:val="0"/>
          <w:bCs/>
          <w:color w:val="333333"/>
        </w:rPr>
        <w:t>&amp;</w:t>
      </w:r>
      <w:r>
        <w:rPr>
          <w:rStyle w:val="n"/>
          <w:color w:val="333333"/>
        </w:rPr>
        <w:t>redirect</w:t>
      </w:r>
      <w:r>
        <w:rPr>
          <w:rStyle w:val="o"/>
          <w:b w:val="0"/>
          <w:bCs/>
          <w:color w:val="333333"/>
        </w:rPr>
        <w:t>=</w:t>
      </w:r>
      <w:r>
        <w:rPr>
          <w:rStyle w:val="n"/>
          <w:color w:val="333333"/>
        </w:rPr>
        <w:t>https</w:t>
      </w:r>
      <w:r>
        <w:rPr>
          <w:rStyle w:val="o"/>
          <w:b w:val="0"/>
          <w:bCs/>
          <w:color w:val="333333"/>
        </w:rPr>
        <w:t>:</w:t>
      </w:r>
      <w:r>
        <w:rPr>
          <w:rStyle w:val="c1"/>
          <w:i/>
          <w:iCs/>
          <w:color w:val="999988"/>
        </w:rPr>
        <w:t>//recette.m-ve.com/feuillederoute/</w:t>
      </w:r>
      <w:r>
        <w:t xml:space="preserve"> </w:t>
      </w:r>
    </w:p>
    <w:p w14:paraId="0D2A3540" w14:textId="77777777" w:rsidR="00A80183" w:rsidRDefault="00A80183" w:rsidP="00A80183">
      <w:pPr>
        <w:pStyle w:val="Paragraphedeliste"/>
      </w:pPr>
    </w:p>
    <w:p w14:paraId="274982E3" w14:textId="77777777" w:rsidR="00A80183" w:rsidRDefault="00A80183" w:rsidP="00A80183">
      <w:pPr>
        <w:pStyle w:val="cadresignature"/>
      </w:pPr>
      <w:r>
        <w:rPr>
          <w:rStyle w:val="nl"/>
          <w:color w:val="333333"/>
        </w:rPr>
        <w:t>gimap:</w:t>
      </w:r>
      <w:r>
        <w:rPr>
          <w:rStyle w:val="c1"/>
          <w:i/>
          <w:iCs/>
          <w:color w:val="999988"/>
        </w:rPr>
        <w:t>//map/view</w:t>
      </w:r>
      <w:r>
        <w:t xml:space="preserve">             </w:t>
      </w:r>
    </w:p>
    <w:p w14:paraId="4A2EFF81" w14:textId="77777777" w:rsidR="00A80183" w:rsidRDefault="00A80183" w:rsidP="00A80183">
      <w:pPr>
        <w:pStyle w:val="cadresignature"/>
        <w:ind w:firstLine="708"/>
      </w:pPr>
      <w:r>
        <w:rPr>
          <w:rStyle w:val="o"/>
          <w:b w:val="0"/>
          <w:bCs/>
          <w:color w:val="333333"/>
        </w:rPr>
        <w:t>?</w:t>
      </w:r>
      <w:r>
        <w:rPr>
          <w:rStyle w:val="n"/>
          <w:color w:val="333333"/>
        </w:rPr>
        <w:t>target</w:t>
      </w:r>
      <w:r>
        <w:rPr>
          <w:rStyle w:val="o"/>
          <w:b w:val="0"/>
          <w:bCs/>
          <w:color w:val="333333"/>
        </w:rPr>
        <w:t>=</w:t>
      </w:r>
      <w:r>
        <w:rPr>
          <w:rStyle w:val="mi"/>
          <w:color w:val="009999"/>
        </w:rPr>
        <w:t>2479408</w:t>
      </w:r>
      <w:r>
        <w:t xml:space="preserve">             </w:t>
      </w:r>
    </w:p>
    <w:p w14:paraId="080CC4D2" w14:textId="77777777" w:rsidR="00A80183" w:rsidRDefault="00A80183" w:rsidP="00A80183">
      <w:pPr>
        <w:pStyle w:val="cadresignature"/>
        <w:ind w:firstLine="708"/>
      </w:pPr>
      <w:r>
        <w:rPr>
          <w:rStyle w:val="o"/>
          <w:b w:val="0"/>
          <w:bCs/>
          <w:color w:val="333333"/>
        </w:rPr>
        <w:t>&amp;</w:t>
      </w:r>
      <w:r>
        <w:rPr>
          <w:rStyle w:val="n"/>
          <w:color w:val="333333"/>
        </w:rPr>
        <w:t>activity</w:t>
      </w:r>
      <w:r>
        <w:rPr>
          <w:rStyle w:val="o"/>
          <w:b w:val="0"/>
          <w:bCs/>
          <w:color w:val="333333"/>
        </w:rPr>
        <w:t>=</w:t>
      </w:r>
      <w:r>
        <w:rPr>
          <w:rStyle w:val="mi"/>
          <w:color w:val="009999"/>
        </w:rPr>
        <w:t>56550253</w:t>
      </w:r>
      <w:r>
        <w:t xml:space="preserve">             </w:t>
      </w:r>
    </w:p>
    <w:p w14:paraId="6CE74E4E" w14:textId="77777777" w:rsidR="00A80183" w:rsidRDefault="00A80183" w:rsidP="00A80183">
      <w:pPr>
        <w:pStyle w:val="cadresignature"/>
        <w:ind w:firstLine="708"/>
      </w:pPr>
      <w:r>
        <w:rPr>
          <w:rStyle w:val="o"/>
          <w:b w:val="0"/>
          <w:bCs/>
          <w:color w:val="333333"/>
        </w:rPr>
        <w:t>&amp;</w:t>
      </w:r>
      <w:r>
        <w:rPr>
          <w:rStyle w:val="n"/>
          <w:color w:val="333333"/>
        </w:rPr>
        <w:t>fields</w:t>
      </w:r>
      <w:r>
        <w:rPr>
          <w:rStyle w:val="p"/>
          <w:color w:val="333333"/>
        </w:rPr>
        <w:t>[</w:t>
      </w:r>
      <w:r>
        <w:rPr>
          <w:rStyle w:val="n"/>
          <w:color w:val="333333"/>
        </w:rPr>
        <w:t>Code</w:t>
      </w:r>
      <w:r>
        <w:rPr>
          <w:rStyle w:val="o"/>
          <w:b w:val="0"/>
          <w:bCs/>
          <w:color w:val="333333"/>
        </w:rPr>
        <w:t>%</w:t>
      </w:r>
      <w:r>
        <w:rPr>
          <w:rStyle w:val="mi"/>
          <w:color w:val="009999"/>
        </w:rPr>
        <w:t>20</w:t>
      </w:r>
      <w:r>
        <w:rPr>
          <w:rStyle w:val="n"/>
          <w:color w:val="333333"/>
        </w:rPr>
        <w:t>contrat</w:t>
      </w:r>
      <w:r>
        <w:rPr>
          <w:rStyle w:val="p"/>
          <w:color w:val="333333"/>
        </w:rPr>
        <w:t>]</w:t>
      </w:r>
      <w:r>
        <w:rPr>
          <w:rStyle w:val="o"/>
          <w:b w:val="0"/>
          <w:bCs/>
          <w:color w:val="333333"/>
        </w:rPr>
        <w:t>=</w:t>
      </w:r>
      <w:r>
        <w:rPr>
          <w:rStyle w:val="mf"/>
          <w:color w:val="009999"/>
        </w:rPr>
        <w:t>541E41</w:t>
      </w:r>
      <w:r>
        <w:t xml:space="preserve">             </w:t>
      </w:r>
    </w:p>
    <w:p w14:paraId="00B3F203" w14:textId="77777777" w:rsidR="00A80183" w:rsidRDefault="00A80183" w:rsidP="00A80183">
      <w:pPr>
        <w:pStyle w:val="cadresignature"/>
        <w:ind w:firstLine="708"/>
      </w:pPr>
      <w:r>
        <w:rPr>
          <w:rStyle w:val="o"/>
          <w:b w:val="0"/>
          <w:bCs/>
          <w:color w:val="333333"/>
        </w:rPr>
        <w:lastRenderedPageBreak/>
        <w:t>&amp;</w:t>
      </w:r>
      <w:r>
        <w:rPr>
          <w:rStyle w:val="n"/>
          <w:color w:val="333333"/>
        </w:rPr>
        <w:t>fields</w:t>
      </w:r>
      <w:r>
        <w:rPr>
          <w:rStyle w:val="p"/>
          <w:color w:val="333333"/>
        </w:rPr>
        <w:t>[</w:t>
      </w:r>
      <w:r>
        <w:rPr>
          <w:rStyle w:val="n"/>
          <w:color w:val="333333"/>
        </w:rPr>
        <w:t>Diametre</w:t>
      </w:r>
      <w:r>
        <w:rPr>
          <w:rStyle w:val="p"/>
          <w:color w:val="333333"/>
        </w:rPr>
        <w:t>]</w:t>
      </w:r>
      <w:r>
        <w:rPr>
          <w:rStyle w:val="o"/>
          <w:b w:val="0"/>
          <w:bCs/>
          <w:color w:val="333333"/>
        </w:rPr>
        <w:t>=</w:t>
      </w:r>
      <w:r>
        <w:rPr>
          <w:rStyle w:val="mi"/>
          <w:color w:val="009999"/>
        </w:rPr>
        <w:t>200</w:t>
      </w:r>
      <w:r>
        <w:t xml:space="preserve">             </w:t>
      </w:r>
    </w:p>
    <w:p w14:paraId="12581151" w14:textId="77777777" w:rsidR="00312A0C" w:rsidRDefault="00A80183" w:rsidP="00A80183">
      <w:pPr>
        <w:pStyle w:val="cadresignature"/>
        <w:ind w:firstLine="708"/>
      </w:pPr>
      <w:r>
        <w:rPr>
          <w:rStyle w:val="o"/>
          <w:b w:val="0"/>
          <w:bCs/>
          <w:color w:val="333333"/>
        </w:rPr>
        <w:t>&amp;</w:t>
      </w:r>
      <w:r>
        <w:rPr>
          <w:rStyle w:val="n"/>
          <w:color w:val="333333"/>
        </w:rPr>
        <w:t>redirect</w:t>
      </w:r>
      <w:r>
        <w:rPr>
          <w:rStyle w:val="o"/>
          <w:b w:val="0"/>
          <w:bCs/>
          <w:color w:val="333333"/>
        </w:rPr>
        <w:t>=</w:t>
      </w:r>
      <w:r>
        <w:rPr>
          <w:rStyle w:val="n"/>
          <w:color w:val="333333"/>
        </w:rPr>
        <w:t>https</w:t>
      </w:r>
      <w:r>
        <w:rPr>
          <w:rStyle w:val="o"/>
          <w:b w:val="0"/>
          <w:bCs/>
          <w:color w:val="333333"/>
        </w:rPr>
        <w:t>:</w:t>
      </w:r>
      <w:r>
        <w:rPr>
          <w:rStyle w:val="c1"/>
          <w:i/>
          <w:iCs/>
          <w:color w:val="999988"/>
        </w:rPr>
        <w:t>//recette.m-ve.com/feuillederoute/</w:t>
      </w:r>
      <w:r>
        <w:t xml:space="preserve"> </w:t>
      </w:r>
    </w:p>
    <w:p w14:paraId="579D1B0E" w14:textId="77777777" w:rsidR="00312A0C" w:rsidRDefault="00312A0C" w:rsidP="00312A0C">
      <w:pPr>
        <w:pStyle w:val="Paragraphedeliste"/>
      </w:pPr>
    </w:p>
    <w:p w14:paraId="4123CA21" w14:textId="0B1A8B08" w:rsidR="00A80183" w:rsidRPr="00312A0C" w:rsidRDefault="00B13873" w:rsidP="00B13873">
      <w:pPr>
        <w:pStyle w:val="Titre2"/>
        <w:rPr>
          <w:color w:val="333333"/>
          <w:sz w:val="35"/>
          <w:szCs w:val="35"/>
        </w:rPr>
      </w:pPr>
      <w:bookmarkStart w:id="23" w:name="acc%C3%A8s-au-formulaire-de-saisie-de-cr"/>
      <w:bookmarkEnd w:id="23"/>
      <w:r>
        <w:t xml:space="preserve"> </w:t>
      </w:r>
      <w:bookmarkStart w:id="24" w:name="_Toc242524795"/>
      <w:r w:rsidR="00312A0C">
        <w:t>Accès au formulaire de saisie de compte rendu</w:t>
      </w:r>
      <w:bookmarkEnd w:id="24"/>
    </w:p>
    <w:p w14:paraId="150E34A6" w14:textId="77777777" w:rsidR="00A80183" w:rsidRPr="00312A0C" w:rsidRDefault="00A80183" w:rsidP="00A80183">
      <w:pPr>
        <w:pStyle w:val="Champ"/>
        <w:rPr>
          <w:i w:val="0"/>
        </w:rPr>
      </w:pPr>
      <w:r w:rsidRPr="00312A0C">
        <w:rPr>
          <w:rStyle w:val="lev"/>
          <w:i w:val="0"/>
          <w:color w:val="333333"/>
          <w:sz w:val="23"/>
          <w:szCs w:val="23"/>
        </w:rPr>
        <w:t>Description</w:t>
      </w:r>
      <w:r w:rsidRPr="00312A0C">
        <w:rPr>
          <w:rStyle w:val="apple-converted-space"/>
          <w:i w:val="0"/>
          <w:color w:val="333333"/>
          <w:sz w:val="23"/>
          <w:szCs w:val="23"/>
        </w:rPr>
        <w:t> </w:t>
      </w:r>
      <w:r w:rsidRPr="00312A0C">
        <w:rPr>
          <w:i w:val="0"/>
        </w:rPr>
        <w:t>: Permet d'ouvrir un formulaire de compte-rendu</w:t>
      </w:r>
    </w:p>
    <w:p w14:paraId="5D0683EB" w14:textId="77777777" w:rsidR="00A80183" w:rsidRPr="00312A0C" w:rsidRDefault="00A80183" w:rsidP="00A80183">
      <w:pPr>
        <w:pStyle w:val="Champ"/>
        <w:rPr>
          <w:i w:val="0"/>
          <w:sz w:val="23"/>
          <w:szCs w:val="23"/>
        </w:rPr>
      </w:pPr>
      <w:r w:rsidRPr="00312A0C">
        <w:rPr>
          <w:rStyle w:val="lev"/>
          <w:i w:val="0"/>
          <w:color w:val="333333"/>
          <w:sz w:val="23"/>
          <w:szCs w:val="23"/>
        </w:rPr>
        <w:t>URI</w:t>
      </w:r>
      <w:r w:rsidRPr="00312A0C">
        <w:rPr>
          <w:rStyle w:val="apple-converted-space"/>
          <w:i w:val="0"/>
          <w:color w:val="333333"/>
          <w:sz w:val="23"/>
          <w:szCs w:val="23"/>
        </w:rPr>
        <w:t> </w:t>
      </w:r>
      <w:r w:rsidRPr="00312A0C">
        <w:rPr>
          <w:i w:val="0"/>
          <w:sz w:val="23"/>
          <w:szCs w:val="23"/>
        </w:rPr>
        <w:t>:</w:t>
      </w:r>
      <w:r w:rsidRPr="00312A0C">
        <w:rPr>
          <w:rStyle w:val="apple-converted-space"/>
          <w:i w:val="0"/>
          <w:color w:val="333333"/>
          <w:sz w:val="23"/>
          <w:szCs w:val="23"/>
        </w:rPr>
        <w:t> </w:t>
      </w:r>
      <w:r w:rsidRPr="00312A0C">
        <w:rPr>
          <w:rStyle w:val="CodeHTML"/>
          <w:rFonts w:ascii="Consolas" w:hAnsi="Consolas"/>
          <w:i w:val="0"/>
          <w:color w:val="333333"/>
          <w:sz w:val="18"/>
          <w:szCs w:val="18"/>
          <w:bdr w:val="single" w:sz="6" w:space="0" w:color="DDDDDD" w:frame="1"/>
          <w:shd w:val="clear" w:color="auto" w:fill="F8F8F8"/>
        </w:rPr>
        <w:t>gimap://report/new</w:t>
      </w:r>
    </w:p>
    <w:p w14:paraId="5DFFB060" w14:textId="77777777" w:rsidR="00A80183" w:rsidRPr="00312A0C" w:rsidRDefault="00A80183" w:rsidP="00A80183">
      <w:pPr>
        <w:pStyle w:val="Champ"/>
        <w:rPr>
          <w:i w:val="0"/>
        </w:rPr>
      </w:pPr>
      <w:r w:rsidRPr="00312A0C">
        <w:rPr>
          <w:rStyle w:val="lev"/>
          <w:i w:val="0"/>
          <w:color w:val="333333"/>
          <w:sz w:val="23"/>
          <w:szCs w:val="23"/>
        </w:rPr>
        <w:t>Arguments</w:t>
      </w:r>
      <w:r w:rsidRPr="00312A0C">
        <w:rPr>
          <w:rStyle w:val="apple-converted-space"/>
          <w:i w:val="0"/>
          <w:color w:val="333333"/>
          <w:sz w:val="23"/>
          <w:szCs w:val="23"/>
        </w:rPr>
        <w:t> </w:t>
      </w:r>
      <w:r w:rsidRPr="00312A0C">
        <w:rPr>
          <w:i w:val="0"/>
        </w:rPr>
        <w:t>:</w:t>
      </w:r>
    </w:p>
    <w:p w14:paraId="351E4332" w14:textId="77777777" w:rsidR="00A80183" w:rsidRPr="00312A0C" w:rsidRDefault="00A80183" w:rsidP="00A80183">
      <w:pPr>
        <w:pStyle w:val="RetraitPuce"/>
      </w:pPr>
      <w:proofErr w:type="spellStart"/>
      <w:r w:rsidRPr="00312A0C">
        <w:rPr>
          <w:rStyle w:val="lev"/>
          <w:color w:val="333333"/>
          <w:sz w:val="23"/>
          <w:szCs w:val="23"/>
        </w:rPr>
        <w:t>activity</w:t>
      </w:r>
      <w:proofErr w:type="spellEnd"/>
      <w:r w:rsidRPr="00312A0C">
        <w:rPr>
          <w:rStyle w:val="apple-converted-space"/>
          <w:color w:val="333333"/>
          <w:sz w:val="23"/>
          <w:szCs w:val="23"/>
        </w:rPr>
        <w:t> </w:t>
      </w:r>
      <w:r w:rsidRPr="00312A0C">
        <w:rPr>
          <w:rStyle w:val="Accentuation"/>
          <w:i w:val="0"/>
          <w:color w:val="333333"/>
          <w:sz w:val="23"/>
          <w:szCs w:val="23"/>
        </w:rPr>
        <w:t>identifiant de l'activité concernée</w:t>
      </w:r>
    </w:p>
    <w:p w14:paraId="6504935A" w14:textId="77777777" w:rsidR="00A80183" w:rsidRPr="00312A0C" w:rsidRDefault="00A80183" w:rsidP="00A80183">
      <w:pPr>
        <w:pStyle w:val="RetraitPuce"/>
      </w:pPr>
      <w:proofErr w:type="spellStart"/>
      <w:r w:rsidRPr="00312A0C">
        <w:rPr>
          <w:rStyle w:val="lev"/>
          <w:color w:val="333333"/>
          <w:sz w:val="23"/>
          <w:szCs w:val="23"/>
        </w:rPr>
        <w:t>assets</w:t>
      </w:r>
      <w:proofErr w:type="spellEnd"/>
      <w:r w:rsidRPr="00312A0C">
        <w:rPr>
          <w:rStyle w:val="apple-converted-space"/>
          <w:color w:val="333333"/>
          <w:sz w:val="23"/>
          <w:szCs w:val="23"/>
        </w:rPr>
        <w:t> </w:t>
      </w:r>
      <w:r w:rsidRPr="00312A0C">
        <w:rPr>
          <w:rStyle w:val="Accentuation"/>
          <w:i w:val="0"/>
          <w:color w:val="333333"/>
          <w:sz w:val="23"/>
          <w:szCs w:val="23"/>
        </w:rPr>
        <w:t>identifiant du ou des objets concernés (séparés par des virgules)</w:t>
      </w:r>
    </w:p>
    <w:p w14:paraId="7B95DAC1" w14:textId="77777777" w:rsidR="00A80183" w:rsidRPr="00312A0C" w:rsidRDefault="00A80183" w:rsidP="00A80183">
      <w:pPr>
        <w:pStyle w:val="RetraitPuce"/>
      </w:pPr>
      <w:r w:rsidRPr="00312A0C">
        <w:rPr>
          <w:rStyle w:val="lev"/>
          <w:color w:val="333333"/>
          <w:sz w:val="23"/>
          <w:szCs w:val="23"/>
        </w:rPr>
        <w:t>mission</w:t>
      </w:r>
      <w:r w:rsidRPr="00312A0C">
        <w:rPr>
          <w:rStyle w:val="apple-converted-space"/>
          <w:color w:val="333333"/>
          <w:sz w:val="23"/>
          <w:szCs w:val="23"/>
        </w:rPr>
        <w:t> </w:t>
      </w:r>
      <w:r w:rsidRPr="00312A0C">
        <w:rPr>
          <w:rStyle w:val="Accentuation"/>
          <w:i w:val="0"/>
          <w:color w:val="333333"/>
          <w:sz w:val="23"/>
          <w:szCs w:val="23"/>
        </w:rPr>
        <w:t>identifiant d'OI concerné</w:t>
      </w:r>
      <w:r w:rsidRPr="00312A0C">
        <w:rPr>
          <w:rStyle w:val="apple-converted-space"/>
          <w:color w:val="333333"/>
          <w:sz w:val="23"/>
          <w:szCs w:val="23"/>
        </w:rPr>
        <w:t> </w:t>
      </w:r>
      <w:r w:rsidRPr="00312A0C">
        <w:t>(facultatif)</w:t>
      </w:r>
    </w:p>
    <w:p w14:paraId="3EF61001" w14:textId="77777777" w:rsidR="00A80183" w:rsidRPr="00312A0C" w:rsidRDefault="00A80183" w:rsidP="00A80183">
      <w:pPr>
        <w:pStyle w:val="RetraitPuce"/>
      </w:pPr>
      <w:proofErr w:type="spellStart"/>
      <w:r w:rsidRPr="00312A0C">
        <w:rPr>
          <w:rStyle w:val="lev"/>
          <w:color w:val="333333"/>
          <w:sz w:val="23"/>
          <w:szCs w:val="23"/>
        </w:rPr>
        <w:t>fields</w:t>
      </w:r>
      <w:proofErr w:type="spellEnd"/>
      <w:r w:rsidRPr="00312A0C">
        <w:rPr>
          <w:rStyle w:val="apple-converted-space"/>
          <w:color w:val="333333"/>
          <w:sz w:val="23"/>
          <w:szCs w:val="23"/>
        </w:rPr>
        <w:t> </w:t>
      </w:r>
      <w:r w:rsidRPr="00312A0C">
        <w:rPr>
          <w:rStyle w:val="Accentuation"/>
          <w:i w:val="0"/>
          <w:color w:val="333333"/>
          <w:sz w:val="23"/>
          <w:szCs w:val="23"/>
        </w:rPr>
        <w:t xml:space="preserve">liste des paires </w:t>
      </w:r>
      <w:proofErr w:type="spellStart"/>
      <w:r w:rsidRPr="00312A0C">
        <w:rPr>
          <w:rStyle w:val="Accentuation"/>
          <w:i w:val="0"/>
          <w:color w:val="333333"/>
          <w:sz w:val="23"/>
          <w:szCs w:val="23"/>
        </w:rPr>
        <w:t>key</w:t>
      </w:r>
      <w:proofErr w:type="spellEnd"/>
      <w:r w:rsidRPr="00312A0C">
        <w:rPr>
          <w:rStyle w:val="Accentuation"/>
          <w:i w:val="0"/>
          <w:color w:val="333333"/>
          <w:sz w:val="23"/>
          <w:szCs w:val="23"/>
        </w:rPr>
        <w:t xml:space="preserve">/valeurs pour pré-remplir le CR (si la </w:t>
      </w:r>
      <w:proofErr w:type="spellStart"/>
      <w:r w:rsidRPr="00312A0C">
        <w:rPr>
          <w:rStyle w:val="Accentuation"/>
          <w:i w:val="0"/>
          <w:color w:val="333333"/>
          <w:sz w:val="23"/>
          <w:szCs w:val="23"/>
        </w:rPr>
        <w:t>key</w:t>
      </w:r>
      <w:proofErr w:type="spellEnd"/>
      <w:r w:rsidRPr="00312A0C">
        <w:rPr>
          <w:rStyle w:val="Accentuation"/>
          <w:i w:val="0"/>
          <w:color w:val="333333"/>
          <w:sz w:val="23"/>
          <w:szCs w:val="23"/>
        </w:rPr>
        <w:t xml:space="preserve"> est au format ###</w:t>
      </w:r>
      <w:proofErr w:type="spellStart"/>
      <w:r w:rsidRPr="00312A0C">
        <w:rPr>
          <w:rStyle w:val="Accentuation"/>
          <w:i w:val="0"/>
          <w:color w:val="333333"/>
          <w:sz w:val="23"/>
          <w:szCs w:val="23"/>
        </w:rPr>
        <w:t>integer</w:t>
      </w:r>
      <w:proofErr w:type="spellEnd"/>
      <w:r w:rsidRPr="00312A0C">
        <w:rPr>
          <w:rStyle w:val="Accentuation"/>
          <w:i w:val="0"/>
          <w:color w:val="333333"/>
          <w:sz w:val="23"/>
          <w:szCs w:val="23"/>
        </w:rPr>
        <w:t>### la clef du champs sera utilisé, sinon, ce sera le label)</w:t>
      </w:r>
    </w:p>
    <w:p w14:paraId="00D0D3CE" w14:textId="77777777" w:rsidR="00A80183" w:rsidRPr="00312A0C" w:rsidRDefault="00A80183" w:rsidP="00A80183">
      <w:pPr>
        <w:pStyle w:val="RetraitPuce"/>
      </w:pPr>
      <w:proofErr w:type="spellStart"/>
      <w:r w:rsidRPr="00312A0C">
        <w:rPr>
          <w:rStyle w:val="lev"/>
          <w:color w:val="333333"/>
          <w:sz w:val="23"/>
          <w:szCs w:val="23"/>
        </w:rPr>
        <w:t>redirect</w:t>
      </w:r>
      <w:proofErr w:type="spellEnd"/>
      <w:r w:rsidRPr="00312A0C">
        <w:rPr>
          <w:rStyle w:val="apple-converted-space"/>
          <w:color w:val="333333"/>
          <w:sz w:val="23"/>
          <w:szCs w:val="23"/>
        </w:rPr>
        <w:t> </w:t>
      </w:r>
      <w:r w:rsidRPr="00312A0C">
        <w:rPr>
          <w:rStyle w:val="Accentuation"/>
          <w:i w:val="0"/>
          <w:color w:val="333333"/>
          <w:sz w:val="23"/>
          <w:szCs w:val="23"/>
        </w:rPr>
        <w:t>URL à appeler lors de la sauvegarde du compte-rendu.</w:t>
      </w:r>
      <w:r w:rsidRPr="00312A0C">
        <w:rPr>
          <w:rStyle w:val="apple-converted-space"/>
          <w:color w:val="333333"/>
          <w:sz w:val="23"/>
          <w:szCs w:val="23"/>
        </w:rPr>
        <w:t> </w:t>
      </w:r>
      <w:r w:rsidRPr="00312A0C">
        <w:t>(facultatif)</w:t>
      </w:r>
    </w:p>
    <w:p w14:paraId="665A265A" w14:textId="77777777" w:rsidR="00A80183" w:rsidRPr="00312A0C" w:rsidRDefault="00A80183" w:rsidP="00A80183">
      <w:pPr>
        <w:pStyle w:val="RetraitPuce"/>
        <w:numPr>
          <w:ilvl w:val="0"/>
          <w:numId w:val="0"/>
        </w:numPr>
        <w:ind w:left="720" w:hanging="360"/>
      </w:pPr>
    </w:p>
    <w:p w14:paraId="2B7E4475" w14:textId="77777777" w:rsidR="00A80183" w:rsidRPr="00312A0C" w:rsidRDefault="00A80183" w:rsidP="00A80183">
      <w:pPr>
        <w:pStyle w:val="Champ"/>
        <w:rPr>
          <w:i w:val="0"/>
        </w:rPr>
      </w:pPr>
      <w:r w:rsidRPr="00312A0C">
        <w:rPr>
          <w:rStyle w:val="lev"/>
          <w:i w:val="0"/>
          <w:color w:val="333333"/>
          <w:sz w:val="23"/>
          <w:szCs w:val="23"/>
        </w:rPr>
        <w:t>Exemples</w:t>
      </w:r>
      <w:r w:rsidRPr="00312A0C">
        <w:rPr>
          <w:rStyle w:val="apple-converted-space"/>
          <w:i w:val="0"/>
          <w:color w:val="333333"/>
          <w:sz w:val="23"/>
          <w:szCs w:val="23"/>
        </w:rPr>
        <w:t> </w:t>
      </w:r>
      <w:r w:rsidRPr="00312A0C">
        <w:rPr>
          <w:i w:val="0"/>
        </w:rPr>
        <w:t>:</w:t>
      </w:r>
    </w:p>
    <w:p w14:paraId="261501D1" w14:textId="77777777" w:rsidR="00A80183" w:rsidRDefault="00A80183" w:rsidP="00A80183">
      <w:pPr>
        <w:pStyle w:val="cadresignature"/>
      </w:pPr>
      <w:r>
        <w:rPr>
          <w:rStyle w:val="nl"/>
          <w:color w:val="333333"/>
        </w:rPr>
        <w:t>gimap:</w:t>
      </w:r>
      <w:r>
        <w:rPr>
          <w:rStyle w:val="c1"/>
          <w:i/>
          <w:iCs/>
          <w:color w:val="999988"/>
        </w:rPr>
        <w:t>//report/new</w:t>
      </w:r>
      <w:r>
        <w:t xml:space="preserve">             </w:t>
      </w:r>
    </w:p>
    <w:p w14:paraId="0EF36314" w14:textId="77777777" w:rsidR="00A80183" w:rsidRDefault="00A80183" w:rsidP="002B27AF">
      <w:pPr>
        <w:pStyle w:val="cadresignature"/>
        <w:ind w:firstLine="708"/>
      </w:pPr>
      <w:r>
        <w:rPr>
          <w:rStyle w:val="o"/>
          <w:b w:val="0"/>
          <w:bCs/>
          <w:color w:val="333333"/>
        </w:rPr>
        <w:t>?</w:t>
      </w:r>
      <w:r>
        <w:rPr>
          <w:rStyle w:val="n"/>
          <w:color w:val="333333"/>
        </w:rPr>
        <w:t>activity</w:t>
      </w:r>
      <w:r>
        <w:rPr>
          <w:rStyle w:val="o"/>
          <w:b w:val="0"/>
          <w:bCs/>
          <w:color w:val="333333"/>
        </w:rPr>
        <w:t>=</w:t>
      </w:r>
      <w:r>
        <w:rPr>
          <w:rStyle w:val="mi"/>
          <w:color w:val="009999"/>
        </w:rPr>
        <w:t>44407263</w:t>
      </w:r>
      <w:r>
        <w:t xml:space="preserve">             </w:t>
      </w:r>
    </w:p>
    <w:p w14:paraId="2A2CB9ED" w14:textId="77777777" w:rsidR="00A80183" w:rsidRDefault="00A80183" w:rsidP="002B27AF">
      <w:pPr>
        <w:pStyle w:val="cadresignature"/>
        <w:ind w:firstLine="708"/>
      </w:pPr>
      <w:r>
        <w:rPr>
          <w:rStyle w:val="o"/>
          <w:b w:val="0"/>
          <w:bCs/>
          <w:color w:val="333333"/>
        </w:rPr>
        <w:t>&amp;</w:t>
      </w:r>
      <w:r>
        <w:rPr>
          <w:rStyle w:val="n"/>
          <w:color w:val="333333"/>
        </w:rPr>
        <w:t>assets</w:t>
      </w:r>
      <w:r>
        <w:rPr>
          <w:rStyle w:val="o"/>
          <w:b w:val="0"/>
          <w:bCs/>
          <w:color w:val="333333"/>
        </w:rPr>
        <w:t>=</w:t>
      </w:r>
      <w:r>
        <w:rPr>
          <w:rStyle w:val="mi"/>
          <w:color w:val="009999"/>
        </w:rPr>
        <w:t>1323836</w:t>
      </w:r>
      <w:r>
        <w:t xml:space="preserve"> </w:t>
      </w:r>
    </w:p>
    <w:p w14:paraId="10E593C4" w14:textId="77777777" w:rsidR="00A80183" w:rsidRDefault="00A80183" w:rsidP="00A80183">
      <w:pPr>
        <w:pStyle w:val="Paragraphedeliste"/>
      </w:pPr>
    </w:p>
    <w:p w14:paraId="52627170" w14:textId="77777777" w:rsidR="00A80183" w:rsidRDefault="00A80183" w:rsidP="00A80183">
      <w:pPr>
        <w:pStyle w:val="cadresignature"/>
      </w:pPr>
      <w:r>
        <w:rPr>
          <w:rStyle w:val="nl"/>
          <w:color w:val="333333"/>
        </w:rPr>
        <w:t>gimap:</w:t>
      </w:r>
      <w:r>
        <w:rPr>
          <w:rStyle w:val="c1"/>
          <w:i/>
          <w:iCs/>
          <w:color w:val="999988"/>
        </w:rPr>
        <w:t>//report/new</w:t>
      </w:r>
      <w:r>
        <w:t xml:space="preserve">             </w:t>
      </w:r>
    </w:p>
    <w:p w14:paraId="25A6A81C" w14:textId="77777777" w:rsidR="00A80183" w:rsidRDefault="00A80183" w:rsidP="002B27AF">
      <w:pPr>
        <w:pStyle w:val="cadresignature"/>
        <w:ind w:firstLine="708"/>
      </w:pPr>
      <w:r>
        <w:rPr>
          <w:rStyle w:val="o"/>
          <w:b w:val="0"/>
          <w:bCs/>
          <w:color w:val="333333"/>
        </w:rPr>
        <w:t>?</w:t>
      </w:r>
      <w:r>
        <w:rPr>
          <w:rStyle w:val="n"/>
          <w:color w:val="333333"/>
        </w:rPr>
        <w:t>activity</w:t>
      </w:r>
      <w:r>
        <w:rPr>
          <w:rStyle w:val="o"/>
          <w:b w:val="0"/>
          <w:bCs/>
          <w:color w:val="333333"/>
        </w:rPr>
        <w:t>=</w:t>
      </w:r>
      <w:r>
        <w:rPr>
          <w:rStyle w:val="mi"/>
          <w:color w:val="009999"/>
        </w:rPr>
        <w:t>44407263</w:t>
      </w:r>
      <w:r>
        <w:t xml:space="preserve">             </w:t>
      </w:r>
    </w:p>
    <w:p w14:paraId="058C0C86" w14:textId="77777777" w:rsidR="00A80183" w:rsidRDefault="00A80183" w:rsidP="002B27AF">
      <w:pPr>
        <w:pStyle w:val="cadresignature"/>
        <w:ind w:firstLine="708"/>
        <w:rPr>
          <w:rStyle w:val="mi"/>
          <w:color w:val="009999"/>
        </w:rPr>
      </w:pPr>
      <w:r>
        <w:rPr>
          <w:rStyle w:val="o"/>
          <w:b w:val="0"/>
          <w:bCs/>
          <w:color w:val="333333"/>
        </w:rPr>
        <w:t>&amp;</w:t>
      </w:r>
      <w:r>
        <w:rPr>
          <w:rStyle w:val="n"/>
          <w:color w:val="333333"/>
        </w:rPr>
        <w:t>assets</w:t>
      </w:r>
      <w:r>
        <w:rPr>
          <w:rStyle w:val="o"/>
          <w:b w:val="0"/>
          <w:bCs/>
          <w:color w:val="333333"/>
        </w:rPr>
        <w:t>=</w:t>
      </w:r>
      <w:r>
        <w:rPr>
          <w:rStyle w:val="mi"/>
          <w:color w:val="009999"/>
        </w:rPr>
        <w:t>1323836</w:t>
      </w:r>
      <w:r>
        <w:rPr>
          <w:rStyle w:val="p"/>
          <w:color w:val="333333"/>
        </w:rPr>
        <w:t>,</w:t>
      </w:r>
      <w:r>
        <w:rPr>
          <w:rStyle w:val="mi"/>
          <w:color w:val="009999"/>
        </w:rPr>
        <w:t>1323837</w:t>
      </w:r>
    </w:p>
    <w:p w14:paraId="68C915B1" w14:textId="77777777" w:rsidR="00A80183" w:rsidRDefault="00A80183" w:rsidP="00A80183">
      <w:pPr>
        <w:pStyle w:val="Paragraphedeliste"/>
      </w:pPr>
      <w:r>
        <w:t xml:space="preserve"> </w:t>
      </w:r>
    </w:p>
    <w:p w14:paraId="05521D2B" w14:textId="77777777" w:rsidR="00A80183" w:rsidRDefault="00A80183" w:rsidP="00A80183">
      <w:pPr>
        <w:pStyle w:val="cadresignature"/>
      </w:pPr>
      <w:r>
        <w:rPr>
          <w:rStyle w:val="nl"/>
          <w:color w:val="333333"/>
        </w:rPr>
        <w:t>gimap:</w:t>
      </w:r>
      <w:r>
        <w:rPr>
          <w:rStyle w:val="c1"/>
          <w:i/>
          <w:iCs/>
          <w:color w:val="999988"/>
        </w:rPr>
        <w:t>//report/new</w:t>
      </w:r>
      <w:r>
        <w:t xml:space="preserve">             </w:t>
      </w:r>
    </w:p>
    <w:p w14:paraId="3A35A362" w14:textId="77777777" w:rsidR="00A80183" w:rsidRDefault="00A80183" w:rsidP="002B27AF">
      <w:pPr>
        <w:pStyle w:val="cadresignature"/>
        <w:ind w:firstLine="708"/>
      </w:pPr>
      <w:r>
        <w:rPr>
          <w:rStyle w:val="o"/>
          <w:b w:val="0"/>
          <w:bCs/>
          <w:color w:val="333333"/>
        </w:rPr>
        <w:t>?</w:t>
      </w:r>
      <w:r>
        <w:rPr>
          <w:rStyle w:val="n"/>
          <w:color w:val="333333"/>
        </w:rPr>
        <w:t>activity</w:t>
      </w:r>
      <w:r>
        <w:rPr>
          <w:rStyle w:val="o"/>
          <w:b w:val="0"/>
          <w:bCs/>
          <w:color w:val="333333"/>
        </w:rPr>
        <w:t>=</w:t>
      </w:r>
      <w:r>
        <w:rPr>
          <w:rStyle w:val="mi"/>
          <w:color w:val="009999"/>
        </w:rPr>
        <w:t>44407263</w:t>
      </w:r>
      <w:r>
        <w:t xml:space="preserve">             </w:t>
      </w:r>
    </w:p>
    <w:p w14:paraId="36C9B940" w14:textId="77777777" w:rsidR="00A80183" w:rsidRDefault="00A80183" w:rsidP="002B27AF">
      <w:pPr>
        <w:pStyle w:val="cadresignature"/>
        <w:ind w:firstLine="708"/>
      </w:pPr>
      <w:r>
        <w:rPr>
          <w:rStyle w:val="o"/>
          <w:b w:val="0"/>
          <w:bCs/>
          <w:color w:val="333333"/>
        </w:rPr>
        <w:t>&amp;</w:t>
      </w:r>
      <w:r>
        <w:rPr>
          <w:rStyle w:val="n"/>
          <w:color w:val="333333"/>
        </w:rPr>
        <w:t>assets</w:t>
      </w:r>
      <w:r>
        <w:rPr>
          <w:rStyle w:val="o"/>
          <w:b w:val="0"/>
          <w:bCs/>
          <w:color w:val="333333"/>
        </w:rPr>
        <w:t>=</w:t>
      </w:r>
      <w:r>
        <w:rPr>
          <w:rStyle w:val="mi"/>
          <w:color w:val="009999"/>
        </w:rPr>
        <w:t>1323836</w:t>
      </w:r>
      <w:r>
        <w:t xml:space="preserve">             </w:t>
      </w:r>
    </w:p>
    <w:p w14:paraId="73D48D23" w14:textId="77777777" w:rsidR="00A80183" w:rsidRDefault="00A80183" w:rsidP="002B27AF">
      <w:pPr>
        <w:pStyle w:val="cadresignature"/>
        <w:ind w:firstLine="708"/>
      </w:pPr>
      <w:r>
        <w:rPr>
          <w:rStyle w:val="o"/>
          <w:b w:val="0"/>
          <w:bCs/>
          <w:color w:val="333333"/>
        </w:rPr>
        <w:t>&amp;</w:t>
      </w:r>
      <w:r>
        <w:rPr>
          <w:rStyle w:val="n"/>
          <w:color w:val="333333"/>
        </w:rPr>
        <w:t>mission</w:t>
      </w:r>
      <w:r>
        <w:rPr>
          <w:rStyle w:val="o"/>
          <w:b w:val="0"/>
          <w:bCs/>
          <w:color w:val="333333"/>
        </w:rPr>
        <w:t>=</w:t>
      </w:r>
      <w:r>
        <w:rPr>
          <w:rStyle w:val="mi"/>
          <w:color w:val="009999"/>
        </w:rPr>
        <w:t>13</w:t>
      </w:r>
      <w:r>
        <w:t xml:space="preserve"> </w:t>
      </w:r>
    </w:p>
    <w:p w14:paraId="3C375D18" w14:textId="77777777" w:rsidR="00A80183" w:rsidRDefault="00A80183" w:rsidP="00A80183">
      <w:pPr>
        <w:pStyle w:val="Paragraphedeliste"/>
      </w:pPr>
    </w:p>
    <w:p w14:paraId="32FB326B" w14:textId="77777777" w:rsidR="00A80183" w:rsidRDefault="00A80183" w:rsidP="00A80183">
      <w:pPr>
        <w:pStyle w:val="cadresignature"/>
      </w:pPr>
      <w:r>
        <w:rPr>
          <w:rStyle w:val="nl"/>
          <w:color w:val="333333"/>
        </w:rPr>
        <w:t>gimap:</w:t>
      </w:r>
      <w:r>
        <w:rPr>
          <w:rStyle w:val="c1"/>
          <w:i/>
          <w:iCs/>
          <w:color w:val="999988"/>
        </w:rPr>
        <w:t>//report/new</w:t>
      </w:r>
      <w:r>
        <w:t xml:space="preserve">             </w:t>
      </w:r>
    </w:p>
    <w:p w14:paraId="69C9FE66" w14:textId="77777777" w:rsidR="00A80183" w:rsidRDefault="00A80183" w:rsidP="002B27AF">
      <w:pPr>
        <w:pStyle w:val="cadresignature"/>
        <w:ind w:firstLine="708"/>
      </w:pPr>
      <w:r>
        <w:rPr>
          <w:rStyle w:val="o"/>
          <w:b w:val="0"/>
          <w:bCs/>
          <w:color w:val="333333"/>
        </w:rPr>
        <w:t>?</w:t>
      </w:r>
      <w:r>
        <w:rPr>
          <w:rStyle w:val="n"/>
          <w:color w:val="333333"/>
        </w:rPr>
        <w:t>activity</w:t>
      </w:r>
      <w:r>
        <w:rPr>
          <w:rStyle w:val="o"/>
          <w:b w:val="0"/>
          <w:bCs/>
          <w:color w:val="333333"/>
        </w:rPr>
        <w:t>=</w:t>
      </w:r>
      <w:r>
        <w:rPr>
          <w:rStyle w:val="mi"/>
          <w:color w:val="009999"/>
        </w:rPr>
        <w:t>44407263</w:t>
      </w:r>
      <w:r>
        <w:t xml:space="preserve">             </w:t>
      </w:r>
    </w:p>
    <w:p w14:paraId="05316C7F" w14:textId="77777777" w:rsidR="00A80183" w:rsidRDefault="00A80183" w:rsidP="002B27AF">
      <w:pPr>
        <w:pStyle w:val="cadresignature"/>
        <w:ind w:firstLine="708"/>
      </w:pPr>
      <w:r>
        <w:rPr>
          <w:rStyle w:val="o"/>
          <w:b w:val="0"/>
          <w:bCs/>
          <w:color w:val="333333"/>
        </w:rPr>
        <w:t>&amp;</w:t>
      </w:r>
      <w:r>
        <w:rPr>
          <w:rStyle w:val="n"/>
          <w:color w:val="333333"/>
        </w:rPr>
        <w:t>assets</w:t>
      </w:r>
      <w:r>
        <w:rPr>
          <w:rStyle w:val="o"/>
          <w:b w:val="0"/>
          <w:bCs/>
          <w:color w:val="333333"/>
        </w:rPr>
        <w:t>=</w:t>
      </w:r>
      <w:r>
        <w:rPr>
          <w:rStyle w:val="mi"/>
          <w:color w:val="009999"/>
        </w:rPr>
        <w:t>1323836</w:t>
      </w:r>
      <w:r>
        <w:rPr>
          <w:rStyle w:val="p"/>
          <w:color w:val="333333"/>
        </w:rPr>
        <w:t>,</w:t>
      </w:r>
      <w:r>
        <w:rPr>
          <w:rStyle w:val="mi"/>
          <w:color w:val="009999"/>
        </w:rPr>
        <w:t>1323837</w:t>
      </w:r>
      <w:r>
        <w:rPr>
          <w:rStyle w:val="p"/>
          <w:color w:val="333333"/>
        </w:rPr>
        <w:t>,</w:t>
      </w:r>
      <w:r>
        <w:rPr>
          <w:rStyle w:val="mi"/>
          <w:color w:val="009999"/>
        </w:rPr>
        <w:t>1323838</w:t>
      </w:r>
      <w:r>
        <w:t xml:space="preserve">             </w:t>
      </w:r>
    </w:p>
    <w:p w14:paraId="541BE4A8" w14:textId="77777777" w:rsidR="00A80183" w:rsidRDefault="00A80183" w:rsidP="002B27AF">
      <w:pPr>
        <w:pStyle w:val="cadresignature"/>
        <w:ind w:firstLine="708"/>
      </w:pPr>
      <w:r>
        <w:rPr>
          <w:rStyle w:val="o"/>
          <w:b w:val="0"/>
          <w:bCs/>
          <w:color w:val="333333"/>
        </w:rPr>
        <w:t>&amp;</w:t>
      </w:r>
      <w:r>
        <w:rPr>
          <w:rStyle w:val="n"/>
          <w:color w:val="333333"/>
        </w:rPr>
        <w:t>mission</w:t>
      </w:r>
      <w:r>
        <w:rPr>
          <w:rStyle w:val="o"/>
          <w:b w:val="0"/>
          <w:bCs/>
          <w:color w:val="333333"/>
        </w:rPr>
        <w:t>=</w:t>
      </w:r>
      <w:r>
        <w:rPr>
          <w:rStyle w:val="mi"/>
          <w:color w:val="009999"/>
        </w:rPr>
        <w:t>13</w:t>
      </w:r>
      <w:r>
        <w:t xml:space="preserve"> </w:t>
      </w:r>
    </w:p>
    <w:p w14:paraId="4D1FD46D" w14:textId="77777777" w:rsidR="00A80183" w:rsidRDefault="00A80183" w:rsidP="00A80183">
      <w:pPr>
        <w:pStyle w:val="Paragraphedeliste"/>
      </w:pPr>
    </w:p>
    <w:p w14:paraId="592539CE" w14:textId="77777777" w:rsidR="00A80183" w:rsidRDefault="00A80183" w:rsidP="00A80183">
      <w:pPr>
        <w:pStyle w:val="cadresignature"/>
      </w:pPr>
      <w:r>
        <w:rPr>
          <w:rStyle w:val="nl"/>
          <w:color w:val="333333"/>
        </w:rPr>
        <w:t>gimap:</w:t>
      </w:r>
      <w:r>
        <w:rPr>
          <w:rStyle w:val="c1"/>
          <w:i/>
          <w:iCs/>
          <w:color w:val="999988"/>
        </w:rPr>
        <w:t>//report/new</w:t>
      </w:r>
      <w:r>
        <w:t xml:space="preserve">             </w:t>
      </w:r>
    </w:p>
    <w:p w14:paraId="0427765F" w14:textId="77777777" w:rsidR="00A80183" w:rsidRDefault="00A80183" w:rsidP="002B27AF">
      <w:pPr>
        <w:pStyle w:val="cadresignature"/>
        <w:ind w:firstLine="708"/>
      </w:pPr>
      <w:r>
        <w:rPr>
          <w:rStyle w:val="o"/>
          <w:b w:val="0"/>
          <w:bCs/>
          <w:color w:val="333333"/>
        </w:rPr>
        <w:t>?</w:t>
      </w:r>
      <w:r>
        <w:rPr>
          <w:rStyle w:val="n"/>
          <w:color w:val="333333"/>
        </w:rPr>
        <w:t>activity</w:t>
      </w:r>
      <w:r>
        <w:rPr>
          <w:rStyle w:val="o"/>
          <w:b w:val="0"/>
          <w:bCs/>
          <w:color w:val="333333"/>
        </w:rPr>
        <w:t>=</w:t>
      </w:r>
      <w:r>
        <w:rPr>
          <w:rStyle w:val="mi"/>
          <w:color w:val="009999"/>
        </w:rPr>
        <w:t>44407263</w:t>
      </w:r>
      <w:r>
        <w:t xml:space="preserve">             </w:t>
      </w:r>
    </w:p>
    <w:p w14:paraId="78F4C884" w14:textId="77777777" w:rsidR="00A80183" w:rsidRDefault="00A80183" w:rsidP="002B27AF">
      <w:pPr>
        <w:pStyle w:val="cadresignature"/>
        <w:ind w:firstLine="708"/>
      </w:pPr>
      <w:r>
        <w:rPr>
          <w:rStyle w:val="o"/>
          <w:b w:val="0"/>
          <w:bCs/>
          <w:color w:val="333333"/>
        </w:rPr>
        <w:t>&amp;</w:t>
      </w:r>
      <w:r>
        <w:rPr>
          <w:rStyle w:val="n"/>
          <w:color w:val="333333"/>
        </w:rPr>
        <w:t>assets</w:t>
      </w:r>
      <w:r>
        <w:rPr>
          <w:rStyle w:val="o"/>
          <w:b w:val="0"/>
          <w:bCs/>
          <w:color w:val="333333"/>
        </w:rPr>
        <w:t>=</w:t>
      </w:r>
      <w:r>
        <w:rPr>
          <w:rStyle w:val="mi"/>
          <w:color w:val="009999"/>
        </w:rPr>
        <w:t>1323836</w:t>
      </w:r>
      <w:r>
        <w:rPr>
          <w:rStyle w:val="p"/>
          <w:color w:val="333333"/>
        </w:rPr>
        <w:t>,</w:t>
      </w:r>
      <w:r>
        <w:rPr>
          <w:rStyle w:val="mi"/>
          <w:color w:val="009999"/>
        </w:rPr>
        <w:t>1323837</w:t>
      </w:r>
      <w:r>
        <w:rPr>
          <w:rStyle w:val="p"/>
          <w:color w:val="333333"/>
        </w:rPr>
        <w:t>,</w:t>
      </w:r>
      <w:r>
        <w:rPr>
          <w:rStyle w:val="mi"/>
          <w:color w:val="009999"/>
        </w:rPr>
        <w:t>1323838</w:t>
      </w:r>
      <w:r>
        <w:t xml:space="preserve">             </w:t>
      </w:r>
    </w:p>
    <w:p w14:paraId="61BD5E05" w14:textId="77777777" w:rsidR="00A80183" w:rsidRDefault="00A80183" w:rsidP="002B27AF">
      <w:pPr>
        <w:pStyle w:val="cadresignature"/>
        <w:ind w:firstLine="708"/>
      </w:pPr>
      <w:r>
        <w:rPr>
          <w:rStyle w:val="o"/>
          <w:b w:val="0"/>
          <w:bCs/>
          <w:color w:val="333333"/>
        </w:rPr>
        <w:t>&amp;</w:t>
      </w:r>
      <w:r>
        <w:rPr>
          <w:rStyle w:val="n"/>
          <w:color w:val="333333"/>
        </w:rPr>
        <w:t>mission</w:t>
      </w:r>
      <w:r>
        <w:rPr>
          <w:rStyle w:val="o"/>
          <w:b w:val="0"/>
          <w:bCs/>
          <w:color w:val="333333"/>
        </w:rPr>
        <w:t>=</w:t>
      </w:r>
      <w:r>
        <w:rPr>
          <w:rStyle w:val="mi"/>
          <w:color w:val="009999"/>
        </w:rPr>
        <w:t>13</w:t>
      </w:r>
      <w:r>
        <w:t xml:space="preserve">             </w:t>
      </w:r>
    </w:p>
    <w:p w14:paraId="38CCDF93" w14:textId="77777777" w:rsidR="00A80183" w:rsidRDefault="00A80183" w:rsidP="002B27AF">
      <w:pPr>
        <w:pStyle w:val="cadresignature"/>
        <w:ind w:firstLine="708"/>
      </w:pPr>
      <w:r>
        <w:rPr>
          <w:rStyle w:val="o"/>
          <w:b w:val="0"/>
          <w:bCs/>
          <w:color w:val="333333"/>
        </w:rPr>
        <w:t>&amp;</w:t>
      </w:r>
      <w:r>
        <w:rPr>
          <w:rStyle w:val="n"/>
          <w:color w:val="333333"/>
        </w:rPr>
        <w:t>fields</w:t>
      </w:r>
      <w:r>
        <w:rPr>
          <w:rStyle w:val="p"/>
          <w:color w:val="333333"/>
        </w:rPr>
        <w:t>[</w:t>
      </w:r>
      <w:r>
        <w:rPr>
          <w:rStyle w:val="n"/>
          <w:color w:val="333333"/>
        </w:rPr>
        <w:t>Code</w:t>
      </w:r>
      <w:r>
        <w:rPr>
          <w:rStyle w:val="o"/>
          <w:b w:val="0"/>
          <w:bCs/>
          <w:color w:val="333333"/>
        </w:rPr>
        <w:t>%</w:t>
      </w:r>
      <w:r>
        <w:rPr>
          <w:rStyle w:val="mi"/>
          <w:color w:val="009999"/>
        </w:rPr>
        <w:t>20</w:t>
      </w:r>
      <w:r>
        <w:rPr>
          <w:rStyle w:val="n"/>
          <w:color w:val="333333"/>
        </w:rPr>
        <w:t>contrat</w:t>
      </w:r>
      <w:r>
        <w:rPr>
          <w:rStyle w:val="p"/>
          <w:color w:val="333333"/>
        </w:rPr>
        <w:t>]</w:t>
      </w:r>
      <w:r>
        <w:rPr>
          <w:rStyle w:val="o"/>
          <w:b w:val="0"/>
          <w:bCs/>
          <w:color w:val="333333"/>
        </w:rPr>
        <w:t>=</w:t>
      </w:r>
      <w:r>
        <w:rPr>
          <w:rStyle w:val="mi"/>
          <w:color w:val="009999"/>
        </w:rPr>
        <w:t>541</w:t>
      </w:r>
      <w:r>
        <w:t xml:space="preserve">             </w:t>
      </w:r>
    </w:p>
    <w:p w14:paraId="26A9EA9D" w14:textId="77777777" w:rsidR="00A80183" w:rsidRDefault="00A80183" w:rsidP="002B27AF">
      <w:pPr>
        <w:pStyle w:val="cadresignature"/>
        <w:ind w:firstLine="708"/>
      </w:pPr>
      <w:r>
        <w:rPr>
          <w:rStyle w:val="o"/>
          <w:b w:val="0"/>
          <w:bCs/>
          <w:color w:val="333333"/>
        </w:rPr>
        <w:t>&amp;</w:t>
      </w:r>
      <w:r>
        <w:rPr>
          <w:rStyle w:val="n"/>
          <w:color w:val="333333"/>
        </w:rPr>
        <w:t>fields</w:t>
      </w:r>
      <w:r>
        <w:rPr>
          <w:rStyle w:val="p"/>
          <w:color w:val="333333"/>
        </w:rPr>
        <w:t>[</w:t>
      </w:r>
      <w:r>
        <w:rPr>
          <w:rStyle w:val="err"/>
          <w:color w:val="A61717"/>
          <w:shd w:val="clear" w:color="auto" w:fill="E3D2D2"/>
        </w:rPr>
        <w:t>###</w:t>
      </w:r>
      <w:r>
        <w:rPr>
          <w:rStyle w:val="mi"/>
          <w:color w:val="009999"/>
        </w:rPr>
        <w:t>145656</w:t>
      </w:r>
      <w:r>
        <w:rPr>
          <w:rStyle w:val="err"/>
          <w:color w:val="A61717"/>
          <w:shd w:val="clear" w:color="auto" w:fill="E3D2D2"/>
        </w:rPr>
        <w:t>###</w:t>
      </w:r>
      <w:r>
        <w:rPr>
          <w:rStyle w:val="p"/>
          <w:color w:val="333333"/>
        </w:rPr>
        <w:t>]</w:t>
      </w:r>
      <w:r>
        <w:rPr>
          <w:rStyle w:val="o"/>
          <w:b w:val="0"/>
          <w:bCs/>
          <w:color w:val="333333"/>
        </w:rPr>
        <w:t>=</w:t>
      </w:r>
      <w:r>
        <w:rPr>
          <w:rStyle w:val="s"/>
          <w:color w:val="DD1144"/>
        </w:rPr>
        <w:t>"250mm"</w:t>
      </w:r>
      <w:r>
        <w:t xml:space="preserve">             </w:t>
      </w:r>
    </w:p>
    <w:p w14:paraId="5F9A4533" w14:textId="77777777" w:rsidR="00A80183" w:rsidRDefault="00A80183" w:rsidP="002B27AF">
      <w:pPr>
        <w:pStyle w:val="cadresignature"/>
        <w:ind w:firstLine="708"/>
      </w:pPr>
      <w:r>
        <w:rPr>
          <w:rStyle w:val="o"/>
          <w:b w:val="0"/>
          <w:bCs/>
          <w:color w:val="333333"/>
        </w:rPr>
        <w:lastRenderedPageBreak/>
        <w:t>&amp;</w:t>
      </w:r>
      <w:r>
        <w:rPr>
          <w:rStyle w:val="n"/>
          <w:color w:val="333333"/>
        </w:rPr>
        <w:t>fields</w:t>
      </w:r>
      <w:r>
        <w:rPr>
          <w:rStyle w:val="p"/>
          <w:color w:val="333333"/>
        </w:rPr>
        <w:t>[</w:t>
      </w:r>
      <w:r>
        <w:rPr>
          <w:rStyle w:val="n"/>
          <w:color w:val="333333"/>
        </w:rPr>
        <w:t>Diametre</w:t>
      </w:r>
      <w:r>
        <w:rPr>
          <w:rStyle w:val="p"/>
          <w:color w:val="333333"/>
        </w:rPr>
        <w:t>]</w:t>
      </w:r>
      <w:r>
        <w:rPr>
          <w:rStyle w:val="o"/>
          <w:b w:val="0"/>
          <w:bCs/>
          <w:color w:val="333333"/>
        </w:rPr>
        <w:t>=</w:t>
      </w:r>
      <w:r>
        <w:rPr>
          <w:rStyle w:val="mi"/>
          <w:color w:val="009999"/>
        </w:rPr>
        <w:t>200</w:t>
      </w:r>
      <w:r>
        <w:t xml:space="preserve">             </w:t>
      </w:r>
    </w:p>
    <w:p w14:paraId="3C5DB043" w14:textId="77777777" w:rsidR="00A80183" w:rsidRDefault="00A80183" w:rsidP="002B27AF">
      <w:pPr>
        <w:pStyle w:val="cadresignature"/>
        <w:ind w:firstLine="708"/>
      </w:pPr>
      <w:r>
        <w:rPr>
          <w:rStyle w:val="o"/>
          <w:b w:val="0"/>
          <w:bCs/>
          <w:color w:val="333333"/>
        </w:rPr>
        <w:t>&amp;</w:t>
      </w:r>
      <w:r>
        <w:rPr>
          <w:rStyle w:val="n"/>
          <w:color w:val="333333"/>
        </w:rPr>
        <w:t>redirect</w:t>
      </w:r>
      <w:r>
        <w:rPr>
          <w:rStyle w:val="o"/>
          <w:b w:val="0"/>
          <w:bCs/>
          <w:color w:val="333333"/>
        </w:rPr>
        <w:t>=</w:t>
      </w:r>
      <w:r>
        <w:rPr>
          <w:rStyle w:val="n"/>
          <w:color w:val="333333"/>
        </w:rPr>
        <w:t>http</w:t>
      </w:r>
      <w:r>
        <w:rPr>
          <w:rStyle w:val="o"/>
          <w:b w:val="0"/>
          <w:bCs/>
          <w:color w:val="333333"/>
        </w:rPr>
        <w:t>:</w:t>
      </w:r>
      <w:r>
        <w:rPr>
          <w:rStyle w:val="c1"/>
          <w:i/>
          <w:iCs/>
          <w:color w:val="999988"/>
        </w:rPr>
        <w:t>//google.fr/</w:t>
      </w:r>
      <w:r>
        <w:t xml:space="preserve"> </w:t>
      </w:r>
    </w:p>
    <w:p w14:paraId="713FC20B" w14:textId="77777777" w:rsidR="00A80183" w:rsidRDefault="00A80183" w:rsidP="00A80183">
      <w:pPr>
        <w:pStyle w:val="Paragraphedeliste"/>
      </w:pPr>
    </w:p>
    <w:p w14:paraId="360419AE" w14:textId="77777777" w:rsidR="00A80183" w:rsidRDefault="00A80183" w:rsidP="00A80183">
      <w:pPr>
        <w:pStyle w:val="cadresignature"/>
      </w:pPr>
      <w:r>
        <w:rPr>
          <w:rStyle w:val="nl"/>
          <w:color w:val="333333"/>
        </w:rPr>
        <w:t>gimap:</w:t>
      </w:r>
      <w:r>
        <w:rPr>
          <w:rStyle w:val="c1"/>
          <w:i/>
          <w:iCs/>
          <w:color w:val="999988"/>
        </w:rPr>
        <w:t>//report/new</w:t>
      </w:r>
      <w:r>
        <w:t xml:space="preserve">             </w:t>
      </w:r>
    </w:p>
    <w:p w14:paraId="565A0173" w14:textId="77777777" w:rsidR="00A80183" w:rsidRDefault="00A80183" w:rsidP="002B27AF">
      <w:pPr>
        <w:pStyle w:val="cadresignature"/>
        <w:ind w:firstLine="708"/>
      </w:pPr>
      <w:r>
        <w:rPr>
          <w:rStyle w:val="o"/>
          <w:b w:val="0"/>
          <w:bCs/>
          <w:color w:val="333333"/>
        </w:rPr>
        <w:t>?</w:t>
      </w:r>
      <w:r>
        <w:rPr>
          <w:rStyle w:val="n"/>
          <w:color w:val="333333"/>
        </w:rPr>
        <w:t>activity</w:t>
      </w:r>
      <w:r>
        <w:rPr>
          <w:rStyle w:val="o"/>
          <w:b w:val="0"/>
          <w:bCs/>
          <w:color w:val="333333"/>
        </w:rPr>
        <w:t>=</w:t>
      </w:r>
      <w:r>
        <w:rPr>
          <w:rStyle w:val="mi"/>
          <w:color w:val="009999"/>
        </w:rPr>
        <w:t>44407263</w:t>
      </w:r>
      <w:r>
        <w:t xml:space="preserve">             </w:t>
      </w:r>
    </w:p>
    <w:p w14:paraId="55F67F6E" w14:textId="77777777" w:rsidR="00A80183" w:rsidRDefault="00A80183" w:rsidP="002B27AF">
      <w:pPr>
        <w:pStyle w:val="cadresignature"/>
        <w:ind w:firstLine="708"/>
      </w:pPr>
      <w:r>
        <w:rPr>
          <w:rStyle w:val="o"/>
          <w:b w:val="0"/>
          <w:bCs/>
          <w:color w:val="333333"/>
        </w:rPr>
        <w:t>&amp;</w:t>
      </w:r>
      <w:r>
        <w:rPr>
          <w:rStyle w:val="n"/>
          <w:color w:val="333333"/>
        </w:rPr>
        <w:t>assets</w:t>
      </w:r>
      <w:r>
        <w:rPr>
          <w:rStyle w:val="o"/>
          <w:b w:val="0"/>
          <w:bCs/>
          <w:color w:val="333333"/>
        </w:rPr>
        <w:t>=</w:t>
      </w:r>
      <w:r>
        <w:rPr>
          <w:rStyle w:val="mi"/>
          <w:color w:val="009999"/>
        </w:rPr>
        <w:t>1323836</w:t>
      </w:r>
      <w:r>
        <w:rPr>
          <w:rStyle w:val="p"/>
          <w:color w:val="333333"/>
        </w:rPr>
        <w:t>,</w:t>
      </w:r>
      <w:r>
        <w:rPr>
          <w:rStyle w:val="mi"/>
          <w:color w:val="009999"/>
        </w:rPr>
        <w:t>1323837</w:t>
      </w:r>
      <w:r>
        <w:rPr>
          <w:rStyle w:val="p"/>
          <w:color w:val="333333"/>
        </w:rPr>
        <w:t>,</w:t>
      </w:r>
      <w:r>
        <w:rPr>
          <w:rStyle w:val="mi"/>
          <w:color w:val="009999"/>
        </w:rPr>
        <w:t>1323838</w:t>
      </w:r>
      <w:r>
        <w:t xml:space="preserve">             </w:t>
      </w:r>
    </w:p>
    <w:p w14:paraId="6C8372F4" w14:textId="77777777" w:rsidR="00A80183" w:rsidRDefault="00A80183" w:rsidP="002B27AF">
      <w:pPr>
        <w:pStyle w:val="cadresignature"/>
        <w:ind w:firstLine="708"/>
      </w:pPr>
      <w:r>
        <w:rPr>
          <w:rStyle w:val="o"/>
          <w:b w:val="0"/>
          <w:bCs/>
          <w:color w:val="333333"/>
        </w:rPr>
        <w:t>&amp;</w:t>
      </w:r>
      <w:r>
        <w:rPr>
          <w:rStyle w:val="n"/>
          <w:color w:val="333333"/>
        </w:rPr>
        <w:t>mission</w:t>
      </w:r>
      <w:r>
        <w:rPr>
          <w:rStyle w:val="o"/>
          <w:b w:val="0"/>
          <w:bCs/>
          <w:color w:val="333333"/>
        </w:rPr>
        <w:t>=</w:t>
      </w:r>
      <w:r>
        <w:rPr>
          <w:rStyle w:val="mi"/>
          <w:color w:val="009999"/>
        </w:rPr>
        <w:t>13</w:t>
      </w:r>
      <w:r>
        <w:t xml:space="preserve">             </w:t>
      </w:r>
    </w:p>
    <w:p w14:paraId="09DDEC3C" w14:textId="77777777" w:rsidR="00A80183" w:rsidRDefault="00A80183" w:rsidP="002B27AF">
      <w:pPr>
        <w:pStyle w:val="cadresignature"/>
        <w:ind w:firstLine="708"/>
      </w:pPr>
      <w:r>
        <w:rPr>
          <w:rStyle w:val="o"/>
          <w:b w:val="0"/>
          <w:bCs/>
          <w:color w:val="333333"/>
        </w:rPr>
        <w:t>&amp;</w:t>
      </w:r>
      <w:r>
        <w:rPr>
          <w:rStyle w:val="n"/>
          <w:color w:val="333333"/>
        </w:rPr>
        <w:t>redirect</w:t>
      </w:r>
      <w:r>
        <w:rPr>
          <w:rStyle w:val="o"/>
          <w:b w:val="0"/>
          <w:bCs/>
          <w:color w:val="333333"/>
        </w:rPr>
        <w:t>=</w:t>
      </w:r>
      <w:r>
        <w:rPr>
          <w:rStyle w:val="n"/>
          <w:color w:val="333333"/>
        </w:rPr>
        <w:t>gimap</w:t>
      </w:r>
      <w:r>
        <w:rPr>
          <w:rStyle w:val="o"/>
          <w:b w:val="0"/>
          <w:bCs/>
          <w:color w:val="333333"/>
        </w:rPr>
        <w:t>:</w:t>
      </w:r>
      <w:bookmarkStart w:id="25" w:name="_GoBack"/>
      <w:bookmarkEnd w:id="25"/>
      <w:r>
        <w:rPr>
          <w:rStyle w:val="c1"/>
          <w:i/>
          <w:iCs/>
          <w:color w:val="999988"/>
        </w:rPr>
        <w:t>//map</w:t>
      </w:r>
      <w:r>
        <w:t xml:space="preserve"> </w:t>
      </w:r>
    </w:p>
    <w:p w14:paraId="21BC7B5C" w14:textId="77777777" w:rsidR="00A80183" w:rsidRPr="00A80183" w:rsidRDefault="00A80183" w:rsidP="00A80183">
      <w:pPr>
        <w:pStyle w:val="Champ"/>
        <w:numPr>
          <w:ilvl w:val="0"/>
          <w:numId w:val="0"/>
        </w:numPr>
        <w:ind w:left="425"/>
        <w:rPr>
          <w:rStyle w:val="lev"/>
          <w:b w:val="0"/>
          <w:bCs w:val="0"/>
        </w:rPr>
      </w:pPr>
    </w:p>
    <w:p w14:paraId="56D54FCA" w14:textId="77777777" w:rsidR="00A80183" w:rsidRPr="00312A0C" w:rsidRDefault="00A80183" w:rsidP="00A80183">
      <w:pPr>
        <w:pStyle w:val="Champ"/>
        <w:rPr>
          <w:i w:val="0"/>
        </w:rPr>
      </w:pPr>
      <w:r w:rsidRPr="00312A0C">
        <w:rPr>
          <w:rStyle w:val="lev"/>
          <w:i w:val="0"/>
          <w:color w:val="333333"/>
          <w:sz w:val="23"/>
          <w:szCs w:val="23"/>
        </w:rPr>
        <w:t>Note</w:t>
      </w:r>
      <w:r w:rsidRPr="00312A0C">
        <w:rPr>
          <w:rStyle w:val="apple-converted-space"/>
          <w:i w:val="0"/>
          <w:color w:val="333333"/>
          <w:sz w:val="23"/>
          <w:szCs w:val="23"/>
        </w:rPr>
        <w:t> </w:t>
      </w:r>
      <w:r w:rsidRPr="00312A0C">
        <w:rPr>
          <w:i w:val="0"/>
        </w:rPr>
        <w:t>:</w:t>
      </w:r>
    </w:p>
    <w:p w14:paraId="5062CA47" w14:textId="77777777" w:rsidR="00A80183" w:rsidRPr="00312A0C" w:rsidRDefault="00A80183" w:rsidP="00A80183">
      <w:pPr>
        <w:pStyle w:val="NormalWeb"/>
        <w:shd w:val="clear" w:color="auto" w:fill="FFFFFF"/>
        <w:spacing w:before="225" w:beforeAutospacing="0" w:after="225" w:afterAutospacing="0"/>
        <w:rPr>
          <w:rFonts w:ascii="Helvetica" w:hAnsi="Helvetica"/>
          <w:color w:val="333333"/>
          <w:sz w:val="23"/>
          <w:szCs w:val="23"/>
        </w:rPr>
      </w:pPr>
      <w:r w:rsidRPr="00312A0C">
        <w:rPr>
          <w:rFonts w:ascii="Helvetica" w:hAnsi="Helvetica"/>
          <w:color w:val="333333"/>
          <w:sz w:val="23"/>
          <w:szCs w:val="23"/>
        </w:rPr>
        <w:t>L'URL peut être appelée avec le paramètre de callback suivants:</w:t>
      </w:r>
    </w:p>
    <w:p w14:paraId="78F6F416" w14:textId="77777777" w:rsidR="00A80183" w:rsidRPr="00312A0C" w:rsidRDefault="00A80183" w:rsidP="00A80183">
      <w:pPr>
        <w:pStyle w:val="RetraitPuce"/>
      </w:pPr>
      <w:r w:rsidRPr="00312A0C">
        <w:rPr>
          <w:rStyle w:val="lev"/>
          <w:color w:val="333333"/>
          <w:sz w:val="23"/>
          <w:szCs w:val="23"/>
        </w:rPr>
        <w:t>[LABEL_INDEXED_FIELDS]</w:t>
      </w:r>
      <w:r w:rsidRPr="00312A0C">
        <w:rPr>
          <w:rStyle w:val="apple-converted-space"/>
          <w:color w:val="333333"/>
          <w:sz w:val="23"/>
          <w:szCs w:val="23"/>
        </w:rPr>
        <w:t> </w:t>
      </w:r>
      <w:r w:rsidRPr="00312A0C">
        <w:rPr>
          <w:rStyle w:val="Accentuation"/>
          <w:i w:val="0"/>
          <w:color w:val="333333"/>
          <w:sz w:val="23"/>
          <w:szCs w:val="23"/>
        </w:rPr>
        <w:t>liste des paires label/valeurs du CR</w:t>
      </w:r>
    </w:p>
    <w:p w14:paraId="34FED838" w14:textId="77777777" w:rsidR="00A80183" w:rsidRPr="00312A0C" w:rsidRDefault="00A80183" w:rsidP="00A80183">
      <w:pPr>
        <w:pStyle w:val="RetraitPuce"/>
        <w:rPr>
          <w:rStyle w:val="Accentuation"/>
          <w:i w:val="0"/>
          <w:iCs w:val="0"/>
        </w:rPr>
      </w:pPr>
      <w:r w:rsidRPr="00312A0C">
        <w:rPr>
          <w:rStyle w:val="lev"/>
          <w:color w:val="333333"/>
          <w:sz w:val="23"/>
          <w:szCs w:val="23"/>
        </w:rPr>
        <w:t>[KEY_INDEXED_FIELDS]</w:t>
      </w:r>
      <w:r w:rsidRPr="00312A0C">
        <w:rPr>
          <w:rStyle w:val="apple-converted-space"/>
          <w:color w:val="333333"/>
          <w:sz w:val="23"/>
          <w:szCs w:val="23"/>
        </w:rPr>
        <w:t> </w:t>
      </w:r>
      <w:r w:rsidRPr="00312A0C">
        <w:rPr>
          <w:rStyle w:val="Accentuation"/>
          <w:i w:val="0"/>
          <w:color w:val="333333"/>
          <w:sz w:val="23"/>
          <w:szCs w:val="23"/>
        </w:rPr>
        <w:t>liste des paires clé/valeurs du CR</w:t>
      </w:r>
    </w:p>
    <w:p w14:paraId="2FB9A94C" w14:textId="77777777" w:rsidR="00A80183" w:rsidRPr="00312A0C" w:rsidRDefault="00A80183" w:rsidP="00A80183">
      <w:pPr>
        <w:pStyle w:val="RetraitPuce"/>
        <w:numPr>
          <w:ilvl w:val="0"/>
          <w:numId w:val="0"/>
        </w:numPr>
        <w:ind w:left="720" w:hanging="360"/>
      </w:pPr>
    </w:p>
    <w:p w14:paraId="00A090FF" w14:textId="77777777" w:rsidR="00A80183" w:rsidRPr="00312A0C" w:rsidRDefault="00A80183" w:rsidP="00A80183">
      <w:pPr>
        <w:pStyle w:val="Champ"/>
        <w:rPr>
          <w:i w:val="0"/>
        </w:rPr>
      </w:pPr>
      <w:r w:rsidRPr="00312A0C">
        <w:rPr>
          <w:rStyle w:val="lev"/>
          <w:i w:val="0"/>
          <w:color w:val="333333"/>
          <w:sz w:val="23"/>
          <w:szCs w:val="23"/>
        </w:rPr>
        <w:t>Exemples</w:t>
      </w:r>
      <w:r w:rsidRPr="00312A0C">
        <w:rPr>
          <w:rStyle w:val="apple-converted-space"/>
          <w:i w:val="0"/>
          <w:color w:val="333333"/>
          <w:sz w:val="23"/>
          <w:szCs w:val="23"/>
        </w:rPr>
        <w:t> </w:t>
      </w:r>
      <w:r w:rsidRPr="00312A0C">
        <w:rPr>
          <w:i w:val="0"/>
        </w:rPr>
        <w:t>:</w:t>
      </w:r>
    </w:p>
    <w:p w14:paraId="2AE72595" w14:textId="77777777" w:rsidR="00A80183" w:rsidRDefault="00A80183" w:rsidP="00A80183">
      <w:pPr>
        <w:pStyle w:val="Champ"/>
        <w:numPr>
          <w:ilvl w:val="0"/>
          <w:numId w:val="0"/>
        </w:numPr>
        <w:ind w:left="425"/>
      </w:pPr>
    </w:p>
    <w:p w14:paraId="00999FA6" w14:textId="77777777" w:rsidR="00A80183" w:rsidRDefault="00A80183" w:rsidP="00A80183">
      <w:pPr>
        <w:pStyle w:val="cadresignature"/>
        <w:rPr>
          <w:color w:val="333333"/>
        </w:rPr>
      </w:pPr>
      <w:r>
        <w:rPr>
          <w:rStyle w:val="o"/>
          <w:b w:val="0"/>
          <w:bCs/>
          <w:color w:val="333333"/>
        </w:rPr>
        <w:t>&amp;</w:t>
      </w:r>
      <w:proofErr w:type="spellStart"/>
      <w:r>
        <w:rPr>
          <w:rStyle w:val="n"/>
          <w:color w:val="333333"/>
        </w:rPr>
        <w:t>redirect</w:t>
      </w:r>
      <w:proofErr w:type="spellEnd"/>
      <w:r>
        <w:rPr>
          <w:rStyle w:val="o"/>
          <w:b w:val="0"/>
          <w:bCs/>
          <w:color w:val="333333"/>
        </w:rPr>
        <w:t>=</w:t>
      </w:r>
      <w:r>
        <w:rPr>
          <w:rStyle w:val="n"/>
          <w:color w:val="333333"/>
        </w:rPr>
        <w:t>http</w:t>
      </w:r>
      <w:r>
        <w:rPr>
          <w:rStyle w:val="o"/>
          <w:b w:val="0"/>
          <w:bCs/>
          <w:color w:val="333333"/>
        </w:rPr>
        <w:t>:</w:t>
      </w:r>
      <w:r>
        <w:rPr>
          <w:rStyle w:val="c1"/>
          <w:i/>
          <w:iCs/>
          <w:color w:val="999988"/>
        </w:rPr>
        <w:t xml:space="preserve">//domain.com/?[LABEL_INDEXED_FIELDS] </w:t>
      </w:r>
      <w:r>
        <w:rPr>
          <w:color w:val="333333"/>
        </w:rPr>
        <w:t xml:space="preserve"> </w:t>
      </w:r>
    </w:p>
    <w:p w14:paraId="208E4C1B" w14:textId="77777777" w:rsidR="00A80183" w:rsidRDefault="00A80183" w:rsidP="00A80183">
      <w:pPr>
        <w:pStyle w:val="cadresignature"/>
        <w:rPr>
          <w:color w:val="333333"/>
        </w:rPr>
      </w:pPr>
      <w:r>
        <w:rPr>
          <w:rStyle w:val="c1"/>
          <w:i/>
          <w:iCs/>
          <w:color w:val="999988"/>
        </w:rPr>
        <w:t>// redirigera vers http://domain.com/?fields[Code%20contrat]=541E41&amp;fields[Diametre]=200</w:t>
      </w:r>
      <w:r>
        <w:rPr>
          <w:color w:val="333333"/>
        </w:rPr>
        <w:t xml:space="preserve"> </w:t>
      </w:r>
    </w:p>
    <w:p w14:paraId="0E0A6AC3" w14:textId="77777777" w:rsidR="00A80183" w:rsidRDefault="00A80183" w:rsidP="00A80183">
      <w:pPr>
        <w:pStyle w:val="Paragraphedeliste"/>
      </w:pPr>
    </w:p>
    <w:p w14:paraId="40AE71FD" w14:textId="77777777" w:rsidR="00A80183" w:rsidRDefault="00A80183" w:rsidP="00A80183">
      <w:pPr>
        <w:pStyle w:val="cadresignature"/>
        <w:rPr>
          <w:color w:val="333333"/>
        </w:rPr>
      </w:pPr>
      <w:r>
        <w:rPr>
          <w:rStyle w:val="o"/>
          <w:b w:val="0"/>
          <w:bCs/>
          <w:color w:val="333333"/>
        </w:rPr>
        <w:t>&amp;</w:t>
      </w:r>
      <w:r>
        <w:rPr>
          <w:rStyle w:val="n"/>
          <w:color w:val="333333"/>
        </w:rPr>
        <w:t>redirect</w:t>
      </w:r>
      <w:r>
        <w:rPr>
          <w:rStyle w:val="o"/>
          <w:b w:val="0"/>
          <w:bCs/>
          <w:color w:val="333333"/>
        </w:rPr>
        <w:t>=</w:t>
      </w:r>
      <w:r>
        <w:rPr>
          <w:rStyle w:val="n"/>
          <w:color w:val="333333"/>
        </w:rPr>
        <w:t>http</w:t>
      </w:r>
      <w:r>
        <w:rPr>
          <w:rStyle w:val="o"/>
          <w:b w:val="0"/>
          <w:bCs/>
          <w:color w:val="333333"/>
        </w:rPr>
        <w:t>:</w:t>
      </w:r>
      <w:r>
        <w:rPr>
          <w:rStyle w:val="c1"/>
          <w:i/>
          <w:iCs/>
          <w:color w:val="999988"/>
        </w:rPr>
        <w:t xml:space="preserve">//domain.com/?[KEY_INDEXED_FIELDS]   </w:t>
      </w:r>
      <w:r>
        <w:rPr>
          <w:color w:val="333333"/>
        </w:rPr>
        <w:t xml:space="preserve"> </w:t>
      </w:r>
    </w:p>
    <w:p w14:paraId="7F57C4C2" w14:textId="77777777" w:rsidR="00A80183" w:rsidRDefault="00A80183" w:rsidP="00A80183">
      <w:pPr>
        <w:pStyle w:val="cadresignature"/>
        <w:rPr>
          <w:color w:val="333333"/>
        </w:rPr>
      </w:pPr>
      <w:r>
        <w:rPr>
          <w:rStyle w:val="c1"/>
          <w:i/>
          <w:iCs/>
          <w:color w:val="999988"/>
        </w:rPr>
        <w:t>// redirigera vers http://domain.com/?fields[121458]=541E41&amp;fields[121455]=200</w:t>
      </w:r>
    </w:p>
    <w:p w14:paraId="65243C1D" w14:textId="77777777" w:rsidR="00A80183" w:rsidRDefault="00A80183" w:rsidP="00A80183">
      <w:pPr>
        <w:pStyle w:val="RetraitPuce"/>
        <w:numPr>
          <w:ilvl w:val="0"/>
          <w:numId w:val="0"/>
        </w:numPr>
        <w:ind w:left="720" w:hanging="360"/>
      </w:pPr>
    </w:p>
    <w:sectPr w:rsidR="00A80183" w:rsidSect="00F24E40">
      <w:type w:val="continuous"/>
      <w:pgSz w:w="11907" w:h="16840" w:code="9"/>
      <w:pgMar w:top="1701" w:right="1134" w:bottom="1134" w:left="1134" w:header="709" w:footer="28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7B91A792" w14:textId="77777777" w:rsidR="006E3937" w:rsidRDefault="006E3937" w:rsidP="00FD6A93">
      <w:r>
        <w:separator/>
      </w:r>
    </w:p>
  </w:endnote>
  <w:endnote w:type="continuationSeparator" w:id="0">
    <w:p w14:paraId="4C6FC571" w14:textId="77777777" w:rsidR="006E3937" w:rsidRDefault="006E3937" w:rsidP="00FD6A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Futura Lt BT">
    <w:altName w:val="Arial"/>
    <w:charset w:val="00"/>
    <w:family w:val="swiss"/>
    <w:pitch w:val="variable"/>
    <w:sig w:usb0="00000001" w:usb1="00000000" w:usb2="00000000" w:usb3="00000000" w:csb0="0000001B" w:csb1="00000000"/>
  </w:font>
  <w:font w:name="Wingdings 3">
    <w:panose1 w:val="05040102010807070707"/>
    <w:charset w:val="02"/>
    <w:family w:val="auto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E0C17B6" w14:textId="77777777" w:rsidR="006E3937" w:rsidRDefault="006E3937" w:rsidP="00FD6A93">
    <w:r>
      <w:tab/>
      <w:t>Ne peut être diffusé à des tiers sans autorisation écrite de GiSmartware</w:t>
    </w:r>
    <w:r>
      <w:tab/>
      <w:t xml:space="preserve">Page </w:t>
    </w:r>
    <w:r>
      <w:rPr>
        <w:rStyle w:val="Numrodepage"/>
        <w:i/>
      </w:rPr>
      <w:fldChar w:fldCharType="begin"/>
    </w:r>
    <w:r>
      <w:rPr>
        <w:rStyle w:val="Numrodepage"/>
        <w:i/>
      </w:rPr>
      <w:instrText xml:space="preserve"> PAGE </w:instrText>
    </w:r>
    <w:r>
      <w:rPr>
        <w:rStyle w:val="Numrodepage"/>
        <w:i/>
      </w:rPr>
      <w:fldChar w:fldCharType="separate"/>
    </w:r>
    <w:r w:rsidR="002B27AF">
      <w:rPr>
        <w:rStyle w:val="Numrodepage"/>
        <w:i/>
        <w:noProof/>
      </w:rPr>
      <w:t>16</w:t>
    </w:r>
    <w:r>
      <w:rPr>
        <w:rStyle w:val="Numrodepage"/>
        <w:i/>
      </w:rPr>
      <w:fldChar w:fldCharType="end"/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E34B2CA" w14:textId="77777777" w:rsidR="006E3937" w:rsidRPr="00010B9C" w:rsidRDefault="006E3937" w:rsidP="00E050D9">
    <w:pPr>
      <w:tabs>
        <w:tab w:val="left" w:pos="2268"/>
        <w:tab w:val="left" w:pos="3261"/>
      </w:tabs>
      <w:spacing w:line="276" w:lineRule="auto"/>
      <w:jc w:val="left"/>
      <w:rPr>
        <w:rFonts w:ascii="Helvetica" w:hAnsi="Helvetica"/>
        <w:b/>
        <w:color w:val="373737"/>
        <w:sz w:val="16"/>
        <w:szCs w:val="16"/>
      </w:rPr>
    </w:pPr>
    <w:r>
      <w:rPr>
        <w:rFonts w:ascii="Helvetica" w:hAnsi="Helvetica"/>
        <w:b/>
        <w:noProof/>
        <w:color w:val="373737"/>
        <w:sz w:val="16"/>
        <w:szCs w:val="16"/>
      </w:rPr>
      <w:pict w14:anchorId="0D41100D">
        <v:shapetype id="_x0000_t32" coordsize="21600,21600" o:spt="32" o:oned="t" path="m0,0l21600,21600e" filled="f">
          <v:path arrowok="t" fillok="f" o:connecttype="none"/>
          <o:lock v:ext="edit" shapetype="t"/>
        </v:shapetype>
        <v:shape id="_x0000_s2050" type="#_x0000_t32" style="position:absolute;margin-left:149.3pt;margin-top:-1.55pt;width:.05pt;height:46.35pt;z-index:251660800" o:connectortype="straight" strokecolor="#8a8c8e"/>
      </w:pict>
    </w:r>
    <w:r w:rsidRPr="00010B9C">
      <w:rPr>
        <w:rFonts w:ascii="Helvetica" w:hAnsi="Helvetica"/>
        <w:b/>
        <w:color w:val="373737"/>
        <w:sz w:val="16"/>
        <w:szCs w:val="16"/>
      </w:rPr>
      <w:t>GiSmartware</w:t>
    </w:r>
    <w:r>
      <w:rPr>
        <w:rFonts w:ascii="Helvetica" w:hAnsi="Helvetica"/>
        <w:b/>
        <w:color w:val="373737"/>
        <w:sz w:val="16"/>
        <w:szCs w:val="16"/>
      </w:rPr>
      <w:tab/>
    </w:r>
    <w:r>
      <w:rPr>
        <w:rFonts w:ascii="Helvetica" w:hAnsi="Helvetica"/>
        <w:b/>
        <w:color w:val="373737"/>
        <w:sz w:val="16"/>
        <w:szCs w:val="16"/>
      </w:rPr>
      <w:tab/>
    </w:r>
    <w:r w:rsidRPr="00010B9C">
      <w:rPr>
        <w:rFonts w:ascii="Helvetica" w:hAnsi="Helvetica"/>
        <w:color w:val="8A8C8E"/>
        <w:sz w:val="16"/>
        <w:szCs w:val="16"/>
      </w:rPr>
      <w:t xml:space="preserve">Tél. </w:t>
    </w:r>
    <w:r>
      <w:rPr>
        <w:rFonts w:ascii="Helvetica" w:hAnsi="Helvetica"/>
        <w:color w:val="8A8C8E"/>
        <w:sz w:val="16"/>
        <w:szCs w:val="16"/>
      </w:rPr>
      <w:t xml:space="preserve"> </w:t>
    </w:r>
    <w:r w:rsidRPr="00010B9C">
      <w:rPr>
        <w:rFonts w:ascii="Helvetica" w:hAnsi="Helvetica"/>
        <w:color w:val="8A8C8E"/>
        <w:sz w:val="16"/>
        <w:szCs w:val="16"/>
      </w:rPr>
      <w:t>+33</w:t>
    </w:r>
    <w:r>
      <w:rPr>
        <w:rFonts w:ascii="Helvetica" w:hAnsi="Helvetica"/>
        <w:color w:val="8A8C8E"/>
        <w:sz w:val="16"/>
        <w:szCs w:val="16"/>
      </w:rPr>
      <w:t xml:space="preserve"> </w:t>
    </w:r>
    <w:r w:rsidRPr="00010B9C">
      <w:rPr>
        <w:rFonts w:ascii="Helvetica" w:hAnsi="Helvetica"/>
        <w:color w:val="8A8C8E"/>
        <w:sz w:val="16"/>
        <w:szCs w:val="16"/>
      </w:rPr>
      <w:t>(0)4 72 52 03 20</w:t>
    </w:r>
    <w:r w:rsidRPr="00010B9C">
      <w:rPr>
        <w:rFonts w:ascii="Helvetica" w:hAnsi="Helvetica"/>
        <w:b/>
        <w:sz w:val="16"/>
        <w:szCs w:val="16"/>
      </w:rPr>
      <w:br/>
    </w:r>
    <w:r w:rsidRPr="00010B9C">
      <w:rPr>
        <w:rFonts w:ascii="Helvetica" w:hAnsi="Helvetica"/>
        <w:color w:val="8A8C8E"/>
        <w:sz w:val="16"/>
        <w:szCs w:val="16"/>
      </w:rPr>
      <w:t>Le Soleil Levant – Bâtiment LE KYOTO</w:t>
    </w:r>
    <w:r>
      <w:rPr>
        <w:rFonts w:ascii="Helvetica" w:hAnsi="Helvetica"/>
        <w:color w:val="8A8C8E"/>
        <w:sz w:val="16"/>
        <w:szCs w:val="16"/>
      </w:rPr>
      <w:tab/>
      <w:t xml:space="preserve"> Fax +33 (0)4 72 52 03 21</w:t>
    </w:r>
    <w:r w:rsidRPr="00010B9C">
      <w:rPr>
        <w:rFonts w:ascii="Helvetica" w:hAnsi="Helvetica"/>
        <w:color w:val="8A8C8E"/>
        <w:sz w:val="16"/>
        <w:szCs w:val="16"/>
      </w:rPr>
      <w:br/>
      <w:t>11, chemin des Anciennes Vignes</w:t>
    </w:r>
    <w:r>
      <w:rPr>
        <w:rFonts w:ascii="Helvetica" w:hAnsi="Helvetica"/>
        <w:color w:val="8A8C8E"/>
        <w:sz w:val="16"/>
        <w:szCs w:val="16"/>
      </w:rPr>
      <w:tab/>
      <w:t xml:space="preserve"> accueil@gismartware.com</w:t>
    </w:r>
  </w:p>
  <w:p w14:paraId="06BBD451" w14:textId="77777777" w:rsidR="006E3937" w:rsidRPr="00010B9C" w:rsidRDefault="006E3937" w:rsidP="00E050D9">
    <w:pPr>
      <w:tabs>
        <w:tab w:val="left" w:pos="2268"/>
        <w:tab w:val="left" w:pos="4536"/>
      </w:tabs>
      <w:jc w:val="left"/>
      <w:rPr>
        <w:rFonts w:ascii="Helvetica" w:hAnsi="Helvetica"/>
        <w:color w:val="EF682C"/>
        <w:sz w:val="16"/>
        <w:szCs w:val="16"/>
      </w:rPr>
    </w:pPr>
    <w:r w:rsidRPr="00010B9C">
      <w:rPr>
        <w:rFonts w:ascii="Helvetica" w:hAnsi="Helvetica"/>
        <w:color w:val="8A8C8E"/>
        <w:sz w:val="16"/>
        <w:szCs w:val="16"/>
      </w:rPr>
      <w:t>69410 CHAMPAGNE AU MONT D’OR</w:t>
    </w:r>
    <w:r>
      <w:rPr>
        <w:rFonts w:ascii="Helvetica" w:hAnsi="Helvetica"/>
        <w:color w:val="8A8C8E"/>
        <w:sz w:val="16"/>
        <w:szCs w:val="16"/>
      </w:rPr>
      <w:t xml:space="preserve">            </w:t>
    </w:r>
    <w:hyperlink r:id="rId1" w:history="1">
      <w:r w:rsidRPr="00010B9C">
        <w:rPr>
          <w:rStyle w:val="Lienhypertexte"/>
          <w:rFonts w:ascii="Helvetica" w:hAnsi="Helvetica"/>
          <w:color w:val="EF682C"/>
          <w:sz w:val="16"/>
          <w:szCs w:val="16"/>
        </w:rPr>
        <w:t>www.gismartware.com</w:t>
      </w:r>
    </w:hyperlink>
  </w:p>
  <w:p w14:paraId="6ECCCE3C" w14:textId="77777777" w:rsidR="006E3937" w:rsidRDefault="006E3937" w:rsidP="00E050D9">
    <w:pPr>
      <w:tabs>
        <w:tab w:val="left" w:pos="2268"/>
        <w:tab w:val="left" w:pos="4536"/>
      </w:tabs>
      <w:jc w:val="left"/>
      <w:rPr>
        <w:rFonts w:ascii="Helvetica" w:hAnsi="Helvetica"/>
        <w:sz w:val="16"/>
        <w:szCs w:val="16"/>
      </w:rPr>
    </w:pPr>
  </w:p>
  <w:p w14:paraId="4210D772" w14:textId="77777777" w:rsidR="006E3937" w:rsidRPr="00010B9C" w:rsidRDefault="006E3937" w:rsidP="00E050D9">
    <w:pPr>
      <w:tabs>
        <w:tab w:val="left" w:pos="2268"/>
        <w:tab w:val="left" w:pos="4536"/>
      </w:tabs>
      <w:rPr>
        <w:rFonts w:ascii="Helvetica" w:hAnsi="Helvetica"/>
        <w:color w:val="8A8C8E"/>
        <w:sz w:val="12"/>
        <w:szCs w:val="12"/>
      </w:rPr>
    </w:pPr>
    <w:r w:rsidRPr="00010B9C">
      <w:rPr>
        <w:rFonts w:ascii="Helvetica" w:hAnsi="Helvetica"/>
        <w:color w:val="8A8C8E"/>
        <w:sz w:val="12"/>
        <w:szCs w:val="12"/>
      </w:rPr>
      <w:t>SA au capital de 381 250 € - RCS Lyon 380 363 911 – SIRET 380 363 911 00153 – APE 6202A – N° de TVA intracommunautaire : FR 41 380 363</w:t>
    </w:r>
    <w:r>
      <w:rPr>
        <w:rFonts w:ascii="Helvetica" w:hAnsi="Helvetica"/>
        <w:color w:val="8A8C8E"/>
        <w:sz w:val="12"/>
        <w:szCs w:val="12"/>
      </w:rPr>
      <w:t> </w:t>
    </w:r>
    <w:r w:rsidRPr="00010B9C">
      <w:rPr>
        <w:rFonts w:ascii="Helvetica" w:hAnsi="Helvetica"/>
        <w:color w:val="8A8C8E"/>
        <w:sz w:val="12"/>
        <w:szCs w:val="12"/>
      </w:rPr>
      <w:t>911</w:t>
    </w:r>
  </w:p>
  <w:p w14:paraId="1B260FCD" w14:textId="77777777" w:rsidR="006E3937" w:rsidRPr="008A1D4F" w:rsidRDefault="006E3937" w:rsidP="00E050D9">
    <w:r>
      <w:rPr>
        <w:noProof/>
      </w:rPr>
      <w:pict w14:anchorId="14117C7F">
        <v:shapetype id="_x0000_t202" coordsize="21600,21600" o:spt="202" path="m0,0l0,21600,21600,21600,21600,0xe">
          <v:stroke joinstyle="miter"/>
          <v:path gradientshapeok="t" o:connecttype="rect"/>
        </v:shapetype>
        <v:shape id="_x0000_s2049" type="#_x0000_t202" style="position:absolute;left:0;text-align:left;margin-left:453pt;margin-top:.65pt;width:22.95pt;height:30.05pt;z-index:251657728;mso-wrap-style:none" o:allowincell="f" filled="f" stroked="f">
          <v:textbox style="mso-next-textbox:#_x0000_s2049;mso-fit-shape-to-text:t" inset="0,0,0,0">
            <w:txbxContent>
              <w:p w14:paraId="4F1E3180" w14:textId="77777777" w:rsidR="006E3937" w:rsidRDefault="006E3937" w:rsidP="00FD6A93">
                <w:r>
                  <w:object w:dxaOrig="435" w:dyaOrig="570" w14:anchorId="76301031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26" type="#_x0000_t75" style="width:22.9pt;height:30.3pt" o:ole="" fillcolor="window">
                      <v:imagedata r:id="rId2" o:title=""/>
                    </v:shape>
                    <o:OLEObject Type="Embed" ProgID="Word.Picture.8" ShapeID="_x0000_i1026" DrawAspect="Content" ObjectID="_1316266951" r:id="rId3"/>
                  </w:object>
                </w:r>
              </w:p>
            </w:txbxContent>
          </v:textbox>
        </v:shape>
      </w:pict>
    </w:r>
  </w:p>
  <w:p w14:paraId="1E38E7B8" w14:textId="77777777" w:rsidR="006E3937" w:rsidRPr="008A1D4F" w:rsidRDefault="006E3937" w:rsidP="00FD6A93"/>
  <w:p w14:paraId="081E32D2" w14:textId="77777777" w:rsidR="006E3937" w:rsidRPr="00FE774F" w:rsidRDefault="006E3937" w:rsidP="003715C6">
    <w:pPr>
      <w:jc w:val="center"/>
      <w:rPr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28240635" w14:textId="77777777" w:rsidR="006E3937" w:rsidRDefault="006E3937" w:rsidP="00FD6A93">
      <w:r>
        <w:separator/>
      </w:r>
    </w:p>
  </w:footnote>
  <w:footnote w:type="continuationSeparator" w:id="0">
    <w:p w14:paraId="1AD6692A" w14:textId="77777777" w:rsidR="006E3937" w:rsidRDefault="006E3937" w:rsidP="00FD6A9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6641D636" w14:textId="77777777" w:rsidR="006E3937" w:rsidRDefault="006E3937" w:rsidP="00FD6A93">
    <w:pPr>
      <w:pStyle w:val="En-tte"/>
    </w:pPr>
    <w:r>
      <w:t>GiSmartware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5FE128C" w14:textId="77777777" w:rsidR="006E3937" w:rsidRDefault="006E3937" w:rsidP="00FD6A93">
    <w:pPr>
      <w:pStyle w:val="En-tte"/>
    </w:pPr>
    <w:r>
      <w:rPr>
        <w:noProof/>
      </w:rPr>
      <w:drawing>
        <wp:inline distT="0" distB="0" distL="0" distR="0" wp14:anchorId="55D88642" wp14:editId="6EA36405">
          <wp:extent cx="1847850" cy="1323975"/>
          <wp:effectExtent l="19050" t="0" r="0" b="0"/>
          <wp:docPr id="448" name="Image 8" descr="20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201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47850" cy="13239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FFFFFFFB"/>
    <w:multiLevelType w:val="multilevel"/>
    <w:tmpl w:val="5D4482A2"/>
    <w:lvl w:ilvl="0">
      <w:start w:val="1"/>
      <w:numFmt w:val="decimal"/>
      <w:pStyle w:val="Titre1"/>
      <w:lvlText w:val="%1."/>
      <w:lvlJc w:val="left"/>
      <w:pPr>
        <w:ind w:left="284" w:hanging="284"/>
      </w:pPr>
      <w:rPr>
        <w:color w:val="EF682C"/>
      </w:rPr>
    </w:lvl>
    <w:lvl w:ilvl="1">
      <w:start w:val="1"/>
      <w:numFmt w:val="decimal"/>
      <w:pStyle w:val="Titre2"/>
      <w:lvlText w:val="%1.%2."/>
      <w:legacy w:legacy="1" w:legacySpace="0" w:legacyIndent="567"/>
      <w:lvlJc w:val="left"/>
      <w:pPr>
        <w:ind w:left="851" w:hanging="567"/>
      </w:pPr>
      <w:rPr>
        <w:b/>
        <w:color w:val="EF682C"/>
      </w:rPr>
    </w:lvl>
    <w:lvl w:ilvl="2">
      <w:start w:val="1"/>
      <w:numFmt w:val="decimal"/>
      <w:pStyle w:val="Titre3"/>
      <w:lvlText w:val="%1.%2.%3."/>
      <w:legacy w:legacy="1" w:legacySpace="0" w:legacyIndent="737"/>
      <w:lvlJc w:val="left"/>
      <w:pPr>
        <w:ind w:left="2722" w:hanging="737"/>
      </w:pPr>
      <w:rPr>
        <w:color w:val="EF692C"/>
        <w:sz w:val="24"/>
        <w:szCs w:val="24"/>
      </w:rPr>
    </w:lvl>
    <w:lvl w:ilvl="3">
      <w:start w:val="1"/>
      <w:numFmt w:val="decimal"/>
      <w:pStyle w:val="Titre4"/>
      <w:lvlText w:val="%1.%2.%3.%4."/>
      <w:legacy w:legacy="1" w:legacySpace="0" w:legacyIndent="851"/>
      <w:lvlJc w:val="left"/>
      <w:pPr>
        <w:ind w:left="1702" w:hanging="851"/>
      </w:pPr>
    </w:lvl>
    <w:lvl w:ilvl="4">
      <w:start w:val="1"/>
      <w:numFmt w:val="decimal"/>
      <w:pStyle w:val="Titre5"/>
      <w:lvlText w:val="%1.%2.%3.%4.%5."/>
      <w:legacy w:legacy="1" w:legacySpace="0" w:legacyIndent="708"/>
      <w:lvlJc w:val="left"/>
      <w:pPr>
        <w:ind w:left="1843" w:hanging="708"/>
      </w:pPr>
    </w:lvl>
    <w:lvl w:ilvl="5">
      <w:start w:val="1"/>
      <w:numFmt w:val="decimal"/>
      <w:pStyle w:val="Titre6"/>
      <w:lvlText w:val="%1.%2.%3.%4.%5.%6."/>
      <w:legacy w:legacy="1" w:legacySpace="0" w:legacyIndent="708"/>
      <w:lvlJc w:val="left"/>
      <w:pPr>
        <w:ind w:left="2127" w:hanging="708"/>
      </w:pPr>
    </w:lvl>
    <w:lvl w:ilvl="6">
      <w:start w:val="1"/>
      <w:numFmt w:val="decimal"/>
      <w:pStyle w:val="Titre7"/>
      <w:lvlText w:val="%1.%2.%3.%4.%5.%6.%7."/>
      <w:legacy w:legacy="1" w:legacySpace="0" w:legacyIndent="708"/>
      <w:lvlJc w:val="left"/>
      <w:pPr>
        <w:ind w:left="2410" w:hanging="708"/>
      </w:pPr>
    </w:lvl>
    <w:lvl w:ilvl="7">
      <w:start w:val="1"/>
      <w:numFmt w:val="decimal"/>
      <w:pStyle w:val="Titre8"/>
      <w:lvlText w:val="%1.%2.%3.%4.%5.%6.%7.%8."/>
      <w:legacy w:legacy="1" w:legacySpace="0" w:legacyIndent="708"/>
      <w:lvlJc w:val="left"/>
      <w:pPr>
        <w:ind w:left="2694" w:hanging="708"/>
      </w:pPr>
    </w:lvl>
    <w:lvl w:ilvl="8">
      <w:start w:val="1"/>
      <w:numFmt w:val="decimal"/>
      <w:pStyle w:val="Titre9"/>
      <w:lvlText w:val="%1.%2.%3.%4.%5.%6.%7.%8.%9."/>
      <w:legacy w:legacy="1" w:legacySpace="0" w:legacyIndent="708"/>
      <w:lvlJc w:val="left"/>
      <w:pPr>
        <w:ind w:left="2977" w:hanging="708"/>
      </w:pPr>
    </w:lvl>
  </w:abstractNum>
  <w:abstractNum w:abstractNumId="1">
    <w:nsid w:val="002127BB"/>
    <w:multiLevelType w:val="hybridMultilevel"/>
    <w:tmpl w:val="396894C4"/>
    <w:lvl w:ilvl="0" w:tplc="9546295A">
      <w:start w:val="1"/>
      <w:numFmt w:val="bullet"/>
      <w:pStyle w:val="RetraitPuce"/>
      <w:lvlText w:val=""/>
      <w:lvlJc w:val="left"/>
      <w:pPr>
        <w:ind w:left="720" w:hanging="360"/>
      </w:pPr>
      <w:rPr>
        <w:rFonts w:ascii="Wingdings" w:hAnsi="Wingdings" w:hint="default"/>
        <w:color w:val="E36C0A" w:themeColor="accent6" w:themeShade="BF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830847"/>
    <w:multiLevelType w:val="hybridMultilevel"/>
    <w:tmpl w:val="E6F49FD8"/>
    <w:lvl w:ilvl="0" w:tplc="B02E6A28">
      <w:start w:val="3"/>
      <w:numFmt w:val="bullet"/>
      <w:lvlText w:val="-"/>
      <w:lvlJc w:val="left"/>
      <w:pPr>
        <w:ind w:left="720" w:hanging="360"/>
      </w:pPr>
      <w:rPr>
        <w:rFonts w:ascii="Futura Lt BT" w:eastAsia="Times New Roman" w:hAnsi="Futura Lt BT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4E715D"/>
    <w:multiLevelType w:val="hybridMultilevel"/>
    <w:tmpl w:val="61B4ABF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21159E"/>
    <w:multiLevelType w:val="multilevel"/>
    <w:tmpl w:val="F42A7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B7B41F8"/>
    <w:multiLevelType w:val="multilevel"/>
    <w:tmpl w:val="F716A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BCE73D6"/>
    <w:multiLevelType w:val="singleLevel"/>
    <w:tmpl w:val="7CE6026C"/>
    <w:lvl w:ilvl="0">
      <w:start w:val="1"/>
      <w:numFmt w:val="bullet"/>
      <w:pStyle w:val="Liste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>
    <w:nsid w:val="566809EC"/>
    <w:multiLevelType w:val="hybridMultilevel"/>
    <w:tmpl w:val="7D7A331A"/>
    <w:lvl w:ilvl="0" w:tplc="CEB0E144">
      <w:start w:val="1"/>
      <w:numFmt w:val="bullet"/>
      <w:pStyle w:val="Champ"/>
      <w:lvlText w:val=""/>
      <w:lvlJc w:val="left"/>
      <w:pPr>
        <w:ind w:left="2345" w:hanging="360"/>
      </w:pPr>
      <w:rPr>
        <w:rFonts w:ascii="Wingdings 3" w:hAnsi="Wingdings 3" w:hint="default"/>
        <w:color w:val="E36C0A" w:themeColor="accent6" w:themeShade="BF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E5249E6"/>
    <w:multiLevelType w:val="multilevel"/>
    <w:tmpl w:val="5D4482A2"/>
    <w:lvl w:ilvl="0">
      <w:start w:val="1"/>
      <w:numFmt w:val="decimal"/>
      <w:lvlText w:val="%1."/>
      <w:lvlJc w:val="left"/>
      <w:pPr>
        <w:ind w:left="284" w:hanging="284"/>
      </w:pPr>
      <w:rPr>
        <w:color w:val="EF682C"/>
      </w:rPr>
    </w:lvl>
    <w:lvl w:ilvl="1">
      <w:start w:val="1"/>
      <w:numFmt w:val="decimal"/>
      <w:lvlText w:val="%1.%2."/>
      <w:legacy w:legacy="1" w:legacySpace="0" w:legacyIndent="567"/>
      <w:lvlJc w:val="left"/>
      <w:pPr>
        <w:ind w:left="851" w:hanging="567"/>
      </w:pPr>
      <w:rPr>
        <w:b/>
        <w:color w:val="EF682C"/>
      </w:rPr>
    </w:lvl>
    <w:lvl w:ilvl="2">
      <w:start w:val="1"/>
      <w:numFmt w:val="decimal"/>
      <w:lvlText w:val="%1.%2.%3."/>
      <w:legacy w:legacy="1" w:legacySpace="0" w:legacyIndent="737"/>
      <w:lvlJc w:val="left"/>
      <w:pPr>
        <w:ind w:left="2722" w:hanging="737"/>
      </w:pPr>
      <w:rPr>
        <w:color w:val="EF692C"/>
        <w:sz w:val="24"/>
        <w:szCs w:val="24"/>
      </w:rPr>
    </w:lvl>
    <w:lvl w:ilvl="3">
      <w:start w:val="1"/>
      <w:numFmt w:val="decimal"/>
      <w:lvlText w:val="%1.%2.%3.%4."/>
      <w:legacy w:legacy="1" w:legacySpace="0" w:legacyIndent="851"/>
      <w:lvlJc w:val="left"/>
      <w:pPr>
        <w:ind w:left="1702" w:hanging="851"/>
      </w:pPr>
    </w:lvl>
    <w:lvl w:ilvl="4">
      <w:start w:val="1"/>
      <w:numFmt w:val="decimal"/>
      <w:lvlText w:val="%1.%2.%3.%4.%5."/>
      <w:legacy w:legacy="1" w:legacySpace="0" w:legacyIndent="708"/>
      <w:lvlJc w:val="left"/>
      <w:pPr>
        <w:ind w:left="1843" w:hanging="708"/>
      </w:pPr>
    </w:lvl>
    <w:lvl w:ilvl="5">
      <w:start w:val="1"/>
      <w:numFmt w:val="decimal"/>
      <w:lvlText w:val="%1.%2.%3.%4.%5.%6."/>
      <w:legacy w:legacy="1" w:legacySpace="0" w:legacyIndent="708"/>
      <w:lvlJc w:val="left"/>
      <w:pPr>
        <w:ind w:left="2127" w:hanging="708"/>
      </w:pPr>
    </w:lvl>
    <w:lvl w:ilvl="6">
      <w:start w:val="1"/>
      <w:numFmt w:val="decimal"/>
      <w:lvlText w:val="%1.%2.%3.%4.%5.%6.%7."/>
      <w:legacy w:legacy="1" w:legacySpace="0" w:legacyIndent="708"/>
      <w:lvlJc w:val="left"/>
      <w:pPr>
        <w:ind w:left="2410" w:hanging="708"/>
      </w:pPr>
    </w:lvl>
    <w:lvl w:ilvl="7">
      <w:start w:val="1"/>
      <w:numFmt w:val="decimal"/>
      <w:lvlText w:val="%1.%2.%3.%4.%5.%6.%7.%8."/>
      <w:legacy w:legacy="1" w:legacySpace="0" w:legacyIndent="708"/>
      <w:lvlJc w:val="left"/>
      <w:pPr>
        <w:ind w:left="2694" w:hanging="708"/>
      </w:pPr>
    </w:lvl>
    <w:lvl w:ilvl="8">
      <w:start w:val="1"/>
      <w:numFmt w:val="decimal"/>
      <w:lvlText w:val="%1.%2.%3.%4.%5.%6.%7.%8.%9."/>
      <w:legacy w:legacy="1" w:legacySpace="0" w:legacyIndent="708"/>
      <w:lvlJc w:val="left"/>
      <w:pPr>
        <w:ind w:left="2977" w:hanging="708"/>
      </w:pPr>
    </w:lvl>
  </w:abstractNum>
  <w:abstractNum w:abstractNumId="9">
    <w:nsid w:val="72190554"/>
    <w:multiLevelType w:val="multilevel"/>
    <w:tmpl w:val="2FC02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C482E0F"/>
    <w:multiLevelType w:val="multilevel"/>
    <w:tmpl w:val="5D4482A2"/>
    <w:lvl w:ilvl="0">
      <w:start w:val="1"/>
      <w:numFmt w:val="decimal"/>
      <w:lvlText w:val="%1."/>
      <w:lvlJc w:val="left"/>
      <w:pPr>
        <w:ind w:left="284" w:hanging="284"/>
      </w:pPr>
      <w:rPr>
        <w:color w:val="EF682C"/>
      </w:rPr>
    </w:lvl>
    <w:lvl w:ilvl="1">
      <w:start w:val="1"/>
      <w:numFmt w:val="decimal"/>
      <w:lvlText w:val="%1.%2."/>
      <w:legacy w:legacy="1" w:legacySpace="0" w:legacyIndent="567"/>
      <w:lvlJc w:val="left"/>
      <w:pPr>
        <w:ind w:left="851" w:hanging="567"/>
      </w:pPr>
      <w:rPr>
        <w:b/>
        <w:color w:val="EF682C"/>
      </w:rPr>
    </w:lvl>
    <w:lvl w:ilvl="2">
      <w:start w:val="1"/>
      <w:numFmt w:val="decimal"/>
      <w:lvlText w:val="%1.%2.%3."/>
      <w:legacy w:legacy="1" w:legacySpace="0" w:legacyIndent="737"/>
      <w:lvlJc w:val="left"/>
      <w:pPr>
        <w:ind w:left="2722" w:hanging="737"/>
      </w:pPr>
      <w:rPr>
        <w:color w:val="EF692C"/>
        <w:sz w:val="24"/>
        <w:szCs w:val="24"/>
      </w:rPr>
    </w:lvl>
    <w:lvl w:ilvl="3">
      <w:start w:val="1"/>
      <w:numFmt w:val="decimal"/>
      <w:lvlText w:val="%1.%2.%3.%4."/>
      <w:legacy w:legacy="1" w:legacySpace="0" w:legacyIndent="851"/>
      <w:lvlJc w:val="left"/>
      <w:pPr>
        <w:ind w:left="1702" w:hanging="851"/>
      </w:pPr>
    </w:lvl>
    <w:lvl w:ilvl="4">
      <w:start w:val="1"/>
      <w:numFmt w:val="decimal"/>
      <w:lvlText w:val="%1.%2.%3.%4.%5."/>
      <w:legacy w:legacy="1" w:legacySpace="0" w:legacyIndent="708"/>
      <w:lvlJc w:val="left"/>
      <w:pPr>
        <w:ind w:left="1843" w:hanging="708"/>
      </w:pPr>
    </w:lvl>
    <w:lvl w:ilvl="5">
      <w:start w:val="1"/>
      <w:numFmt w:val="decimal"/>
      <w:lvlText w:val="%1.%2.%3.%4.%5.%6."/>
      <w:legacy w:legacy="1" w:legacySpace="0" w:legacyIndent="708"/>
      <w:lvlJc w:val="left"/>
      <w:pPr>
        <w:ind w:left="2127" w:hanging="708"/>
      </w:pPr>
    </w:lvl>
    <w:lvl w:ilvl="6">
      <w:start w:val="1"/>
      <w:numFmt w:val="decimal"/>
      <w:lvlText w:val="%1.%2.%3.%4.%5.%6.%7."/>
      <w:legacy w:legacy="1" w:legacySpace="0" w:legacyIndent="708"/>
      <w:lvlJc w:val="left"/>
      <w:pPr>
        <w:ind w:left="2410" w:hanging="708"/>
      </w:pPr>
    </w:lvl>
    <w:lvl w:ilvl="7">
      <w:start w:val="1"/>
      <w:numFmt w:val="decimal"/>
      <w:lvlText w:val="%1.%2.%3.%4.%5.%6.%7.%8."/>
      <w:legacy w:legacy="1" w:legacySpace="0" w:legacyIndent="708"/>
      <w:lvlJc w:val="left"/>
      <w:pPr>
        <w:ind w:left="2694" w:hanging="708"/>
      </w:pPr>
    </w:lvl>
    <w:lvl w:ilvl="8">
      <w:start w:val="1"/>
      <w:numFmt w:val="decimal"/>
      <w:lvlText w:val="%1.%2.%3.%4.%5.%6.%7.%8.%9."/>
      <w:legacy w:legacy="1" w:legacySpace="0" w:legacyIndent="708"/>
      <w:lvlJc w:val="left"/>
      <w:pPr>
        <w:ind w:left="2977" w:hanging="708"/>
      </w:pPr>
    </w:lvl>
  </w:abstractNum>
  <w:abstractNum w:abstractNumId="11">
    <w:nsid w:val="7FED6CB7"/>
    <w:multiLevelType w:val="hybridMultilevel"/>
    <w:tmpl w:val="275EAE1A"/>
    <w:lvl w:ilvl="0" w:tplc="B9DEED58">
      <w:start w:val="1"/>
      <w:numFmt w:val="bullet"/>
      <w:pStyle w:val="Exception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7"/>
  </w:num>
  <w:num w:numId="5">
    <w:abstractNumId w:val="11"/>
  </w:num>
  <w:num w:numId="6">
    <w:abstractNumId w:val="3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2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5"/>
  </w:num>
  <w:num w:numId="23">
    <w:abstractNumId w:val="4"/>
  </w:num>
  <w:num w:numId="24">
    <w:abstractNumId w:val="9"/>
  </w:num>
  <w:num w:numId="25">
    <w:abstractNumId w:val="8"/>
  </w:num>
  <w:num w:numId="26">
    <w:abstractNumId w:val="1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0"/>
  <w:displayVerticalDrawingGridEvery w:val="0"/>
  <w:noPunctuationKerning/>
  <w:characterSpacingControl w:val="doNotCompress"/>
  <w:hdrShapeDefaults>
    <o:shapedefaults v:ext="edit" spidmax="2055">
      <o:colormru v:ext="edit" colors="#039"/>
    </o:shapedefaults>
    <o:shapelayout v:ext="edit">
      <o:idmap v:ext="edit" data="2"/>
      <o:rules v:ext="edit">
        <o:r id="V:Rule2" type="connector" idref="#_x0000_s2050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21AA1"/>
    <w:rsid w:val="0000144D"/>
    <w:rsid w:val="00001469"/>
    <w:rsid w:val="00001ED2"/>
    <w:rsid w:val="0000225D"/>
    <w:rsid w:val="00002CFA"/>
    <w:rsid w:val="000045CB"/>
    <w:rsid w:val="00004A5B"/>
    <w:rsid w:val="00006EC1"/>
    <w:rsid w:val="000108E2"/>
    <w:rsid w:val="000113F1"/>
    <w:rsid w:val="00012286"/>
    <w:rsid w:val="00012D08"/>
    <w:rsid w:val="00012D36"/>
    <w:rsid w:val="000130FA"/>
    <w:rsid w:val="0001543E"/>
    <w:rsid w:val="0001617B"/>
    <w:rsid w:val="000161C5"/>
    <w:rsid w:val="00016F0E"/>
    <w:rsid w:val="000173B2"/>
    <w:rsid w:val="00020319"/>
    <w:rsid w:val="00020E3E"/>
    <w:rsid w:val="00021C1F"/>
    <w:rsid w:val="000231F4"/>
    <w:rsid w:val="000234C8"/>
    <w:rsid w:val="00023553"/>
    <w:rsid w:val="000240A2"/>
    <w:rsid w:val="00024C8B"/>
    <w:rsid w:val="00024D1E"/>
    <w:rsid w:val="00025B5B"/>
    <w:rsid w:val="00025C3E"/>
    <w:rsid w:val="00026FE0"/>
    <w:rsid w:val="00027556"/>
    <w:rsid w:val="00027E1B"/>
    <w:rsid w:val="00027ECE"/>
    <w:rsid w:val="0003025E"/>
    <w:rsid w:val="000311BF"/>
    <w:rsid w:val="000355C7"/>
    <w:rsid w:val="000359E3"/>
    <w:rsid w:val="00036230"/>
    <w:rsid w:val="00036E80"/>
    <w:rsid w:val="000379B1"/>
    <w:rsid w:val="00040915"/>
    <w:rsid w:val="00040B9E"/>
    <w:rsid w:val="00040E94"/>
    <w:rsid w:val="00041B14"/>
    <w:rsid w:val="00043F1B"/>
    <w:rsid w:val="00044033"/>
    <w:rsid w:val="00045A0D"/>
    <w:rsid w:val="00045B81"/>
    <w:rsid w:val="00045E4F"/>
    <w:rsid w:val="00046394"/>
    <w:rsid w:val="00050549"/>
    <w:rsid w:val="000515A6"/>
    <w:rsid w:val="00051847"/>
    <w:rsid w:val="00051D4A"/>
    <w:rsid w:val="00052ADD"/>
    <w:rsid w:val="0005454B"/>
    <w:rsid w:val="00055368"/>
    <w:rsid w:val="00055532"/>
    <w:rsid w:val="00055DCD"/>
    <w:rsid w:val="00057AA0"/>
    <w:rsid w:val="0006078F"/>
    <w:rsid w:val="0006088F"/>
    <w:rsid w:val="00061655"/>
    <w:rsid w:val="00061DB0"/>
    <w:rsid w:val="000644B5"/>
    <w:rsid w:val="000644CF"/>
    <w:rsid w:val="0006473B"/>
    <w:rsid w:val="00064863"/>
    <w:rsid w:val="000649B9"/>
    <w:rsid w:val="00064EA3"/>
    <w:rsid w:val="00065A78"/>
    <w:rsid w:val="0006697F"/>
    <w:rsid w:val="00066CD9"/>
    <w:rsid w:val="00066F21"/>
    <w:rsid w:val="00067B26"/>
    <w:rsid w:val="00070F4C"/>
    <w:rsid w:val="00075A3B"/>
    <w:rsid w:val="00077759"/>
    <w:rsid w:val="00080E0C"/>
    <w:rsid w:val="00082E05"/>
    <w:rsid w:val="00084CAB"/>
    <w:rsid w:val="0008641C"/>
    <w:rsid w:val="00086CDB"/>
    <w:rsid w:val="000875AF"/>
    <w:rsid w:val="00087811"/>
    <w:rsid w:val="00087DDD"/>
    <w:rsid w:val="00091C3E"/>
    <w:rsid w:val="0009364C"/>
    <w:rsid w:val="00093891"/>
    <w:rsid w:val="000955B6"/>
    <w:rsid w:val="00095682"/>
    <w:rsid w:val="00095D47"/>
    <w:rsid w:val="00096DBA"/>
    <w:rsid w:val="000977E1"/>
    <w:rsid w:val="00097B33"/>
    <w:rsid w:val="00097B44"/>
    <w:rsid w:val="00097CD3"/>
    <w:rsid w:val="00097D53"/>
    <w:rsid w:val="000A05DB"/>
    <w:rsid w:val="000A1860"/>
    <w:rsid w:val="000A1BC7"/>
    <w:rsid w:val="000A1EA2"/>
    <w:rsid w:val="000A1F60"/>
    <w:rsid w:val="000A1FEE"/>
    <w:rsid w:val="000A3F0C"/>
    <w:rsid w:val="000A533F"/>
    <w:rsid w:val="000A7A07"/>
    <w:rsid w:val="000A7C3A"/>
    <w:rsid w:val="000A7FE6"/>
    <w:rsid w:val="000B2130"/>
    <w:rsid w:val="000B3472"/>
    <w:rsid w:val="000B3644"/>
    <w:rsid w:val="000B3CAA"/>
    <w:rsid w:val="000B45FF"/>
    <w:rsid w:val="000B4E58"/>
    <w:rsid w:val="000B59C3"/>
    <w:rsid w:val="000B6F46"/>
    <w:rsid w:val="000B797D"/>
    <w:rsid w:val="000B7C06"/>
    <w:rsid w:val="000C0487"/>
    <w:rsid w:val="000C189B"/>
    <w:rsid w:val="000C2DB8"/>
    <w:rsid w:val="000C2E20"/>
    <w:rsid w:val="000C3BF8"/>
    <w:rsid w:val="000C4464"/>
    <w:rsid w:val="000C665A"/>
    <w:rsid w:val="000C674D"/>
    <w:rsid w:val="000C7191"/>
    <w:rsid w:val="000D1508"/>
    <w:rsid w:val="000D22EC"/>
    <w:rsid w:val="000D278C"/>
    <w:rsid w:val="000D2F4C"/>
    <w:rsid w:val="000D3B11"/>
    <w:rsid w:val="000D4B0A"/>
    <w:rsid w:val="000D5F62"/>
    <w:rsid w:val="000D7A49"/>
    <w:rsid w:val="000E0AD0"/>
    <w:rsid w:val="000E2439"/>
    <w:rsid w:val="000E3559"/>
    <w:rsid w:val="000E3C59"/>
    <w:rsid w:val="000E687C"/>
    <w:rsid w:val="000E68FF"/>
    <w:rsid w:val="000E7B70"/>
    <w:rsid w:val="000F0C44"/>
    <w:rsid w:val="000F16AC"/>
    <w:rsid w:val="000F18A6"/>
    <w:rsid w:val="000F193A"/>
    <w:rsid w:val="000F1A31"/>
    <w:rsid w:val="000F1D2E"/>
    <w:rsid w:val="000F3EBC"/>
    <w:rsid w:val="000F570A"/>
    <w:rsid w:val="000F7247"/>
    <w:rsid w:val="0010005A"/>
    <w:rsid w:val="00101282"/>
    <w:rsid w:val="00103395"/>
    <w:rsid w:val="00103928"/>
    <w:rsid w:val="00103B9F"/>
    <w:rsid w:val="0010404A"/>
    <w:rsid w:val="001042A5"/>
    <w:rsid w:val="0010451C"/>
    <w:rsid w:val="0010741A"/>
    <w:rsid w:val="00111D67"/>
    <w:rsid w:val="00113479"/>
    <w:rsid w:val="00114008"/>
    <w:rsid w:val="00114D79"/>
    <w:rsid w:val="001150B7"/>
    <w:rsid w:val="00117B4C"/>
    <w:rsid w:val="00117CEB"/>
    <w:rsid w:val="00120F3F"/>
    <w:rsid w:val="00122549"/>
    <w:rsid w:val="00124C55"/>
    <w:rsid w:val="00127330"/>
    <w:rsid w:val="0013366F"/>
    <w:rsid w:val="001339C1"/>
    <w:rsid w:val="00134D2E"/>
    <w:rsid w:val="00137679"/>
    <w:rsid w:val="00137C13"/>
    <w:rsid w:val="00141C1F"/>
    <w:rsid w:val="00142111"/>
    <w:rsid w:val="00142E43"/>
    <w:rsid w:val="00142F05"/>
    <w:rsid w:val="00143454"/>
    <w:rsid w:val="00143E1A"/>
    <w:rsid w:val="0014480E"/>
    <w:rsid w:val="00145910"/>
    <w:rsid w:val="00147025"/>
    <w:rsid w:val="00147881"/>
    <w:rsid w:val="00147FB4"/>
    <w:rsid w:val="001523FE"/>
    <w:rsid w:val="00152A20"/>
    <w:rsid w:val="00155728"/>
    <w:rsid w:val="00155DF7"/>
    <w:rsid w:val="001560C9"/>
    <w:rsid w:val="00156285"/>
    <w:rsid w:val="00156A38"/>
    <w:rsid w:val="00156DA4"/>
    <w:rsid w:val="00156EE9"/>
    <w:rsid w:val="00157DA5"/>
    <w:rsid w:val="001603D6"/>
    <w:rsid w:val="00160FA0"/>
    <w:rsid w:val="0016108E"/>
    <w:rsid w:val="00161571"/>
    <w:rsid w:val="001616D6"/>
    <w:rsid w:val="00161B4E"/>
    <w:rsid w:val="001644F9"/>
    <w:rsid w:val="0016515A"/>
    <w:rsid w:val="00165B66"/>
    <w:rsid w:val="00165E9E"/>
    <w:rsid w:val="001660DC"/>
    <w:rsid w:val="00166EEB"/>
    <w:rsid w:val="00175741"/>
    <w:rsid w:val="00175BE8"/>
    <w:rsid w:val="00176DEF"/>
    <w:rsid w:val="001803F4"/>
    <w:rsid w:val="00181471"/>
    <w:rsid w:val="0018159C"/>
    <w:rsid w:val="00184248"/>
    <w:rsid w:val="00184E74"/>
    <w:rsid w:val="0018567C"/>
    <w:rsid w:val="00185A4A"/>
    <w:rsid w:val="0018733A"/>
    <w:rsid w:val="00187409"/>
    <w:rsid w:val="00187580"/>
    <w:rsid w:val="00187B4B"/>
    <w:rsid w:val="00187B50"/>
    <w:rsid w:val="00187CE7"/>
    <w:rsid w:val="00191352"/>
    <w:rsid w:val="00191C56"/>
    <w:rsid w:val="001930CF"/>
    <w:rsid w:val="00193AFB"/>
    <w:rsid w:val="00194CCF"/>
    <w:rsid w:val="001969FB"/>
    <w:rsid w:val="00197F8E"/>
    <w:rsid w:val="001A01DC"/>
    <w:rsid w:val="001A2E71"/>
    <w:rsid w:val="001A54AF"/>
    <w:rsid w:val="001A6055"/>
    <w:rsid w:val="001A62DB"/>
    <w:rsid w:val="001B135E"/>
    <w:rsid w:val="001B381D"/>
    <w:rsid w:val="001B3E09"/>
    <w:rsid w:val="001B4D1D"/>
    <w:rsid w:val="001B5CBC"/>
    <w:rsid w:val="001B69F0"/>
    <w:rsid w:val="001C1422"/>
    <w:rsid w:val="001C15BC"/>
    <w:rsid w:val="001C42E2"/>
    <w:rsid w:val="001C75E5"/>
    <w:rsid w:val="001D2292"/>
    <w:rsid w:val="001D2C77"/>
    <w:rsid w:val="001D302F"/>
    <w:rsid w:val="001D4266"/>
    <w:rsid w:val="001D4C5A"/>
    <w:rsid w:val="001D523D"/>
    <w:rsid w:val="001D56A6"/>
    <w:rsid w:val="001E074A"/>
    <w:rsid w:val="001E0A52"/>
    <w:rsid w:val="001E18C5"/>
    <w:rsid w:val="001E5430"/>
    <w:rsid w:val="001E68F4"/>
    <w:rsid w:val="001F495D"/>
    <w:rsid w:val="001F6DCA"/>
    <w:rsid w:val="001F76FD"/>
    <w:rsid w:val="001F782D"/>
    <w:rsid w:val="001F7EED"/>
    <w:rsid w:val="002010A4"/>
    <w:rsid w:val="00202878"/>
    <w:rsid w:val="00202D70"/>
    <w:rsid w:val="0020330F"/>
    <w:rsid w:val="00203609"/>
    <w:rsid w:val="00203DFF"/>
    <w:rsid w:val="002050C6"/>
    <w:rsid w:val="002110C6"/>
    <w:rsid w:val="00211A19"/>
    <w:rsid w:val="00212266"/>
    <w:rsid w:val="002128C7"/>
    <w:rsid w:val="00212F12"/>
    <w:rsid w:val="002130E4"/>
    <w:rsid w:val="0021530C"/>
    <w:rsid w:val="00217FD6"/>
    <w:rsid w:val="00220371"/>
    <w:rsid w:val="00221BA5"/>
    <w:rsid w:val="002226B3"/>
    <w:rsid w:val="00222AC0"/>
    <w:rsid w:val="00222AE1"/>
    <w:rsid w:val="00222E60"/>
    <w:rsid w:val="0022549B"/>
    <w:rsid w:val="002271CA"/>
    <w:rsid w:val="002271ED"/>
    <w:rsid w:val="002301D7"/>
    <w:rsid w:val="00230627"/>
    <w:rsid w:val="00231DAC"/>
    <w:rsid w:val="0023277A"/>
    <w:rsid w:val="00234E10"/>
    <w:rsid w:val="00236CBA"/>
    <w:rsid w:val="00237522"/>
    <w:rsid w:val="00237BBF"/>
    <w:rsid w:val="00237C82"/>
    <w:rsid w:val="00240110"/>
    <w:rsid w:val="0024051D"/>
    <w:rsid w:val="00241AD0"/>
    <w:rsid w:val="002424DE"/>
    <w:rsid w:val="002430C9"/>
    <w:rsid w:val="00245DB9"/>
    <w:rsid w:val="00251393"/>
    <w:rsid w:val="00251687"/>
    <w:rsid w:val="00251A07"/>
    <w:rsid w:val="002525D1"/>
    <w:rsid w:val="00254307"/>
    <w:rsid w:val="00254D96"/>
    <w:rsid w:val="00256E75"/>
    <w:rsid w:val="002571C7"/>
    <w:rsid w:val="002607F3"/>
    <w:rsid w:val="00262A72"/>
    <w:rsid w:val="00262CFC"/>
    <w:rsid w:val="00263136"/>
    <w:rsid w:val="00263455"/>
    <w:rsid w:val="00263FBA"/>
    <w:rsid w:val="002646CB"/>
    <w:rsid w:val="00265836"/>
    <w:rsid w:val="00265C74"/>
    <w:rsid w:val="002665C3"/>
    <w:rsid w:val="00270BDC"/>
    <w:rsid w:val="00271406"/>
    <w:rsid w:val="002716BA"/>
    <w:rsid w:val="002725AA"/>
    <w:rsid w:val="002743DA"/>
    <w:rsid w:val="002758BD"/>
    <w:rsid w:val="00275C59"/>
    <w:rsid w:val="00276AA9"/>
    <w:rsid w:val="00280B1D"/>
    <w:rsid w:val="00280B78"/>
    <w:rsid w:val="002827B7"/>
    <w:rsid w:val="00282D30"/>
    <w:rsid w:val="00284FA0"/>
    <w:rsid w:val="00286BE6"/>
    <w:rsid w:val="00287B63"/>
    <w:rsid w:val="00287C32"/>
    <w:rsid w:val="00287F02"/>
    <w:rsid w:val="00290F34"/>
    <w:rsid w:val="00291913"/>
    <w:rsid w:val="0029308C"/>
    <w:rsid w:val="0029333B"/>
    <w:rsid w:val="002948ED"/>
    <w:rsid w:val="00294F66"/>
    <w:rsid w:val="00296945"/>
    <w:rsid w:val="00296FCC"/>
    <w:rsid w:val="002974F2"/>
    <w:rsid w:val="00297F63"/>
    <w:rsid w:val="002A05AA"/>
    <w:rsid w:val="002A1DD4"/>
    <w:rsid w:val="002A21E0"/>
    <w:rsid w:val="002A221A"/>
    <w:rsid w:val="002A2EDB"/>
    <w:rsid w:val="002A5924"/>
    <w:rsid w:val="002A5AAE"/>
    <w:rsid w:val="002A6471"/>
    <w:rsid w:val="002A7AD4"/>
    <w:rsid w:val="002B27AF"/>
    <w:rsid w:val="002B29E9"/>
    <w:rsid w:val="002B4DDE"/>
    <w:rsid w:val="002B5503"/>
    <w:rsid w:val="002B65A7"/>
    <w:rsid w:val="002B6A0F"/>
    <w:rsid w:val="002B6D2A"/>
    <w:rsid w:val="002B6D9D"/>
    <w:rsid w:val="002B7A36"/>
    <w:rsid w:val="002C1BE4"/>
    <w:rsid w:val="002C2A90"/>
    <w:rsid w:val="002C2C9F"/>
    <w:rsid w:val="002C3B61"/>
    <w:rsid w:val="002C4A20"/>
    <w:rsid w:val="002C4B2B"/>
    <w:rsid w:val="002C4ED4"/>
    <w:rsid w:val="002C7669"/>
    <w:rsid w:val="002D0385"/>
    <w:rsid w:val="002D2CB1"/>
    <w:rsid w:val="002D2F63"/>
    <w:rsid w:val="002D3433"/>
    <w:rsid w:val="002D4B82"/>
    <w:rsid w:val="002D5548"/>
    <w:rsid w:val="002D7BB5"/>
    <w:rsid w:val="002D7EBC"/>
    <w:rsid w:val="002E144C"/>
    <w:rsid w:val="002E34D1"/>
    <w:rsid w:val="002E3D29"/>
    <w:rsid w:val="002E52BA"/>
    <w:rsid w:val="002E6192"/>
    <w:rsid w:val="002E644D"/>
    <w:rsid w:val="002E69E3"/>
    <w:rsid w:val="002F02AC"/>
    <w:rsid w:val="002F0C91"/>
    <w:rsid w:val="002F2031"/>
    <w:rsid w:val="002F32FB"/>
    <w:rsid w:val="002F35AC"/>
    <w:rsid w:val="002F5D67"/>
    <w:rsid w:val="002F5F75"/>
    <w:rsid w:val="002F73AD"/>
    <w:rsid w:val="002F7409"/>
    <w:rsid w:val="002F769B"/>
    <w:rsid w:val="00301017"/>
    <w:rsid w:val="00301060"/>
    <w:rsid w:val="003018DA"/>
    <w:rsid w:val="00303331"/>
    <w:rsid w:val="0030431F"/>
    <w:rsid w:val="003050CB"/>
    <w:rsid w:val="003055AD"/>
    <w:rsid w:val="0030621B"/>
    <w:rsid w:val="00306B87"/>
    <w:rsid w:val="0031106C"/>
    <w:rsid w:val="003114C6"/>
    <w:rsid w:val="00311943"/>
    <w:rsid w:val="00312A0C"/>
    <w:rsid w:val="003144DE"/>
    <w:rsid w:val="00315613"/>
    <w:rsid w:val="00315B7C"/>
    <w:rsid w:val="00315FEE"/>
    <w:rsid w:val="00317E83"/>
    <w:rsid w:val="00320AFD"/>
    <w:rsid w:val="003225B5"/>
    <w:rsid w:val="003228AB"/>
    <w:rsid w:val="00323E5E"/>
    <w:rsid w:val="00324097"/>
    <w:rsid w:val="00325C1B"/>
    <w:rsid w:val="00327F2B"/>
    <w:rsid w:val="003311BF"/>
    <w:rsid w:val="0033174E"/>
    <w:rsid w:val="0033216E"/>
    <w:rsid w:val="00333AF3"/>
    <w:rsid w:val="00333D2E"/>
    <w:rsid w:val="0033425B"/>
    <w:rsid w:val="00334530"/>
    <w:rsid w:val="003346AC"/>
    <w:rsid w:val="00334F56"/>
    <w:rsid w:val="0033529D"/>
    <w:rsid w:val="00336B94"/>
    <w:rsid w:val="00336EA6"/>
    <w:rsid w:val="003375C6"/>
    <w:rsid w:val="003413CD"/>
    <w:rsid w:val="00341BED"/>
    <w:rsid w:val="0034206F"/>
    <w:rsid w:val="00343035"/>
    <w:rsid w:val="00343CCE"/>
    <w:rsid w:val="00344282"/>
    <w:rsid w:val="00345225"/>
    <w:rsid w:val="00345D52"/>
    <w:rsid w:val="00346562"/>
    <w:rsid w:val="00347DE4"/>
    <w:rsid w:val="00352ACF"/>
    <w:rsid w:val="00353BD7"/>
    <w:rsid w:val="00353CA6"/>
    <w:rsid w:val="00355A5F"/>
    <w:rsid w:val="0036315E"/>
    <w:rsid w:val="00363C0E"/>
    <w:rsid w:val="00363D1C"/>
    <w:rsid w:val="00364378"/>
    <w:rsid w:val="00365ADC"/>
    <w:rsid w:val="0037103C"/>
    <w:rsid w:val="003715C6"/>
    <w:rsid w:val="003743D4"/>
    <w:rsid w:val="00374523"/>
    <w:rsid w:val="00374AA5"/>
    <w:rsid w:val="00374CD9"/>
    <w:rsid w:val="00375412"/>
    <w:rsid w:val="00375770"/>
    <w:rsid w:val="00376FA1"/>
    <w:rsid w:val="0037726D"/>
    <w:rsid w:val="003772B5"/>
    <w:rsid w:val="00380643"/>
    <w:rsid w:val="00380C13"/>
    <w:rsid w:val="00381DBB"/>
    <w:rsid w:val="00381FCC"/>
    <w:rsid w:val="00383050"/>
    <w:rsid w:val="00384B10"/>
    <w:rsid w:val="003877A9"/>
    <w:rsid w:val="003911C0"/>
    <w:rsid w:val="00392DF7"/>
    <w:rsid w:val="003946BE"/>
    <w:rsid w:val="00394BDE"/>
    <w:rsid w:val="00394C0F"/>
    <w:rsid w:val="00394DA8"/>
    <w:rsid w:val="00395353"/>
    <w:rsid w:val="003959C4"/>
    <w:rsid w:val="003962C8"/>
    <w:rsid w:val="00396B80"/>
    <w:rsid w:val="003A042A"/>
    <w:rsid w:val="003A2B00"/>
    <w:rsid w:val="003A3A1A"/>
    <w:rsid w:val="003A4035"/>
    <w:rsid w:val="003A685B"/>
    <w:rsid w:val="003B0A5C"/>
    <w:rsid w:val="003B1AAC"/>
    <w:rsid w:val="003B224D"/>
    <w:rsid w:val="003B4A05"/>
    <w:rsid w:val="003B5581"/>
    <w:rsid w:val="003B64B7"/>
    <w:rsid w:val="003B67C5"/>
    <w:rsid w:val="003B7D10"/>
    <w:rsid w:val="003C288E"/>
    <w:rsid w:val="003C4E5D"/>
    <w:rsid w:val="003C67BC"/>
    <w:rsid w:val="003C6D06"/>
    <w:rsid w:val="003D02E6"/>
    <w:rsid w:val="003D10F8"/>
    <w:rsid w:val="003D137E"/>
    <w:rsid w:val="003D4878"/>
    <w:rsid w:val="003D4ACE"/>
    <w:rsid w:val="003D5F79"/>
    <w:rsid w:val="003D670B"/>
    <w:rsid w:val="003D6A26"/>
    <w:rsid w:val="003D74D0"/>
    <w:rsid w:val="003E0BB3"/>
    <w:rsid w:val="003E0DBA"/>
    <w:rsid w:val="003E141B"/>
    <w:rsid w:val="003E1571"/>
    <w:rsid w:val="003E1BA3"/>
    <w:rsid w:val="003E2BA5"/>
    <w:rsid w:val="003E2E6E"/>
    <w:rsid w:val="003E3E44"/>
    <w:rsid w:val="003E5A75"/>
    <w:rsid w:val="003E6F30"/>
    <w:rsid w:val="003E7B71"/>
    <w:rsid w:val="003F0734"/>
    <w:rsid w:val="003F0F75"/>
    <w:rsid w:val="003F1F9E"/>
    <w:rsid w:val="003F21F5"/>
    <w:rsid w:val="003F2303"/>
    <w:rsid w:val="003F4319"/>
    <w:rsid w:val="003F5188"/>
    <w:rsid w:val="003F543A"/>
    <w:rsid w:val="00400D65"/>
    <w:rsid w:val="00402501"/>
    <w:rsid w:val="00402557"/>
    <w:rsid w:val="00404408"/>
    <w:rsid w:val="004049B5"/>
    <w:rsid w:val="00404D76"/>
    <w:rsid w:val="00405030"/>
    <w:rsid w:val="00405EA6"/>
    <w:rsid w:val="00406E30"/>
    <w:rsid w:val="00411BC8"/>
    <w:rsid w:val="004122DC"/>
    <w:rsid w:val="004125FE"/>
    <w:rsid w:val="00413393"/>
    <w:rsid w:val="00415835"/>
    <w:rsid w:val="00416721"/>
    <w:rsid w:val="0041674C"/>
    <w:rsid w:val="00416DE8"/>
    <w:rsid w:val="0042113F"/>
    <w:rsid w:val="00421C3A"/>
    <w:rsid w:val="00422CEE"/>
    <w:rsid w:val="00423DFB"/>
    <w:rsid w:val="00424EAC"/>
    <w:rsid w:val="00425B54"/>
    <w:rsid w:val="004260DA"/>
    <w:rsid w:val="00426CF5"/>
    <w:rsid w:val="0042793A"/>
    <w:rsid w:val="00430086"/>
    <w:rsid w:val="00430FC4"/>
    <w:rsid w:val="004316C3"/>
    <w:rsid w:val="00431CB8"/>
    <w:rsid w:val="0043248E"/>
    <w:rsid w:val="00437B64"/>
    <w:rsid w:val="00437F4C"/>
    <w:rsid w:val="004412C9"/>
    <w:rsid w:val="00442160"/>
    <w:rsid w:val="004421FD"/>
    <w:rsid w:val="004425BC"/>
    <w:rsid w:val="004436B0"/>
    <w:rsid w:val="00443C0D"/>
    <w:rsid w:val="00444970"/>
    <w:rsid w:val="00444DE0"/>
    <w:rsid w:val="0044504C"/>
    <w:rsid w:val="0044620F"/>
    <w:rsid w:val="004464BB"/>
    <w:rsid w:val="004476FB"/>
    <w:rsid w:val="0044773C"/>
    <w:rsid w:val="004477E2"/>
    <w:rsid w:val="0044780A"/>
    <w:rsid w:val="0045032F"/>
    <w:rsid w:val="004518CC"/>
    <w:rsid w:val="00451ABC"/>
    <w:rsid w:val="0045358E"/>
    <w:rsid w:val="00455119"/>
    <w:rsid w:val="00455CE9"/>
    <w:rsid w:val="00457337"/>
    <w:rsid w:val="00460E51"/>
    <w:rsid w:val="00461287"/>
    <w:rsid w:val="00461A30"/>
    <w:rsid w:val="004630EF"/>
    <w:rsid w:val="0046332C"/>
    <w:rsid w:val="004643C5"/>
    <w:rsid w:val="00465450"/>
    <w:rsid w:val="004654AF"/>
    <w:rsid w:val="004654E5"/>
    <w:rsid w:val="00465562"/>
    <w:rsid w:val="004666EE"/>
    <w:rsid w:val="0047014F"/>
    <w:rsid w:val="0047068C"/>
    <w:rsid w:val="00471C59"/>
    <w:rsid w:val="00473A52"/>
    <w:rsid w:val="00473B67"/>
    <w:rsid w:val="00473C84"/>
    <w:rsid w:val="00474205"/>
    <w:rsid w:val="00475008"/>
    <w:rsid w:val="00476211"/>
    <w:rsid w:val="00476B89"/>
    <w:rsid w:val="0047728A"/>
    <w:rsid w:val="004800B9"/>
    <w:rsid w:val="00480CEF"/>
    <w:rsid w:val="00480D8C"/>
    <w:rsid w:val="0048107D"/>
    <w:rsid w:val="0048209E"/>
    <w:rsid w:val="00483162"/>
    <w:rsid w:val="004845FA"/>
    <w:rsid w:val="004861C7"/>
    <w:rsid w:val="00487C67"/>
    <w:rsid w:val="00487E65"/>
    <w:rsid w:val="00490C86"/>
    <w:rsid w:val="004923C0"/>
    <w:rsid w:val="00492C5C"/>
    <w:rsid w:val="00492DFF"/>
    <w:rsid w:val="004934B8"/>
    <w:rsid w:val="004936F5"/>
    <w:rsid w:val="00493C93"/>
    <w:rsid w:val="00494009"/>
    <w:rsid w:val="004946B1"/>
    <w:rsid w:val="00494F13"/>
    <w:rsid w:val="004954B2"/>
    <w:rsid w:val="004962B4"/>
    <w:rsid w:val="004973A9"/>
    <w:rsid w:val="004977BB"/>
    <w:rsid w:val="00497A45"/>
    <w:rsid w:val="00497B49"/>
    <w:rsid w:val="00497CE2"/>
    <w:rsid w:val="004A0561"/>
    <w:rsid w:val="004A0E47"/>
    <w:rsid w:val="004A143D"/>
    <w:rsid w:val="004A175E"/>
    <w:rsid w:val="004A26CE"/>
    <w:rsid w:val="004A2B60"/>
    <w:rsid w:val="004A3DAE"/>
    <w:rsid w:val="004A3E00"/>
    <w:rsid w:val="004A4E99"/>
    <w:rsid w:val="004A5248"/>
    <w:rsid w:val="004A55C6"/>
    <w:rsid w:val="004A677B"/>
    <w:rsid w:val="004A6D6E"/>
    <w:rsid w:val="004B09C4"/>
    <w:rsid w:val="004B0AED"/>
    <w:rsid w:val="004B26EA"/>
    <w:rsid w:val="004B54F8"/>
    <w:rsid w:val="004B5B20"/>
    <w:rsid w:val="004B686D"/>
    <w:rsid w:val="004B6ACC"/>
    <w:rsid w:val="004B77DD"/>
    <w:rsid w:val="004B7B80"/>
    <w:rsid w:val="004C1494"/>
    <w:rsid w:val="004C1942"/>
    <w:rsid w:val="004C23A3"/>
    <w:rsid w:val="004C4F44"/>
    <w:rsid w:val="004C562F"/>
    <w:rsid w:val="004C58EF"/>
    <w:rsid w:val="004C62CA"/>
    <w:rsid w:val="004D11FD"/>
    <w:rsid w:val="004D33C8"/>
    <w:rsid w:val="004D3C15"/>
    <w:rsid w:val="004D41F1"/>
    <w:rsid w:val="004D4250"/>
    <w:rsid w:val="004D4F41"/>
    <w:rsid w:val="004D5FB2"/>
    <w:rsid w:val="004D6B97"/>
    <w:rsid w:val="004D7E04"/>
    <w:rsid w:val="004E139E"/>
    <w:rsid w:val="004E1573"/>
    <w:rsid w:val="004E174B"/>
    <w:rsid w:val="004E1A97"/>
    <w:rsid w:val="004E1E4C"/>
    <w:rsid w:val="004E297F"/>
    <w:rsid w:val="004E34C4"/>
    <w:rsid w:val="004E3DFD"/>
    <w:rsid w:val="004E3E6E"/>
    <w:rsid w:val="004E4DB3"/>
    <w:rsid w:val="004E5BD6"/>
    <w:rsid w:val="004E5D9E"/>
    <w:rsid w:val="004F08D2"/>
    <w:rsid w:val="004F2B46"/>
    <w:rsid w:val="004F330F"/>
    <w:rsid w:val="004F4BCD"/>
    <w:rsid w:val="004F6578"/>
    <w:rsid w:val="004F6E62"/>
    <w:rsid w:val="004F79D3"/>
    <w:rsid w:val="00500079"/>
    <w:rsid w:val="005001B1"/>
    <w:rsid w:val="00501883"/>
    <w:rsid w:val="00502976"/>
    <w:rsid w:val="005033A9"/>
    <w:rsid w:val="00503A03"/>
    <w:rsid w:val="00504731"/>
    <w:rsid w:val="005047A0"/>
    <w:rsid w:val="005048B1"/>
    <w:rsid w:val="00505985"/>
    <w:rsid w:val="005066DD"/>
    <w:rsid w:val="00510923"/>
    <w:rsid w:val="00511B53"/>
    <w:rsid w:val="00511F4B"/>
    <w:rsid w:val="0051201F"/>
    <w:rsid w:val="00513381"/>
    <w:rsid w:val="00513BBE"/>
    <w:rsid w:val="0051439D"/>
    <w:rsid w:val="005143A6"/>
    <w:rsid w:val="005148FE"/>
    <w:rsid w:val="00514A5F"/>
    <w:rsid w:val="00515CB8"/>
    <w:rsid w:val="005160CD"/>
    <w:rsid w:val="005170BF"/>
    <w:rsid w:val="00517ADB"/>
    <w:rsid w:val="00520D48"/>
    <w:rsid w:val="00520E48"/>
    <w:rsid w:val="00523DF4"/>
    <w:rsid w:val="005241FB"/>
    <w:rsid w:val="00525AF8"/>
    <w:rsid w:val="00526E32"/>
    <w:rsid w:val="005318DD"/>
    <w:rsid w:val="00532759"/>
    <w:rsid w:val="00532FB6"/>
    <w:rsid w:val="0053317F"/>
    <w:rsid w:val="0053453F"/>
    <w:rsid w:val="0053480C"/>
    <w:rsid w:val="00537CBC"/>
    <w:rsid w:val="00540D22"/>
    <w:rsid w:val="00542898"/>
    <w:rsid w:val="0054434F"/>
    <w:rsid w:val="00544F50"/>
    <w:rsid w:val="005455C6"/>
    <w:rsid w:val="00545753"/>
    <w:rsid w:val="00545933"/>
    <w:rsid w:val="00545A6C"/>
    <w:rsid w:val="00545F9D"/>
    <w:rsid w:val="00546B32"/>
    <w:rsid w:val="005470AE"/>
    <w:rsid w:val="005479C4"/>
    <w:rsid w:val="0055000D"/>
    <w:rsid w:val="00553CFA"/>
    <w:rsid w:val="00553D0F"/>
    <w:rsid w:val="005541C1"/>
    <w:rsid w:val="00554823"/>
    <w:rsid w:val="005564E1"/>
    <w:rsid w:val="005565A1"/>
    <w:rsid w:val="0055694A"/>
    <w:rsid w:val="00557C0E"/>
    <w:rsid w:val="0056048C"/>
    <w:rsid w:val="00560504"/>
    <w:rsid w:val="00560E75"/>
    <w:rsid w:val="00561455"/>
    <w:rsid w:val="00561665"/>
    <w:rsid w:val="00561EA3"/>
    <w:rsid w:val="00561FDD"/>
    <w:rsid w:val="00562E50"/>
    <w:rsid w:val="00563764"/>
    <w:rsid w:val="005640EA"/>
    <w:rsid w:val="00565700"/>
    <w:rsid w:val="00565A6E"/>
    <w:rsid w:val="00567093"/>
    <w:rsid w:val="00567F6B"/>
    <w:rsid w:val="00570159"/>
    <w:rsid w:val="005709B8"/>
    <w:rsid w:val="00571162"/>
    <w:rsid w:val="0057198D"/>
    <w:rsid w:val="0057225D"/>
    <w:rsid w:val="00572415"/>
    <w:rsid w:val="00574535"/>
    <w:rsid w:val="00574EC0"/>
    <w:rsid w:val="00574FFE"/>
    <w:rsid w:val="005757AA"/>
    <w:rsid w:val="00576651"/>
    <w:rsid w:val="00580792"/>
    <w:rsid w:val="005808D5"/>
    <w:rsid w:val="00581CDD"/>
    <w:rsid w:val="00583FBC"/>
    <w:rsid w:val="005859BC"/>
    <w:rsid w:val="00587A27"/>
    <w:rsid w:val="00594171"/>
    <w:rsid w:val="00594741"/>
    <w:rsid w:val="005957B9"/>
    <w:rsid w:val="0059636A"/>
    <w:rsid w:val="005A0236"/>
    <w:rsid w:val="005A26E8"/>
    <w:rsid w:val="005A2856"/>
    <w:rsid w:val="005A3608"/>
    <w:rsid w:val="005A3D12"/>
    <w:rsid w:val="005A48F1"/>
    <w:rsid w:val="005A4A0E"/>
    <w:rsid w:val="005A591C"/>
    <w:rsid w:val="005A683A"/>
    <w:rsid w:val="005B0F4B"/>
    <w:rsid w:val="005B33D7"/>
    <w:rsid w:val="005B38DC"/>
    <w:rsid w:val="005B4E4F"/>
    <w:rsid w:val="005B5346"/>
    <w:rsid w:val="005B5643"/>
    <w:rsid w:val="005B6344"/>
    <w:rsid w:val="005C089C"/>
    <w:rsid w:val="005C1035"/>
    <w:rsid w:val="005C1C6F"/>
    <w:rsid w:val="005C1F5A"/>
    <w:rsid w:val="005C3125"/>
    <w:rsid w:val="005C3139"/>
    <w:rsid w:val="005C363E"/>
    <w:rsid w:val="005C52FF"/>
    <w:rsid w:val="005C57D4"/>
    <w:rsid w:val="005C5D4D"/>
    <w:rsid w:val="005C6875"/>
    <w:rsid w:val="005C7A98"/>
    <w:rsid w:val="005C7CE7"/>
    <w:rsid w:val="005D114B"/>
    <w:rsid w:val="005D293C"/>
    <w:rsid w:val="005D5337"/>
    <w:rsid w:val="005D56F2"/>
    <w:rsid w:val="005D5D62"/>
    <w:rsid w:val="005D5E3C"/>
    <w:rsid w:val="005D67D6"/>
    <w:rsid w:val="005E0313"/>
    <w:rsid w:val="005E1B55"/>
    <w:rsid w:val="005E22AA"/>
    <w:rsid w:val="005E2674"/>
    <w:rsid w:val="005E2D9A"/>
    <w:rsid w:val="005E3773"/>
    <w:rsid w:val="005E54A9"/>
    <w:rsid w:val="005E6AC7"/>
    <w:rsid w:val="005E743A"/>
    <w:rsid w:val="005F1246"/>
    <w:rsid w:val="005F31EC"/>
    <w:rsid w:val="005F4560"/>
    <w:rsid w:val="005F59B2"/>
    <w:rsid w:val="005F6361"/>
    <w:rsid w:val="006004A8"/>
    <w:rsid w:val="0060112A"/>
    <w:rsid w:val="00602C30"/>
    <w:rsid w:val="00603608"/>
    <w:rsid w:val="0060369F"/>
    <w:rsid w:val="00603B7A"/>
    <w:rsid w:val="00603BFF"/>
    <w:rsid w:val="0060499E"/>
    <w:rsid w:val="00604A3C"/>
    <w:rsid w:val="00605C10"/>
    <w:rsid w:val="006079D5"/>
    <w:rsid w:val="00611672"/>
    <w:rsid w:val="00611D8E"/>
    <w:rsid w:val="00611DAE"/>
    <w:rsid w:val="006154E7"/>
    <w:rsid w:val="006155D5"/>
    <w:rsid w:val="0062111A"/>
    <w:rsid w:val="00621200"/>
    <w:rsid w:val="00622DFF"/>
    <w:rsid w:val="00623005"/>
    <w:rsid w:val="006232C5"/>
    <w:rsid w:val="00623BB9"/>
    <w:rsid w:val="006253ED"/>
    <w:rsid w:val="00625400"/>
    <w:rsid w:val="006265E8"/>
    <w:rsid w:val="006301E8"/>
    <w:rsid w:val="00631989"/>
    <w:rsid w:val="00631E8F"/>
    <w:rsid w:val="006322B2"/>
    <w:rsid w:val="00633D93"/>
    <w:rsid w:val="00634265"/>
    <w:rsid w:val="0063518F"/>
    <w:rsid w:val="006355D7"/>
    <w:rsid w:val="00635FEB"/>
    <w:rsid w:val="00637F59"/>
    <w:rsid w:val="00642B51"/>
    <w:rsid w:val="00645CA6"/>
    <w:rsid w:val="00647113"/>
    <w:rsid w:val="00647F18"/>
    <w:rsid w:val="00650EA9"/>
    <w:rsid w:val="006519D3"/>
    <w:rsid w:val="00652BA2"/>
    <w:rsid w:val="00653270"/>
    <w:rsid w:val="00655CB3"/>
    <w:rsid w:val="00657CB9"/>
    <w:rsid w:val="00660B23"/>
    <w:rsid w:val="00660BB2"/>
    <w:rsid w:val="00662686"/>
    <w:rsid w:val="006626B9"/>
    <w:rsid w:val="006627C8"/>
    <w:rsid w:val="00662E89"/>
    <w:rsid w:val="00663AA9"/>
    <w:rsid w:val="0066496E"/>
    <w:rsid w:val="00664EB5"/>
    <w:rsid w:val="0066557F"/>
    <w:rsid w:val="00665C35"/>
    <w:rsid w:val="0066643A"/>
    <w:rsid w:val="0066683A"/>
    <w:rsid w:val="00666AA0"/>
    <w:rsid w:val="006677AB"/>
    <w:rsid w:val="0067029A"/>
    <w:rsid w:val="00671532"/>
    <w:rsid w:val="006724B6"/>
    <w:rsid w:val="00672577"/>
    <w:rsid w:val="00672AB7"/>
    <w:rsid w:val="0067325F"/>
    <w:rsid w:val="00674377"/>
    <w:rsid w:val="00676053"/>
    <w:rsid w:val="006802F0"/>
    <w:rsid w:val="00681C49"/>
    <w:rsid w:val="006825CB"/>
    <w:rsid w:val="0068490C"/>
    <w:rsid w:val="0068594C"/>
    <w:rsid w:val="00686CE1"/>
    <w:rsid w:val="00687511"/>
    <w:rsid w:val="00690012"/>
    <w:rsid w:val="0069207C"/>
    <w:rsid w:val="006924A2"/>
    <w:rsid w:val="006929A9"/>
    <w:rsid w:val="0069326A"/>
    <w:rsid w:val="006947FC"/>
    <w:rsid w:val="00695D3D"/>
    <w:rsid w:val="006A005E"/>
    <w:rsid w:val="006A0CF7"/>
    <w:rsid w:val="006A155A"/>
    <w:rsid w:val="006A1707"/>
    <w:rsid w:val="006A1A2C"/>
    <w:rsid w:val="006A1E61"/>
    <w:rsid w:val="006A29A1"/>
    <w:rsid w:val="006A2E14"/>
    <w:rsid w:val="006A3B34"/>
    <w:rsid w:val="006A601B"/>
    <w:rsid w:val="006A6A1C"/>
    <w:rsid w:val="006A73B0"/>
    <w:rsid w:val="006A7952"/>
    <w:rsid w:val="006B189A"/>
    <w:rsid w:val="006B287F"/>
    <w:rsid w:val="006B2CF1"/>
    <w:rsid w:val="006B3C40"/>
    <w:rsid w:val="006B4C81"/>
    <w:rsid w:val="006B51E6"/>
    <w:rsid w:val="006B7E30"/>
    <w:rsid w:val="006C03F3"/>
    <w:rsid w:val="006C0F66"/>
    <w:rsid w:val="006C1B8F"/>
    <w:rsid w:val="006C3CAA"/>
    <w:rsid w:val="006C3E5E"/>
    <w:rsid w:val="006C439C"/>
    <w:rsid w:val="006C43DD"/>
    <w:rsid w:val="006C6746"/>
    <w:rsid w:val="006D1091"/>
    <w:rsid w:val="006D13D2"/>
    <w:rsid w:val="006D1478"/>
    <w:rsid w:val="006D28FC"/>
    <w:rsid w:val="006D3394"/>
    <w:rsid w:val="006D47CE"/>
    <w:rsid w:val="006D486D"/>
    <w:rsid w:val="006D4B20"/>
    <w:rsid w:val="006D4CBF"/>
    <w:rsid w:val="006D5132"/>
    <w:rsid w:val="006D79A2"/>
    <w:rsid w:val="006E0C13"/>
    <w:rsid w:val="006E1D25"/>
    <w:rsid w:val="006E2091"/>
    <w:rsid w:val="006E27E9"/>
    <w:rsid w:val="006E3937"/>
    <w:rsid w:val="006E42E8"/>
    <w:rsid w:val="006E58CD"/>
    <w:rsid w:val="006F0410"/>
    <w:rsid w:val="006F2648"/>
    <w:rsid w:val="006F2E6F"/>
    <w:rsid w:val="006F393F"/>
    <w:rsid w:val="006F3C19"/>
    <w:rsid w:val="006F4515"/>
    <w:rsid w:val="006F76F0"/>
    <w:rsid w:val="006F7B41"/>
    <w:rsid w:val="00703258"/>
    <w:rsid w:val="00704642"/>
    <w:rsid w:val="0070497D"/>
    <w:rsid w:val="00704A76"/>
    <w:rsid w:val="00704E1B"/>
    <w:rsid w:val="00705096"/>
    <w:rsid w:val="0070588A"/>
    <w:rsid w:val="00706B17"/>
    <w:rsid w:val="00711F89"/>
    <w:rsid w:val="00712715"/>
    <w:rsid w:val="00713C14"/>
    <w:rsid w:val="00715A17"/>
    <w:rsid w:val="00715E51"/>
    <w:rsid w:val="00716DBF"/>
    <w:rsid w:val="00717008"/>
    <w:rsid w:val="00717225"/>
    <w:rsid w:val="007173B6"/>
    <w:rsid w:val="0072068C"/>
    <w:rsid w:val="00721278"/>
    <w:rsid w:val="00721472"/>
    <w:rsid w:val="00723654"/>
    <w:rsid w:val="00724460"/>
    <w:rsid w:val="0072551C"/>
    <w:rsid w:val="0072557E"/>
    <w:rsid w:val="0073127F"/>
    <w:rsid w:val="00731AF9"/>
    <w:rsid w:val="0073261D"/>
    <w:rsid w:val="00732E9C"/>
    <w:rsid w:val="0073362E"/>
    <w:rsid w:val="00733978"/>
    <w:rsid w:val="007339C2"/>
    <w:rsid w:val="0073499A"/>
    <w:rsid w:val="00735BAF"/>
    <w:rsid w:val="00735C8F"/>
    <w:rsid w:val="00736683"/>
    <w:rsid w:val="007373E6"/>
    <w:rsid w:val="00740271"/>
    <w:rsid w:val="00742563"/>
    <w:rsid w:val="00742EC9"/>
    <w:rsid w:val="00743864"/>
    <w:rsid w:val="00743A4F"/>
    <w:rsid w:val="00746008"/>
    <w:rsid w:val="00747773"/>
    <w:rsid w:val="007511C2"/>
    <w:rsid w:val="007512B0"/>
    <w:rsid w:val="0075199F"/>
    <w:rsid w:val="00752225"/>
    <w:rsid w:val="0075341F"/>
    <w:rsid w:val="00753E22"/>
    <w:rsid w:val="0075403E"/>
    <w:rsid w:val="00754A5C"/>
    <w:rsid w:val="00754AA5"/>
    <w:rsid w:val="007556D0"/>
    <w:rsid w:val="00755919"/>
    <w:rsid w:val="00755A27"/>
    <w:rsid w:val="0075659F"/>
    <w:rsid w:val="00760E4B"/>
    <w:rsid w:val="00761DDD"/>
    <w:rsid w:val="00762A2E"/>
    <w:rsid w:val="00763092"/>
    <w:rsid w:val="007642F0"/>
    <w:rsid w:val="00764976"/>
    <w:rsid w:val="007659ED"/>
    <w:rsid w:val="00765FDB"/>
    <w:rsid w:val="00766245"/>
    <w:rsid w:val="00766589"/>
    <w:rsid w:val="00766961"/>
    <w:rsid w:val="00767CDB"/>
    <w:rsid w:val="007717F9"/>
    <w:rsid w:val="00771A43"/>
    <w:rsid w:val="00772D94"/>
    <w:rsid w:val="00772FA5"/>
    <w:rsid w:val="00773335"/>
    <w:rsid w:val="00773AD7"/>
    <w:rsid w:val="00774496"/>
    <w:rsid w:val="00776919"/>
    <w:rsid w:val="007771DF"/>
    <w:rsid w:val="007810A1"/>
    <w:rsid w:val="00781A2D"/>
    <w:rsid w:val="00782227"/>
    <w:rsid w:val="00783135"/>
    <w:rsid w:val="00784056"/>
    <w:rsid w:val="0078730F"/>
    <w:rsid w:val="00787CDD"/>
    <w:rsid w:val="00787E30"/>
    <w:rsid w:val="00790069"/>
    <w:rsid w:val="007910BC"/>
    <w:rsid w:val="007917C1"/>
    <w:rsid w:val="0079280D"/>
    <w:rsid w:val="00792990"/>
    <w:rsid w:val="0079318B"/>
    <w:rsid w:val="00793D1E"/>
    <w:rsid w:val="00793F51"/>
    <w:rsid w:val="007942AC"/>
    <w:rsid w:val="00794350"/>
    <w:rsid w:val="007945B3"/>
    <w:rsid w:val="007946F1"/>
    <w:rsid w:val="0079471E"/>
    <w:rsid w:val="0079488C"/>
    <w:rsid w:val="007956D6"/>
    <w:rsid w:val="00796A0B"/>
    <w:rsid w:val="00797B22"/>
    <w:rsid w:val="007A0721"/>
    <w:rsid w:val="007A094D"/>
    <w:rsid w:val="007A2068"/>
    <w:rsid w:val="007A2B3F"/>
    <w:rsid w:val="007A3EEF"/>
    <w:rsid w:val="007A4051"/>
    <w:rsid w:val="007A4A87"/>
    <w:rsid w:val="007A5305"/>
    <w:rsid w:val="007A769A"/>
    <w:rsid w:val="007B0674"/>
    <w:rsid w:val="007B068B"/>
    <w:rsid w:val="007B389C"/>
    <w:rsid w:val="007B3AC7"/>
    <w:rsid w:val="007B4CE4"/>
    <w:rsid w:val="007B5DA8"/>
    <w:rsid w:val="007C086F"/>
    <w:rsid w:val="007C3103"/>
    <w:rsid w:val="007C441C"/>
    <w:rsid w:val="007C46D0"/>
    <w:rsid w:val="007C6E67"/>
    <w:rsid w:val="007D02E0"/>
    <w:rsid w:val="007D0354"/>
    <w:rsid w:val="007D0EAA"/>
    <w:rsid w:val="007D29BE"/>
    <w:rsid w:val="007D2B7B"/>
    <w:rsid w:val="007D337A"/>
    <w:rsid w:val="007D6970"/>
    <w:rsid w:val="007D7675"/>
    <w:rsid w:val="007E007A"/>
    <w:rsid w:val="007E0612"/>
    <w:rsid w:val="007E0A24"/>
    <w:rsid w:val="007E1C04"/>
    <w:rsid w:val="007E1C22"/>
    <w:rsid w:val="007E2B83"/>
    <w:rsid w:val="007E3CB0"/>
    <w:rsid w:val="007E4B95"/>
    <w:rsid w:val="007E4BDD"/>
    <w:rsid w:val="007E5031"/>
    <w:rsid w:val="007E5E4E"/>
    <w:rsid w:val="007E7710"/>
    <w:rsid w:val="007E7A96"/>
    <w:rsid w:val="007F062F"/>
    <w:rsid w:val="007F08E3"/>
    <w:rsid w:val="007F2473"/>
    <w:rsid w:val="007F2F3D"/>
    <w:rsid w:val="007F3953"/>
    <w:rsid w:val="007F3966"/>
    <w:rsid w:val="007F4D22"/>
    <w:rsid w:val="007F6CFE"/>
    <w:rsid w:val="007F7D78"/>
    <w:rsid w:val="008004DC"/>
    <w:rsid w:val="00800C3D"/>
    <w:rsid w:val="008034DF"/>
    <w:rsid w:val="00803C54"/>
    <w:rsid w:val="008041FD"/>
    <w:rsid w:val="008042F8"/>
    <w:rsid w:val="00804B92"/>
    <w:rsid w:val="00805A9B"/>
    <w:rsid w:val="00805CB3"/>
    <w:rsid w:val="00805DA1"/>
    <w:rsid w:val="00806087"/>
    <w:rsid w:val="00807C76"/>
    <w:rsid w:val="00813CFA"/>
    <w:rsid w:val="00813E46"/>
    <w:rsid w:val="00814244"/>
    <w:rsid w:val="00814671"/>
    <w:rsid w:val="00814ABF"/>
    <w:rsid w:val="00815F7A"/>
    <w:rsid w:val="00816133"/>
    <w:rsid w:val="008162D6"/>
    <w:rsid w:val="00820013"/>
    <w:rsid w:val="00820184"/>
    <w:rsid w:val="008210DB"/>
    <w:rsid w:val="00821583"/>
    <w:rsid w:val="00822022"/>
    <w:rsid w:val="0082206D"/>
    <w:rsid w:val="008230D5"/>
    <w:rsid w:val="00827BDE"/>
    <w:rsid w:val="0083039B"/>
    <w:rsid w:val="00830549"/>
    <w:rsid w:val="008308A8"/>
    <w:rsid w:val="0083122C"/>
    <w:rsid w:val="00832BBD"/>
    <w:rsid w:val="00833E4A"/>
    <w:rsid w:val="008349D4"/>
    <w:rsid w:val="00835F7B"/>
    <w:rsid w:val="008374A1"/>
    <w:rsid w:val="0083751D"/>
    <w:rsid w:val="008402B2"/>
    <w:rsid w:val="00840AE1"/>
    <w:rsid w:val="00840AF1"/>
    <w:rsid w:val="00841896"/>
    <w:rsid w:val="00841B00"/>
    <w:rsid w:val="008423DD"/>
    <w:rsid w:val="00842B06"/>
    <w:rsid w:val="00842D11"/>
    <w:rsid w:val="00845B12"/>
    <w:rsid w:val="008468E6"/>
    <w:rsid w:val="0085109E"/>
    <w:rsid w:val="00852356"/>
    <w:rsid w:val="00852E29"/>
    <w:rsid w:val="00853F4B"/>
    <w:rsid w:val="00853FD5"/>
    <w:rsid w:val="00854581"/>
    <w:rsid w:val="00854DF3"/>
    <w:rsid w:val="00854FF9"/>
    <w:rsid w:val="00855191"/>
    <w:rsid w:val="00855E1C"/>
    <w:rsid w:val="008563E5"/>
    <w:rsid w:val="008566EE"/>
    <w:rsid w:val="0085750C"/>
    <w:rsid w:val="00862710"/>
    <w:rsid w:val="008630B7"/>
    <w:rsid w:val="008632E6"/>
    <w:rsid w:val="00863343"/>
    <w:rsid w:val="0086340E"/>
    <w:rsid w:val="0086432B"/>
    <w:rsid w:val="00864977"/>
    <w:rsid w:val="00865CDA"/>
    <w:rsid w:val="008663C1"/>
    <w:rsid w:val="008674A0"/>
    <w:rsid w:val="00870C11"/>
    <w:rsid w:val="0087278B"/>
    <w:rsid w:val="0087292A"/>
    <w:rsid w:val="00873205"/>
    <w:rsid w:val="00873347"/>
    <w:rsid w:val="008735EF"/>
    <w:rsid w:val="00873A2E"/>
    <w:rsid w:val="00877C06"/>
    <w:rsid w:val="0088045E"/>
    <w:rsid w:val="00880B23"/>
    <w:rsid w:val="00880DEA"/>
    <w:rsid w:val="008812BC"/>
    <w:rsid w:val="008815E0"/>
    <w:rsid w:val="0088161C"/>
    <w:rsid w:val="00881983"/>
    <w:rsid w:val="00881C83"/>
    <w:rsid w:val="0088246E"/>
    <w:rsid w:val="008846F4"/>
    <w:rsid w:val="0088533E"/>
    <w:rsid w:val="00886962"/>
    <w:rsid w:val="0088794F"/>
    <w:rsid w:val="00887D28"/>
    <w:rsid w:val="008915EE"/>
    <w:rsid w:val="00894F9B"/>
    <w:rsid w:val="00895351"/>
    <w:rsid w:val="008959A6"/>
    <w:rsid w:val="008A1D4F"/>
    <w:rsid w:val="008A20DC"/>
    <w:rsid w:val="008A3015"/>
    <w:rsid w:val="008A3584"/>
    <w:rsid w:val="008A5441"/>
    <w:rsid w:val="008A5D61"/>
    <w:rsid w:val="008A637D"/>
    <w:rsid w:val="008A765E"/>
    <w:rsid w:val="008A7CD0"/>
    <w:rsid w:val="008B08F6"/>
    <w:rsid w:val="008B279F"/>
    <w:rsid w:val="008B407F"/>
    <w:rsid w:val="008B47C9"/>
    <w:rsid w:val="008C076A"/>
    <w:rsid w:val="008C1242"/>
    <w:rsid w:val="008C1ACE"/>
    <w:rsid w:val="008C4BC2"/>
    <w:rsid w:val="008C4EBC"/>
    <w:rsid w:val="008C556B"/>
    <w:rsid w:val="008C56FC"/>
    <w:rsid w:val="008C573F"/>
    <w:rsid w:val="008C6419"/>
    <w:rsid w:val="008C694D"/>
    <w:rsid w:val="008C6B9E"/>
    <w:rsid w:val="008C7479"/>
    <w:rsid w:val="008C7D9C"/>
    <w:rsid w:val="008D0175"/>
    <w:rsid w:val="008D06EF"/>
    <w:rsid w:val="008D0ADE"/>
    <w:rsid w:val="008D2603"/>
    <w:rsid w:val="008D3B1F"/>
    <w:rsid w:val="008D470D"/>
    <w:rsid w:val="008D5208"/>
    <w:rsid w:val="008D52E4"/>
    <w:rsid w:val="008D72FF"/>
    <w:rsid w:val="008D7792"/>
    <w:rsid w:val="008E3822"/>
    <w:rsid w:val="008E55D6"/>
    <w:rsid w:val="008E5962"/>
    <w:rsid w:val="008E67D9"/>
    <w:rsid w:val="008E6939"/>
    <w:rsid w:val="008E6CD8"/>
    <w:rsid w:val="008E75BD"/>
    <w:rsid w:val="008E7C0C"/>
    <w:rsid w:val="008F0B02"/>
    <w:rsid w:val="008F1A96"/>
    <w:rsid w:val="008F1CE1"/>
    <w:rsid w:val="008F2A62"/>
    <w:rsid w:val="008F3EB8"/>
    <w:rsid w:val="008F50F3"/>
    <w:rsid w:val="008F6851"/>
    <w:rsid w:val="008F71FD"/>
    <w:rsid w:val="009022B6"/>
    <w:rsid w:val="00902F09"/>
    <w:rsid w:val="00903070"/>
    <w:rsid w:val="009034D0"/>
    <w:rsid w:val="009046C9"/>
    <w:rsid w:val="009047EA"/>
    <w:rsid w:val="00904E05"/>
    <w:rsid w:val="0090682F"/>
    <w:rsid w:val="00906C8D"/>
    <w:rsid w:val="009116F1"/>
    <w:rsid w:val="00911BF7"/>
    <w:rsid w:val="0091283E"/>
    <w:rsid w:val="00913651"/>
    <w:rsid w:val="00914DD1"/>
    <w:rsid w:val="009158FB"/>
    <w:rsid w:val="00916515"/>
    <w:rsid w:val="00921A74"/>
    <w:rsid w:val="00921AA1"/>
    <w:rsid w:val="009232A1"/>
    <w:rsid w:val="009234EE"/>
    <w:rsid w:val="00923D0F"/>
    <w:rsid w:val="0092482F"/>
    <w:rsid w:val="00926180"/>
    <w:rsid w:val="009267DA"/>
    <w:rsid w:val="00927431"/>
    <w:rsid w:val="00927623"/>
    <w:rsid w:val="0093364D"/>
    <w:rsid w:val="00935310"/>
    <w:rsid w:val="009356ED"/>
    <w:rsid w:val="00936915"/>
    <w:rsid w:val="009415BD"/>
    <w:rsid w:val="0094222A"/>
    <w:rsid w:val="00942ED6"/>
    <w:rsid w:val="009447A6"/>
    <w:rsid w:val="00946128"/>
    <w:rsid w:val="00946FCE"/>
    <w:rsid w:val="009470FB"/>
    <w:rsid w:val="009507CB"/>
    <w:rsid w:val="00950FA6"/>
    <w:rsid w:val="00951C8C"/>
    <w:rsid w:val="00961437"/>
    <w:rsid w:val="00961612"/>
    <w:rsid w:val="009616CF"/>
    <w:rsid w:val="00962390"/>
    <w:rsid w:val="0096269D"/>
    <w:rsid w:val="00962D3B"/>
    <w:rsid w:val="00962FF6"/>
    <w:rsid w:val="0096487A"/>
    <w:rsid w:val="0096508A"/>
    <w:rsid w:val="00966BA3"/>
    <w:rsid w:val="0096768B"/>
    <w:rsid w:val="00970508"/>
    <w:rsid w:val="00970FAA"/>
    <w:rsid w:val="00971658"/>
    <w:rsid w:val="009719AB"/>
    <w:rsid w:val="0097306D"/>
    <w:rsid w:val="00973716"/>
    <w:rsid w:val="00974572"/>
    <w:rsid w:val="009755B4"/>
    <w:rsid w:val="009764B4"/>
    <w:rsid w:val="009768ED"/>
    <w:rsid w:val="00977875"/>
    <w:rsid w:val="009803A0"/>
    <w:rsid w:val="00981940"/>
    <w:rsid w:val="00981E18"/>
    <w:rsid w:val="00982A5A"/>
    <w:rsid w:val="0098353C"/>
    <w:rsid w:val="0098462D"/>
    <w:rsid w:val="00987A33"/>
    <w:rsid w:val="00987C93"/>
    <w:rsid w:val="00987CD6"/>
    <w:rsid w:val="00987D27"/>
    <w:rsid w:val="00990C95"/>
    <w:rsid w:val="00990E89"/>
    <w:rsid w:val="009927F6"/>
    <w:rsid w:val="00993663"/>
    <w:rsid w:val="009943F4"/>
    <w:rsid w:val="00994506"/>
    <w:rsid w:val="00994F6A"/>
    <w:rsid w:val="00997540"/>
    <w:rsid w:val="00997CBE"/>
    <w:rsid w:val="00997D37"/>
    <w:rsid w:val="00997FD9"/>
    <w:rsid w:val="009A06A3"/>
    <w:rsid w:val="009A1CAA"/>
    <w:rsid w:val="009A21A8"/>
    <w:rsid w:val="009A2650"/>
    <w:rsid w:val="009A286B"/>
    <w:rsid w:val="009A2C07"/>
    <w:rsid w:val="009A4572"/>
    <w:rsid w:val="009B0375"/>
    <w:rsid w:val="009B0AB7"/>
    <w:rsid w:val="009B0C51"/>
    <w:rsid w:val="009B11AC"/>
    <w:rsid w:val="009B2700"/>
    <w:rsid w:val="009B29E4"/>
    <w:rsid w:val="009B2D31"/>
    <w:rsid w:val="009B37FF"/>
    <w:rsid w:val="009B3EE5"/>
    <w:rsid w:val="009B48A9"/>
    <w:rsid w:val="009B5E5C"/>
    <w:rsid w:val="009B60C2"/>
    <w:rsid w:val="009B69B3"/>
    <w:rsid w:val="009C088F"/>
    <w:rsid w:val="009C18A5"/>
    <w:rsid w:val="009C1C00"/>
    <w:rsid w:val="009C1C9C"/>
    <w:rsid w:val="009C4970"/>
    <w:rsid w:val="009C49E2"/>
    <w:rsid w:val="009C58AE"/>
    <w:rsid w:val="009C698A"/>
    <w:rsid w:val="009C6B6D"/>
    <w:rsid w:val="009C7E16"/>
    <w:rsid w:val="009D076C"/>
    <w:rsid w:val="009D0CC9"/>
    <w:rsid w:val="009D117C"/>
    <w:rsid w:val="009D11D6"/>
    <w:rsid w:val="009D1509"/>
    <w:rsid w:val="009D2629"/>
    <w:rsid w:val="009D315C"/>
    <w:rsid w:val="009D3503"/>
    <w:rsid w:val="009D3D03"/>
    <w:rsid w:val="009D5F87"/>
    <w:rsid w:val="009D645E"/>
    <w:rsid w:val="009D655E"/>
    <w:rsid w:val="009D75F7"/>
    <w:rsid w:val="009D774C"/>
    <w:rsid w:val="009E0AFC"/>
    <w:rsid w:val="009E180A"/>
    <w:rsid w:val="009E3454"/>
    <w:rsid w:val="009E3B34"/>
    <w:rsid w:val="009E4877"/>
    <w:rsid w:val="009E7087"/>
    <w:rsid w:val="009E7642"/>
    <w:rsid w:val="009E7765"/>
    <w:rsid w:val="009E7A27"/>
    <w:rsid w:val="009E7CAF"/>
    <w:rsid w:val="009F0160"/>
    <w:rsid w:val="009F02E7"/>
    <w:rsid w:val="009F1A28"/>
    <w:rsid w:val="009F1F4C"/>
    <w:rsid w:val="009F254B"/>
    <w:rsid w:val="009F344C"/>
    <w:rsid w:val="009F380B"/>
    <w:rsid w:val="009F514B"/>
    <w:rsid w:val="009F5F55"/>
    <w:rsid w:val="009F680C"/>
    <w:rsid w:val="009F7F05"/>
    <w:rsid w:val="00A0025D"/>
    <w:rsid w:val="00A01D95"/>
    <w:rsid w:val="00A049FF"/>
    <w:rsid w:val="00A05375"/>
    <w:rsid w:val="00A062C2"/>
    <w:rsid w:val="00A106BE"/>
    <w:rsid w:val="00A11578"/>
    <w:rsid w:val="00A11921"/>
    <w:rsid w:val="00A12C50"/>
    <w:rsid w:val="00A136DB"/>
    <w:rsid w:val="00A140D8"/>
    <w:rsid w:val="00A15392"/>
    <w:rsid w:val="00A158F3"/>
    <w:rsid w:val="00A15F23"/>
    <w:rsid w:val="00A17B30"/>
    <w:rsid w:val="00A17BF6"/>
    <w:rsid w:val="00A20687"/>
    <w:rsid w:val="00A20EDB"/>
    <w:rsid w:val="00A2142A"/>
    <w:rsid w:val="00A21A63"/>
    <w:rsid w:val="00A21A6C"/>
    <w:rsid w:val="00A23510"/>
    <w:rsid w:val="00A2467B"/>
    <w:rsid w:val="00A24B7D"/>
    <w:rsid w:val="00A25B7F"/>
    <w:rsid w:val="00A26CD3"/>
    <w:rsid w:val="00A27B78"/>
    <w:rsid w:val="00A30629"/>
    <w:rsid w:val="00A30641"/>
    <w:rsid w:val="00A3296D"/>
    <w:rsid w:val="00A33C42"/>
    <w:rsid w:val="00A33EB4"/>
    <w:rsid w:val="00A34EB4"/>
    <w:rsid w:val="00A36F41"/>
    <w:rsid w:val="00A40C2B"/>
    <w:rsid w:val="00A40CE8"/>
    <w:rsid w:val="00A432F8"/>
    <w:rsid w:val="00A43F51"/>
    <w:rsid w:val="00A47DBC"/>
    <w:rsid w:val="00A5008C"/>
    <w:rsid w:val="00A50952"/>
    <w:rsid w:val="00A50992"/>
    <w:rsid w:val="00A51A58"/>
    <w:rsid w:val="00A52A64"/>
    <w:rsid w:val="00A53229"/>
    <w:rsid w:val="00A54D08"/>
    <w:rsid w:val="00A54E4A"/>
    <w:rsid w:val="00A550FA"/>
    <w:rsid w:val="00A562A2"/>
    <w:rsid w:val="00A56651"/>
    <w:rsid w:val="00A57B8E"/>
    <w:rsid w:val="00A61C5F"/>
    <w:rsid w:val="00A62AFD"/>
    <w:rsid w:val="00A62D6D"/>
    <w:rsid w:val="00A63F50"/>
    <w:rsid w:val="00A6580F"/>
    <w:rsid w:val="00A66345"/>
    <w:rsid w:val="00A70A70"/>
    <w:rsid w:val="00A70FB8"/>
    <w:rsid w:val="00A72FEB"/>
    <w:rsid w:val="00A739D1"/>
    <w:rsid w:val="00A75876"/>
    <w:rsid w:val="00A760C0"/>
    <w:rsid w:val="00A76249"/>
    <w:rsid w:val="00A80183"/>
    <w:rsid w:val="00A80A4A"/>
    <w:rsid w:val="00A80D0D"/>
    <w:rsid w:val="00A80F4D"/>
    <w:rsid w:val="00A82B56"/>
    <w:rsid w:val="00A82F47"/>
    <w:rsid w:val="00A8307F"/>
    <w:rsid w:val="00A83DAC"/>
    <w:rsid w:val="00A8648D"/>
    <w:rsid w:val="00A9007C"/>
    <w:rsid w:val="00A90C43"/>
    <w:rsid w:val="00A91BE4"/>
    <w:rsid w:val="00A92E96"/>
    <w:rsid w:val="00A9330D"/>
    <w:rsid w:val="00A93919"/>
    <w:rsid w:val="00A9490F"/>
    <w:rsid w:val="00A95294"/>
    <w:rsid w:val="00A95AB4"/>
    <w:rsid w:val="00A96602"/>
    <w:rsid w:val="00A9662C"/>
    <w:rsid w:val="00A974EF"/>
    <w:rsid w:val="00A978D6"/>
    <w:rsid w:val="00AA1C37"/>
    <w:rsid w:val="00AA1CC7"/>
    <w:rsid w:val="00AA27CA"/>
    <w:rsid w:val="00AA2A60"/>
    <w:rsid w:val="00AA2AAC"/>
    <w:rsid w:val="00AA2FB0"/>
    <w:rsid w:val="00AA3050"/>
    <w:rsid w:val="00AA3ADE"/>
    <w:rsid w:val="00AA4FB5"/>
    <w:rsid w:val="00AA5A8A"/>
    <w:rsid w:val="00AA64AB"/>
    <w:rsid w:val="00AA6B02"/>
    <w:rsid w:val="00AA7B2E"/>
    <w:rsid w:val="00AB0358"/>
    <w:rsid w:val="00AB05B4"/>
    <w:rsid w:val="00AB18A0"/>
    <w:rsid w:val="00AB20D4"/>
    <w:rsid w:val="00AB268F"/>
    <w:rsid w:val="00AB3560"/>
    <w:rsid w:val="00AB4436"/>
    <w:rsid w:val="00AB4DDD"/>
    <w:rsid w:val="00AB670A"/>
    <w:rsid w:val="00AB6B6B"/>
    <w:rsid w:val="00AB6E1E"/>
    <w:rsid w:val="00AC246A"/>
    <w:rsid w:val="00AC2B2E"/>
    <w:rsid w:val="00AC36E5"/>
    <w:rsid w:val="00AC52D7"/>
    <w:rsid w:val="00AC5B75"/>
    <w:rsid w:val="00AD1435"/>
    <w:rsid w:val="00AD1C76"/>
    <w:rsid w:val="00AD30ED"/>
    <w:rsid w:val="00AD3596"/>
    <w:rsid w:val="00AD4EBD"/>
    <w:rsid w:val="00AD56AC"/>
    <w:rsid w:val="00AD6800"/>
    <w:rsid w:val="00AD7425"/>
    <w:rsid w:val="00AE11B7"/>
    <w:rsid w:val="00AE47BB"/>
    <w:rsid w:val="00AE4FC9"/>
    <w:rsid w:val="00AE5A5D"/>
    <w:rsid w:val="00AE66A6"/>
    <w:rsid w:val="00AF10A2"/>
    <w:rsid w:val="00AF1627"/>
    <w:rsid w:val="00AF2453"/>
    <w:rsid w:val="00AF27C6"/>
    <w:rsid w:val="00AF391B"/>
    <w:rsid w:val="00AF40CA"/>
    <w:rsid w:val="00AF437E"/>
    <w:rsid w:val="00AF4384"/>
    <w:rsid w:val="00AF68C7"/>
    <w:rsid w:val="00AF7892"/>
    <w:rsid w:val="00B023EF"/>
    <w:rsid w:val="00B02B66"/>
    <w:rsid w:val="00B03097"/>
    <w:rsid w:val="00B044B0"/>
    <w:rsid w:val="00B072AF"/>
    <w:rsid w:val="00B10A99"/>
    <w:rsid w:val="00B11480"/>
    <w:rsid w:val="00B11D6C"/>
    <w:rsid w:val="00B13873"/>
    <w:rsid w:val="00B142FB"/>
    <w:rsid w:val="00B14717"/>
    <w:rsid w:val="00B15507"/>
    <w:rsid w:val="00B1737C"/>
    <w:rsid w:val="00B17D97"/>
    <w:rsid w:val="00B2127A"/>
    <w:rsid w:val="00B21FCB"/>
    <w:rsid w:val="00B2228B"/>
    <w:rsid w:val="00B23A80"/>
    <w:rsid w:val="00B23BA2"/>
    <w:rsid w:val="00B24099"/>
    <w:rsid w:val="00B24F9B"/>
    <w:rsid w:val="00B264F8"/>
    <w:rsid w:val="00B26CBA"/>
    <w:rsid w:val="00B27F8F"/>
    <w:rsid w:val="00B3555B"/>
    <w:rsid w:val="00B421A8"/>
    <w:rsid w:val="00B43A95"/>
    <w:rsid w:val="00B43B09"/>
    <w:rsid w:val="00B46067"/>
    <w:rsid w:val="00B46EBF"/>
    <w:rsid w:val="00B47440"/>
    <w:rsid w:val="00B475BB"/>
    <w:rsid w:val="00B50FB1"/>
    <w:rsid w:val="00B51338"/>
    <w:rsid w:val="00B52566"/>
    <w:rsid w:val="00B52744"/>
    <w:rsid w:val="00B53F16"/>
    <w:rsid w:val="00B5513A"/>
    <w:rsid w:val="00B56001"/>
    <w:rsid w:val="00B57AB6"/>
    <w:rsid w:val="00B57BEC"/>
    <w:rsid w:val="00B57EAC"/>
    <w:rsid w:val="00B62DB2"/>
    <w:rsid w:val="00B63193"/>
    <w:rsid w:val="00B63CBE"/>
    <w:rsid w:val="00B63F4C"/>
    <w:rsid w:val="00B64246"/>
    <w:rsid w:val="00B64EF7"/>
    <w:rsid w:val="00B6519E"/>
    <w:rsid w:val="00B65391"/>
    <w:rsid w:val="00B65D19"/>
    <w:rsid w:val="00B667C6"/>
    <w:rsid w:val="00B66CC4"/>
    <w:rsid w:val="00B67074"/>
    <w:rsid w:val="00B678C8"/>
    <w:rsid w:val="00B67B3F"/>
    <w:rsid w:val="00B71624"/>
    <w:rsid w:val="00B72115"/>
    <w:rsid w:val="00B73CEB"/>
    <w:rsid w:val="00B74D24"/>
    <w:rsid w:val="00B763DE"/>
    <w:rsid w:val="00B769FD"/>
    <w:rsid w:val="00B76A90"/>
    <w:rsid w:val="00B76CDD"/>
    <w:rsid w:val="00B805A0"/>
    <w:rsid w:val="00B80764"/>
    <w:rsid w:val="00B8093E"/>
    <w:rsid w:val="00B80EAB"/>
    <w:rsid w:val="00B81499"/>
    <w:rsid w:val="00B815E4"/>
    <w:rsid w:val="00B8164D"/>
    <w:rsid w:val="00B81994"/>
    <w:rsid w:val="00B81B4F"/>
    <w:rsid w:val="00B827A1"/>
    <w:rsid w:val="00B82E88"/>
    <w:rsid w:val="00B8348F"/>
    <w:rsid w:val="00B84722"/>
    <w:rsid w:val="00B84900"/>
    <w:rsid w:val="00B849E0"/>
    <w:rsid w:val="00B85285"/>
    <w:rsid w:val="00B85339"/>
    <w:rsid w:val="00B8534B"/>
    <w:rsid w:val="00B859E6"/>
    <w:rsid w:val="00B85B38"/>
    <w:rsid w:val="00B8782A"/>
    <w:rsid w:val="00B912E9"/>
    <w:rsid w:val="00B91650"/>
    <w:rsid w:val="00B93BE0"/>
    <w:rsid w:val="00B9713C"/>
    <w:rsid w:val="00B97EAD"/>
    <w:rsid w:val="00BA095C"/>
    <w:rsid w:val="00BA17D6"/>
    <w:rsid w:val="00BA188F"/>
    <w:rsid w:val="00BA246E"/>
    <w:rsid w:val="00BA422B"/>
    <w:rsid w:val="00BA66F6"/>
    <w:rsid w:val="00BA79B2"/>
    <w:rsid w:val="00BB0D25"/>
    <w:rsid w:val="00BB0EDC"/>
    <w:rsid w:val="00BB229B"/>
    <w:rsid w:val="00BB298F"/>
    <w:rsid w:val="00BB3142"/>
    <w:rsid w:val="00BB3CA8"/>
    <w:rsid w:val="00BB4D73"/>
    <w:rsid w:val="00BB55F2"/>
    <w:rsid w:val="00BB5FDC"/>
    <w:rsid w:val="00BB7045"/>
    <w:rsid w:val="00BB755C"/>
    <w:rsid w:val="00BC0064"/>
    <w:rsid w:val="00BC0874"/>
    <w:rsid w:val="00BC1C6A"/>
    <w:rsid w:val="00BC35A9"/>
    <w:rsid w:val="00BC3D61"/>
    <w:rsid w:val="00BC6D7A"/>
    <w:rsid w:val="00BC7303"/>
    <w:rsid w:val="00BC7972"/>
    <w:rsid w:val="00BD09AA"/>
    <w:rsid w:val="00BD0E35"/>
    <w:rsid w:val="00BD1467"/>
    <w:rsid w:val="00BD202C"/>
    <w:rsid w:val="00BD3C93"/>
    <w:rsid w:val="00BD55C9"/>
    <w:rsid w:val="00BD5CAF"/>
    <w:rsid w:val="00BD76F1"/>
    <w:rsid w:val="00BD7DC2"/>
    <w:rsid w:val="00BE07D9"/>
    <w:rsid w:val="00BE2089"/>
    <w:rsid w:val="00BE21F3"/>
    <w:rsid w:val="00BE3C7A"/>
    <w:rsid w:val="00BE49AC"/>
    <w:rsid w:val="00BE4E3E"/>
    <w:rsid w:val="00BE6B0C"/>
    <w:rsid w:val="00BE6B93"/>
    <w:rsid w:val="00BE6C4B"/>
    <w:rsid w:val="00BF15AC"/>
    <w:rsid w:val="00BF23A4"/>
    <w:rsid w:val="00BF42FD"/>
    <w:rsid w:val="00BF5292"/>
    <w:rsid w:val="00BF5F52"/>
    <w:rsid w:val="00BF661D"/>
    <w:rsid w:val="00BF7DD2"/>
    <w:rsid w:val="00C01350"/>
    <w:rsid w:val="00C02649"/>
    <w:rsid w:val="00C03BB1"/>
    <w:rsid w:val="00C05B64"/>
    <w:rsid w:val="00C0698D"/>
    <w:rsid w:val="00C1150A"/>
    <w:rsid w:val="00C11733"/>
    <w:rsid w:val="00C138AD"/>
    <w:rsid w:val="00C13AEC"/>
    <w:rsid w:val="00C142E9"/>
    <w:rsid w:val="00C15F7D"/>
    <w:rsid w:val="00C16C28"/>
    <w:rsid w:val="00C16DD5"/>
    <w:rsid w:val="00C1733C"/>
    <w:rsid w:val="00C17452"/>
    <w:rsid w:val="00C200B3"/>
    <w:rsid w:val="00C20F79"/>
    <w:rsid w:val="00C21E80"/>
    <w:rsid w:val="00C22AE1"/>
    <w:rsid w:val="00C239F3"/>
    <w:rsid w:val="00C2505B"/>
    <w:rsid w:val="00C25674"/>
    <w:rsid w:val="00C25A76"/>
    <w:rsid w:val="00C26BAE"/>
    <w:rsid w:val="00C3040C"/>
    <w:rsid w:val="00C334DF"/>
    <w:rsid w:val="00C334F2"/>
    <w:rsid w:val="00C33718"/>
    <w:rsid w:val="00C33E66"/>
    <w:rsid w:val="00C34054"/>
    <w:rsid w:val="00C3497A"/>
    <w:rsid w:val="00C349E3"/>
    <w:rsid w:val="00C34C93"/>
    <w:rsid w:val="00C352A0"/>
    <w:rsid w:val="00C3598A"/>
    <w:rsid w:val="00C35E18"/>
    <w:rsid w:val="00C36523"/>
    <w:rsid w:val="00C37A6B"/>
    <w:rsid w:val="00C37A70"/>
    <w:rsid w:val="00C40918"/>
    <w:rsid w:val="00C40E00"/>
    <w:rsid w:val="00C412DE"/>
    <w:rsid w:val="00C418DC"/>
    <w:rsid w:val="00C41D0B"/>
    <w:rsid w:val="00C42C70"/>
    <w:rsid w:val="00C42EA7"/>
    <w:rsid w:val="00C43402"/>
    <w:rsid w:val="00C44E4C"/>
    <w:rsid w:val="00C45BE4"/>
    <w:rsid w:val="00C45DBF"/>
    <w:rsid w:val="00C461C2"/>
    <w:rsid w:val="00C461E4"/>
    <w:rsid w:val="00C46300"/>
    <w:rsid w:val="00C479C4"/>
    <w:rsid w:val="00C50538"/>
    <w:rsid w:val="00C50BEC"/>
    <w:rsid w:val="00C535C5"/>
    <w:rsid w:val="00C5480F"/>
    <w:rsid w:val="00C549E9"/>
    <w:rsid w:val="00C55933"/>
    <w:rsid w:val="00C563ED"/>
    <w:rsid w:val="00C5656E"/>
    <w:rsid w:val="00C600E1"/>
    <w:rsid w:val="00C60B12"/>
    <w:rsid w:val="00C60D92"/>
    <w:rsid w:val="00C632DE"/>
    <w:rsid w:val="00C634EC"/>
    <w:rsid w:val="00C666C1"/>
    <w:rsid w:val="00C6699D"/>
    <w:rsid w:val="00C67902"/>
    <w:rsid w:val="00C67BBE"/>
    <w:rsid w:val="00C70022"/>
    <w:rsid w:val="00C70F0F"/>
    <w:rsid w:val="00C71AB6"/>
    <w:rsid w:val="00C72E9A"/>
    <w:rsid w:val="00C739B6"/>
    <w:rsid w:val="00C73D8C"/>
    <w:rsid w:val="00C74D06"/>
    <w:rsid w:val="00C75160"/>
    <w:rsid w:val="00C75365"/>
    <w:rsid w:val="00C762B3"/>
    <w:rsid w:val="00C76312"/>
    <w:rsid w:val="00C8046C"/>
    <w:rsid w:val="00C812F3"/>
    <w:rsid w:val="00C813C9"/>
    <w:rsid w:val="00C81FBA"/>
    <w:rsid w:val="00C830F1"/>
    <w:rsid w:val="00C842E7"/>
    <w:rsid w:val="00C85971"/>
    <w:rsid w:val="00C860CA"/>
    <w:rsid w:val="00C86EB3"/>
    <w:rsid w:val="00C8703C"/>
    <w:rsid w:val="00C87E1D"/>
    <w:rsid w:val="00C91F82"/>
    <w:rsid w:val="00C92729"/>
    <w:rsid w:val="00C939C0"/>
    <w:rsid w:val="00C94766"/>
    <w:rsid w:val="00C95E09"/>
    <w:rsid w:val="00C97156"/>
    <w:rsid w:val="00CA0137"/>
    <w:rsid w:val="00CA08BC"/>
    <w:rsid w:val="00CA0C64"/>
    <w:rsid w:val="00CA1757"/>
    <w:rsid w:val="00CA1CCF"/>
    <w:rsid w:val="00CA205C"/>
    <w:rsid w:val="00CA2B7C"/>
    <w:rsid w:val="00CA33EA"/>
    <w:rsid w:val="00CA3A17"/>
    <w:rsid w:val="00CA4AAC"/>
    <w:rsid w:val="00CA58AF"/>
    <w:rsid w:val="00CA5BA0"/>
    <w:rsid w:val="00CA5D12"/>
    <w:rsid w:val="00CA6466"/>
    <w:rsid w:val="00CB0D70"/>
    <w:rsid w:val="00CB11BD"/>
    <w:rsid w:val="00CB446B"/>
    <w:rsid w:val="00CB52A0"/>
    <w:rsid w:val="00CB6269"/>
    <w:rsid w:val="00CB6F01"/>
    <w:rsid w:val="00CC01D5"/>
    <w:rsid w:val="00CC1010"/>
    <w:rsid w:val="00CC34D3"/>
    <w:rsid w:val="00CC3ACA"/>
    <w:rsid w:val="00CC5459"/>
    <w:rsid w:val="00CC616E"/>
    <w:rsid w:val="00CC67E8"/>
    <w:rsid w:val="00CC719B"/>
    <w:rsid w:val="00CD0A5D"/>
    <w:rsid w:val="00CD2F6A"/>
    <w:rsid w:val="00CD52C2"/>
    <w:rsid w:val="00CD7D9B"/>
    <w:rsid w:val="00CD7E41"/>
    <w:rsid w:val="00CD7F2B"/>
    <w:rsid w:val="00CE28F6"/>
    <w:rsid w:val="00CE29D0"/>
    <w:rsid w:val="00CE2E57"/>
    <w:rsid w:val="00CE334F"/>
    <w:rsid w:val="00CE3A00"/>
    <w:rsid w:val="00CE59B4"/>
    <w:rsid w:val="00CE6F3E"/>
    <w:rsid w:val="00CE7320"/>
    <w:rsid w:val="00CF000A"/>
    <w:rsid w:val="00CF0076"/>
    <w:rsid w:val="00CF02D1"/>
    <w:rsid w:val="00CF051F"/>
    <w:rsid w:val="00CF199B"/>
    <w:rsid w:val="00CF2058"/>
    <w:rsid w:val="00CF3518"/>
    <w:rsid w:val="00CF39E9"/>
    <w:rsid w:val="00CF3B17"/>
    <w:rsid w:val="00CF3E10"/>
    <w:rsid w:val="00CF46F8"/>
    <w:rsid w:val="00CF509E"/>
    <w:rsid w:val="00CF5281"/>
    <w:rsid w:val="00CF696D"/>
    <w:rsid w:val="00CF78BE"/>
    <w:rsid w:val="00D004E1"/>
    <w:rsid w:val="00D02A05"/>
    <w:rsid w:val="00D02CC2"/>
    <w:rsid w:val="00D0327D"/>
    <w:rsid w:val="00D0433C"/>
    <w:rsid w:val="00D057E4"/>
    <w:rsid w:val="00D057E5"/>
    <w:rsid w:val="00D06DFB"/>
    <w:rsid w:val="00D10653"/>
    <w:rsid w:val="00D10912"/>
    <w:rsid w:val="00D141C4"/>
    <w:rsid w:val="00D14979"/>
    <w:rsid w:val="00D15169"/>
    <w:rsid w:val="00D15230"/>
    <w:rsid w:val="00D154DD"/>
    <w:rsid w:val="00D15542"/>
    <w:rsid w:val="00D20E81"/>
    <w:rsid w:val="00D226AA"/>
    <w:rsid w:val="00D236D0"/>
    <w:rsid w:val="00D245D1"/>
    <w:rsid w:val="00D24E94"/>
    <w:rsid w:val="00D25156"/>
    <w:rsid w:val="00D2597F"/>
    <w:rsid w:val="00D27DFE"/>
    <w:rsid w:val="00D30CB3"/>
    <w:rsid w:val="00D30FAE"/>
    <w:rsid w:val="00D31D57"/>
    <w:rsid w:val="00D327C4"/>
    <w:rsid w:val="00D34B45"/>
    <w:rsid w:val="00D34BD9"/>
    <w:rsid w:val="00D35E5B"/>
    <w:rsid w:val="00D35F53"/>
    <w:rsid w:val="00D37441"/>
    <w:rsid w:val="00D40188"/>
    <w:rsid w:val="00D40444"/>
    <w:rsid w:val="00D4075B"/>
    <w:rsid w:val="00D40F18"/>
    <w:rsid w:val="00D41A4A"/>
    <w:rsid w:val="00D42BB4"/>
    <w:rsid w:val="00D44068"/>
    <w:rsid w:val="00D44F25"/>
    <w:rsid w:val="00D45FCD"/>
    <w:rsid w:val="00D4605E"/>
    <w:rsid w:val="00D502AC"/>
    <w:rsid w:val="00D51FA3"/>
    <w:rsid w:val="00D52DEE"/>
    <w:rsid w:val="00D533B0"/>
    <w:rsid w:val="00D538BA"/>
    <w:rsid w:val="00D54D34"/>
    <w:rsid w:val="00D553BE"/>
    <w:rsid w:val="00D5672C"/>
    <w:rsid w:val="00D56953"/>
    <w:rsid w:val="00D571BF"/>
    <w:rsid w:val="00D604C5"/>
    <w:rsid w:val="00D607E5"/>
    <w:rsid w:val="00D61148"/>
    <w:rsid w:val="00D62474"/>
    <w:rsid w:val="00D62C57"/>
    <w:rsid w:val="00D649B1"/>
    <w:rsid w:val="00D6779D"/>
    <w:rsid w:val="00D6790B"/>
    <w:rsid w:val="00D67CFE"/>
    <w:rsid w:val="00D71366"/>
    <w:rsid w:val="00D71671"/>
    <w:rsid w:val="00D73E84"/>
    <w:rsid w:val="00D756E1"/>
    <w:rsid w:val="00D75D53"/>
    <w:rsid w:val="00D76A55"/>
    <w:rsid w:val="00D80F3A"/>
    <w:rsid w:val="00D8163A"/>
    <w:rsid w:val="00D818C0"/>
    <w:rsid w:val="00D847FD"/>
    <w:rsid w:val="00D858E6"/>
    <w:rsid w:val="00D85B7F"/>
    <w:rsid w:val="00D85C23"/>
    <w:rsid w:val="00D865C7"/>
    <w:rsid w:val="00D872AA"/>
    <w:rsid w:val="00D873CB"/>
    <w:rsid w:val="00D904EE"/>
    <w:rsid w:val="00D908D7"/>
    <w:rsid w:val="00D9474C"/>
    <w:rsid w:val="00D94EC4"/>
    <w:rsid w:val="00D95625"/>
    <w:rsid w:val="00D960E5"/>
    <w:rsid w:val="00D96116"/>
    <w:rsid w:val="00D967AA"/>
    <w:rsid w:val="00D96FF6"/>
    <w:rsid w:val="00D97994"/>
    <w:rsid w:val="00D9799A"/>
    <w:rsid w:val="00D97F46"/>
    <w:rsid w:val="00DA0C5C"/>
    <w:rsid w:val="00DA161C"/>
    <w:rsid w:val="00DA1834"/>
    <w:rsid w:val="00DA19A0"/>
    <w:rsid w:val="00DA318E"/>
    <w:rsid w:val="00DA370A"/>
    <w:rsid w:val="00DA40B1"/>
    <w:rsid w:val="00DA493A"/>
    <w:rsid w:val="00DA4AF0"/>
    <w:rsid w:val="00DA517A"/>
    <w:rsid w:val="00DA57FE"/>
    <w:rsid w:val="00DA6642"/>
    <w:rsid w:val="00DB0B33"/>
    <w:rsid w:val="00DB0E2B"/>
    <w:rsid w:val="00DB126F"/>
    <w:rsid w:val="00DB2CA0"/>
    <w:rsid w:val="00DB4679"/>
    <w:rsid w:val="00DB517A"/>
    <w:rsid w:val="00DB7AEA"/>
    <w:rsid w:val="00DC1757"/>
    <w:rsid w:val="00DC37E9"/>
    <w:rsid w:val="00DC488F"/>
    <w:rsid w:val="00DC79AD"/>
    <w:rsid w:val="00DC7EDD"/>
    <w:rsid w:val="00DD2B33"/>
    <w:rsid w:val="00DD2F4F"/>
    <w:rsid w:val="00DD3369"/>
    <w:rsid w:val="00DD798C"/>
    <w:rsid w:val="00DD7E26"/>
    <w:rsid w:val="00DD7F7F"/>
    <w:rsid w:val="00DE03EA"/>
    <w:rsid w:val="00DE160D"/>
    <w:rsid w:val="00DE1AFB"/>
    <w:rsid w:val="00DE329D"/>
    <w:rsid w:val="00DE4803"/>
    <w:rsid w:val="00DE4B1E"/>
    <w:rsid w:val="00DE5BC7"/>
    <w:rsid w:val="00DE6654"/>
    <w:rsid w:val="00DE6F20"/>
    <w:rsid w:val="00DF1397"/>
    <w:rsid w:val="00DF4809"/>
    <w:rsid w:val="00DF5348"/>
    <w:rsid w:val="00DF5807"/>
    <w:rsid w:val="00DF6384"/>
    <w:rsid w:val="00DF72C5"/>
    <w:rsid w:val="00E00C12"/>
    <w:rsid w:val="00E00E7A"/>
    <w:rsid w:val="00E050D9"/>
    <w:rsid w:val="00E06082"/>
    <w:rsid w:val="00E06192"/>
    <w:rsid w:val="00E06ACC"/>
    <w:rsid w:val="00E071E6"/>
    <w:rsid w:val="00E1378E"/>
    <w:rsid w:val="00E1462E"/>
    <w:rsid w:val="00E20567"/>
    <w:rsid w:val="00E20694"/>
    <w:rsid w:val="00E20C01"/>
    <w:rsid w:val="00E22B7E"/>
    <w:rsid w:val="00E22F7B"/>
    <w:rsid w:val="00E249CE"/>
    <w:rsid w:val="00E2551F"/>
    <w:rsid w:val="00E26623"/>
    <w:rsid w:val="00E26EFC"/>
    <w:rsid w:val="00E300F6"/>
    <w:rsid w:val="00E32792"/>
    <w:rsid w:val="00E327CC"/>
    <w:rsid w:val="00E32893"/>
    <w:rsid w:val="00E33171"/>
    <w:rsid w:val="00E34A39"/>
    <w:rsid w:val="00E356B5"/>
    <w:rsid w:val="00E35737"/>
    <w:rsid w:val="00E35AFE"/>
    <w:rsid w:val="00E36D1A"/>
    <w:rsid w:val="00E36D74"/>
    <w:rsid w:val="00E36F82"/>
    <w:rsid w:val="00E40915"/>
    <w:rsid w:val="00E40ADC"/>
    <w:rsid w:val="00E4140D"/>
    <w:rsid w:val="00E41CE1"/>
    <w:rsid w:val="00E43130"/>
    <w:rsid w:val="00E452A2"/>
    <w:rsid w:val="00E4606C"/>
    <w:rsid w:val="00E46225"/>
    <w:rsid w:val="00E46E2D"/>
    <w:rsid w:val="00E46F87"/>
    <w:rsid w:val="00E479BB"/>
    <w:rsid w:val="00E5099A"/>
    <w:rsid w:val="00E5281B"/>
    <w:rsid w:val="00E52C30"/>
    <w:rsid w:val="00E533B8"/>
    <w:rsid w:val="00E53798"/>
    <w:rsid w:val="00E54DA2"/>
    <w:rsid w:val="00E570AA"/>
    <w:rsid w:val="00E61B67"/>
    <w:rsid w:val="00E61F4C"/>
    <w:rsid w:val="00E62290"/>
    <w:rsid w:val="00E62558"/>
    <w:rsid w:val="00E62FA9"/>
    <w:rsid w:val="00E6340F"/>
    <w:rsid w:val="00E63455"/>
    <w:rsid w:val="00E6414D"/>
    <w:rsid w:val="00E649C1"/>
    <w:rsid w:val="00E65257"/>
    <w:rsid w:val="00E663AB"/>
    <w:rsid w:val="00E6676B"/>
    <w:rsid w:val="00E70647"/>
    <w:rsid w:val="00E71637"/>
    <w:rsid w:val="00E71A12"/>
    <w:rsid w:val="00E71A30"/>
    <w:rsid w:val="00E72EF2"/>
    <w:rsid w:val="00E73127"/>
    <w:rsid w:val="00E73972"/>
    <w:rsid w:val="00E7415B"/>
    <w:rsid w:val="00E7514D"/>
    <w:rsid w:val="00E75249"/>
    <w:rsid w:val="00E753DE"/>
    <w:rsid w:val="00E75424"/>
    <w:rsid w:val="00E76148"/>
    <w:rsid w:val="00E776A4"/>
    <w:rsid w:val="00E808F9"/>
    <w:rsid w:val="00E81C0C"/>
    <w:rsid w:val="00E82B14"/>
    <w:rsid w:val="00E83173"/>
    <w:rsid w:val="00E83944"/>
    <w:rsid w:val="00E85587"/>
    <w:rsid w:val="00E856BC"/>
    <w:rsid w:val="00E85B52"/>
    <w:rsid w:val="00E877F0"/>
    <w:rsid w:val="00E90B27"/>
    <w:rsid w:val="00E915A5"/>
    <w:rsid w:val="00E917E5"/>
    <w:rsid w:val="00E91B1D"/>
    <w:rsid w:val="00E92D49"/>
    <w:rsid w:val="00E94F30"/>
    <w:rsid w:val="00E96FCC"/>
    <w:rsid w:val="00E971EA"/>
    <w:rsid w:val="00EA3ED7"/>
    <w:rsid w:val="00EA5210"/>
    <w:rsid w:val="00EA5460"/>
    <w:rsid w:val="00EA573C"/>
    <w:rsid w:val="00EA6CC2"/>
    <w:rsid w:val="00EA6E1F"/>
    <w:rsid w:val="00EA6F7D"/>
    <w:rsid w:val="00EA7301"/>
    <w:rsid w:val="00EA7E50"/>
    <w:rsid w:val="00EB0123"/>
    <w:rsid w:val="00EB0279"/>
    <w:rsid w:val="00EB0607"/>
    <w:rsid w:val="00EB24B2"/>
    <w:rsid w:val="00EB2C3B"/>
    <w:rsid w:val="00EB2CAD"/>
    <w:rsid w:val="00EB372C"/>
    <w:rsid w:val="00EB43EC"/>
    <w:rsid w:val="00EB604C"/>
    <w:rsid w:val="00EB615E"/>
    <w:rsid w:val="00EB6A83"/>
    <w:rsid w:val="00EC0D72"/>
    <w:rsid w:val="00EC2399"/>
    <w:rsid w:val="00EC2EC6"/>
    <w:rsid w:val="00EC31E5"/>
    <w:rsid w:val="00EC6368"/>
    <w:rsid w:val="00EC6F74"/>
    <w:rsid w:val="00ED1C1E"/>
    <w:rsid w:val="00ED1CAE"/>
    <w:rsid w:val="00ED1CEB"/>
    <w:rsid w:val="00ED1E1B"/>
    <w:rsid w:val="00ED28CE"/>
    <w:rsid w:val="00ED36C4"/>
    <w:rsid w:val="00ED5C91"/>
    <w:rsid w:val="00ED6AAC"/>
    <w:rsid w:val="00ED6D81"/>
    <w:rsid w:val="00ED745C"/>
    <w:rsid w:val="00EE06D4"/>
    <w:rsid w:val="00EE0889"/>
    <w:rsid w:val="00EE2156"/>
    <w:rsid w:val="00EE4E84"/>
    <w:rsid w:val="00EE5904"/>
    <w:rsid w:val="00EE5B2E"/>
    <w:rsid w:val="00EE5DE8"/>
    <w:rsid w:val="00EE618E"/>
    <w:rsid w:val="00EE79AB"/>
    <w:rsid w:val="00EF0809"/>
    <w:rsid w:val="00EF243E"/>
    <w:rsid w:val="00EF57F3"/>
    <w:rsid w:val="00EF5B92"/>
    <w:rsid w:val="00EF6772"/>
    <w:rsid w:val="00EF6B51"/>
    <w:rsid w:val="00EF72D9"/>
    <w:rsid w:val="00EF752E"/>
    <w:rsid w:val="00F00C65"/>
    <w:rsid w:val="00F00D4C"/>
    <w:rsid w:val="00F01BBD"/>
    <w:rsid w:val="00F046F4"/>
    <w:rsid w:val="00F05148"/>
    <w:rsid w:val="00F064C5"/>
    <w:rsid w:val="00F06EE2"/>
    <w:rsid w:val="00F11B6F"/>
    <w:rsid w:val="00F11B97"/>
    <w:rsid w:val="00F13B1D"/>
    <w:rsid w:val="00F13F11"/>
    <w:rsid w:val="00F1581D"/>
    <w:rsid w:val="00F15A34"/>
    <w:rsid w:val="00F15E95"/>
    <w:rsid w:val="00F16C20"/>
    <w:rsid w:val="00F203A7"/>
    <w:rsid w:val="00F20F9B"/>
    <w:rsid w:val="00F22194"/>
    <w:rsid w:val="00F22636"/>
    <w:rsid w:val="00F22FC0"/>
    <w:rsid w:val="00F234C9"/>
    <w:rsid w:val="00F240D6"/>
    <w:rsid w:val="00F247B7"/>
    <w:rsid w:val="00F24E40"/>
    <w:rsid w:val="00F25B36"/>
    <w:rsid w:val="00F27032"/>
    <w:rsid w:val="00F2711E"/>
    <w:rsid w:val="00F32024"/>
    <w:rsid w:val="00F32238"/>
    <w:rsid w:val="00F32301"/>
    <w:rsid w:val="00F34F48"/>
    <w:rsid w:val="00F40711"/>
    <w:rsid w:val="00F41164"/>
    <w:rsid w:val="00F41532"/>
    <w:rsid w:val="00F41D72"/>
    <w:rsid w:val="00F41FC2"/>
    <w:rsid w:val="00F430EF"/>
    <w:rsid w:val="00F43237"/>
    <w:rsid w:val="00F43453"/>
    <w:rsid w:val="00F43F11"/>
    <w:rsid w:val="00F4470D"/>
    <w:rsid w:val="00F5027E"/>
    <w:rsid w:val="00F54F2C"/>
    <w:rsid w:val="00F576E8"/>
    <w:rsid w:val="00F64221"/>
    <w:rsid w:val="00F64989"/>
    <w:rsid w:val="00F65C55"/>
    <w:rsid w:val="00F66B66"/>
    <w:rsid w:val="00F66C52"/>
    <w:rsid w:val="00F704EE"/>
    <w:rsid w:val="00F7057D"/>
    <w:rsid w:val="00F70DF1"/>
    <w:rsid w:val="00F72589"/>
    <w:rsid w:val="00F72CEB"/>
    <w:rsid w:val="00F732EF"/>
    <w:rsid w:val="00F7464F"/>
    <w:rsid w:val="00F7491A"/>
    <w:rsid w:val="00F74E7C"/>
    <w:rsid w:val="00F75249"/>
    <w:rsid w:val="00F77873"/>
    <w:rsid w:val="00F81F3E"/>
    <w:rsid w:val="00F827CC"/>
    <w:rsid w:val="00F82A70"/>
    <w:rsid w:val="00F8468D"/>
    <w:rsid w:val="00F84B28"/>
    <w:rsid w:val="00F85DFC"/>
    <w:rsid w:val="00F86195"/>
    <w:rsid w:val="00F86DE5"/>
    <w:rsid w:val="00F87964"/>
    <w:rsid w:val="00F90A25"/>
    <w:rsid w:val="00F91122"/>
    <w:rsid w:val="00F91672"/>
    <w:rsid w:val="00F92378"/>
    <w:rsid w:val="00F92508"/>
    <w:rsid w:val="00F92D89"/>
    <w:rsid w:val="00F93BB9"/>
    <w:rsid w:val="00F94D17"/>
    <w:rsid w:val="00F95E4A"/>
    <w:rsid w:val="00F960C9"/>
    <w:rsid w:val="00FA0526"/>
    <w:rsid w:val="00FA10C0"/>
    <w:rsid w:val="00FA10D4"/>
    <w:rsid w:val="00FA17BB"/>
    <w:rsid w:val="00FA190E"/>
    <w:rsid w:val="00FA2DE5"/>
    <w:rsid w:val="00FA3552"/>
    <w:rsid w:val="00FA4666"/>
    <w:rsid w:val="00FA5232"/>
    <w:rsid w:val="00FA6688"/>
    <w:rsid w:val="00FA6EC8"/>
    <w:rsid w:val="00FA7352"/>
    <w:rsid w:val="00FB0897"/>
    <w:rsid w:val="00FB0B4F"/>
    <w:rsid w:val="00FB24DA"/>
    <w:rsid w:val="00FB4323"/>
    <w:rsid w:val="00FB488D"/>
    <w:rsid w:val="00FB4A08"/>
    <w:rsid w:val="00FB5DC0"/>
    <w:rsid w:val="00FB60B2"/>
    <w:rsid w:val="00FB619D"/>
    <w:rsid w:val="00FB7855"/>
    <w:rsid w:val="00FB7E8B"/>
    <w:rsid w:val="00FC1B9C"/>
    <w:rsid w:val="00FC4F8A"/>
    <w:rsid w:val="00FC5E0F"/>
    <w:rsid w:val="00FC5F34"/>
    <w:rsid w:val="00FC6D3A"/>
    <w:rsid w:val="00FC766B"/>
    <w:rsid w:val="00FD0A7F"/>
    <w:rsid w:val="00FD10B8"/>
    <w:rsid w:val="00FD1E2C"/>
    <w:rsid w:val="00FD256A"/>
    <w:rsid w:val="00FD3D69"/>
    <w:rsid w:val="00FD487E"/>
    <w:rsid w:val="00FD66EC"/>
    <w:rsid w:val="00FD6A93"/>
    <w:rsid w:val="00FD78A5"/>
    <w:rsid w:val="00FE0754"/>
    <w:rsid w:val="00FE0C19"/>
    <w:rsid w:val="00FE10C0"/>
    <w:rsid w:val="00FE14AE"/>
    <w:rsid w:val="00FE1713"/>
    <w:rsid w:val="00FE2E99"/>
    <w:rsid w:val="00FE440B"/>
    <w:rsid w:val="00FE5860"/>
    <w:rsid w:val="00FE774F"/>
    <w:rsid w:val="00FF0593"/>
    <w:rsid w:val="00FF311F"/>
    <w:rsid w:val="00FF41D8"/>
    <w:rsid w:val="00FF53EA"/>
    <w:rsid w:val="00FF56E0"/>
    <w:rsid w:val="00FF6A7A"/>
    <w:rsid w:val="00FF7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5">
      <o:colormru v:ext="edit" colors="#039"/>
    </o:shapedefaults>
    <o:shapelayout v:ext="edit">
      <o:idmap v:ext="edit" data="1"/>
    </o:shapelayout>
  </w:shapeDefaults>
  <w:decimalSymbol w:val=","/>
  <w:listSeparator w:val=";"/>
  <w14:docId w14:val="2B615EE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/>
    <w:lsdException w:name="heading 1" w:semiHidden="0" w:uiPriority="99" w:unhideWhenUsed="0"/>
    <w:lsdException w:name="heading 2" w:semiHidden="0" w:uiPriority="9" w:unhideWhenUsed="0"/>
    <w:lsdException w:name="heading 3" w:semiHidden="0" w:uiPriority="9" w:unhideWhenUsed="0"/>
    <w:lsdException w:name="heading 4" w:semiHidden="0" w:uiPriority="99" w:unhideWhenUsed="0"/>
    <w:lsdException w:name="heading 5" w:semiHidden="0" w:uiPriority="99" w:unhideWhenUsed="0"/>
    <w:lsdException w:name="heading 6" w:semiHidden="0" w:uiPriority="99" w:unhideWhenUsed="0"/>
    <w:lsdException w:name="heading 7" w:uiPriority="99"/>
    <w:lsdException w:name="heading 8" w:uiPriority="99"/>
    <w:lsdException w:name="heading 9" w:uiPriority="99"/>
    <w:lsdException w:name="index 1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index heading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Table Grid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rsid w:val="00FD6A93"/>
    <w:pPr>
      <w:jc w:val="both"/>
    </w:pPr>
    <w:rPr>
      <w:rFonts w:ascii="Futura Lt BT" w:hAnsi="Futura Lt BT"/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9"/>
    <w:rsid w:val="00FD1E2C"/>
    <w:pPr>
      <w:keepNext/>
      <w:keepLines/>
      <w:widowControl w:val="0"/>
      <w:numPr>
        <w:numId w:val="1"/>
      </w:numPr>
      <w:spacing w:after="120"/>
      <w:outlineLvl w:val="0"/>
    </w:pPr>
    <w:rPr>
      <w:b/>
      <w:color w:val="595959"/>
      <w:sz w:val="36"/>
    </w:rPr>
  </w:style>
  <w:style w:type="paragraph" w:styleId="Titre2">
    <w:name w:val="heading 2"/>
    <w:basedOn w:val="Normal"/>
    <w:next w:val="Normal"/>
    <w:link w:val="Titre2Car"/>
    <w:uiPriority w:val="9"/>
    <w:rsid w:val="00787E30"/>
    <w:pPr>
      <w:keepNext/>
      <w:keepLines/>
      <w:widowControl w:val="0"/>
      <w:numPr>
        <w:ilvl w:val="1"/>
        <w:numId w:val="1"/>
      </w:numPr>
      <w:spacing w:before="240" w:after="240"/>
      <w:ind w:left="567"/>
      <w:outlineLvl w:val="1"/>
    </w:pPr>
    <w:rPr>
      <w:rFonts w:ascii="Helvetica" w:hAnsi="Helvetica"/>
      <w:b/>
      <w:color w:val="E36C0A" w:themeColor="accent6" w:themeShade="BF"/>
      <w:sz w:val="28"/>
    </w:rPr>
  </w:style>
  <w:style w:type="paragraph" w:styleId="Titre3">
    <w:name w:val="heading 3"/>
    <w:basedOn w:val="Normal"/>
    <w:next w:val="Normal"/>
    <w:link w:val="Titre3Car"/>
    <w:uiPriority w:val="9"/>
    <w:rsid w:val="00787E30"/>
    <w:pPr>
      <w:keepNext/>
      <w:keepLines/>
      <w:widowControl w:val="0"/>
      <w:numPr>
        <w:ilvl w:val="2"/>
        <w:numId w:val="1"/>
      </w:numPr>
      <w:spacing w:before="240" w:after="240"/>
      <w:ind w:left="851" w:hanging="851"/>
      <w:outlineLvl w:val="2"/>
    </w:pPr>
    <w:rPr>
      <w:rFonts w:ascii="Helvetica" w:hAnsi="Helvetica"/>
      <w:b/>
      <w:i/>
      <w:color w:val="E36C0A" w:themeColor="accent6" w:themeShade="BF"/>
    </w:rPr>
  </w:style>
  <w:style w:type="paragraph" w:styleId="Titre4">
    <w:name w:val="heading 4"/>
    <w:basedOn w:val="Normal"/>
    <w:next w:val="Normal"/>
    <w:uiPriority w:val="99"/>
    <w:rsid w:val="00951C8C"/>
    <w:pPr>
      <w:keepNext/>
      <w:keepLines/>
      <w:widowControl w:val="0"/>
      <w:numPr>
        <w:ilvl w:val="3"/>
        <w:numId w:val="1"/>
      </w:numPr>
      <w:spacing w:after="120"/>
      <w:outlineLvl w:val="3"/>
    </w:pPr>
    <w:rPr>
      <w:i/>
      <w:u w:val="single"/>
    </w:rPr>
  </w:style>
  <w:style w:type="paragraph" w:styleId="Titre5">
    <w:name w:val="heading 5"/>
    <w:basedOn w:val="Normal"/>
    <w:next w:val="Normal"/>
    <w:uiPriority w:val="99"/>
    <w:rsid w:val="00951C8C"/>
    <w:pPr>
      <w:keepNext/>
      <w:keepLines/>
      <w:widowControl w:val="0"/>
      <w:numPr>
        <w:ilvl w:val="4"/>
        <w:numId w:val="1"/>
      </w:numPr>
      <w:spacing w:after="120"/>
      <w:outlineLvl w:val="4"/>
    </w:pPr>
  </w:style>
  <w:style w:type="paragraph" w:styleId="Titre6">
    <w:name w:val="heading 6"/>
    <w:basedOn w:val="Normal"/>
    <w:next w:val="Normal"/>
    <w:uiPriority w:val="99"/>
    <w:rsid w:val="00951C8C"/>
    <w:pPr>
      <w:keepNext/>
      <w:keepLines/>
      <w:widowControl w:val="0"/>
      <w:numPr>
        <w:ilvl w:val="5"/>
        <w:numId w:val="1"/>
      </w:numPr>
      <w:spacing w:after="120"/>
      <w:outlineLvl w:val="5"/>
    </w:pPr>
    <w:rPr>
      <w:i/>
    </w:rPr>
  </w:style>
  <w:style w:type="paragraph" w:styleId="Titre7">
    <w:name w:val="heading 7"/>
    <w:basedOn w:val="Normal"/>
    <w:next w:val="Normal"/>
    <w:uiPriority w:val="99"/>
    <w:rsid w:val="00951C8C"/>
    <w:pPr>
      <w:keepNext/>
      <w:keepLines/>
      <w:widowControl w:val="0"/>
      <w:numPr>
        <w:ilvl w:val="6"/>
        <w:numId w:val="1"/>
      </w:numPr>
      <w:spacing w:after="120"/>
      <w:outlineLvl w:val="6"/>
    </w:pPr>
  </w:style>
  <w:style w:type="paragraph" w:styleId="Titre8">
    <w:name w:val="heading 8"/>
    <w:basedOn w:val="Normal"/>
    <w:next w:val="Normal"/>
    <w:uiPriority w:val="99"/>
    <w:rsid w:val="00951C8C"/>
    <w:pPr>
      <w:keepNext/>
      <w:keepLines/>
      <w:widowControl w:val="0"/>
      <w:numPr>
        <w:ilvl w:val="7"/>
        <w:numId w:val="1"/>
      </w:numPr>
      <w:spacing w:after="120"/>
      <w:outlineLvl w:val="7"/>
    </w:pPr>
    <w:rPr>
      <w:i/>
    </w:rPr>
  </w:style>
  <w:style w:type="paragraph" w:styleId="Titre9">
    <w:name w:val="heading 9"/>
    <w:basedOn w:val="Normal"/>
    <w:next w:val="Normal"/>
    <w:uiPriority w:val="99"/>
    <w:rsid w:val="00951C8C"/>
    <w:pPr>
      <w:keepNext/>
      <w:keepLines/>
      <w:widowControl w:val="0"/>
      <w:numPr>
        <w:ilvl w:val="8"/>
        <w:numId w:val="1"/>
      </w:numPr>
      <w:spacing w:after="120"/>
      <w:outlineLvl w:val="8"/>
    </w:pPr>
    <w:rPr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9"/>
    <w:rsid w:val="00FD1E2C"/>
    <w:rPr>
      <w:rFonts w:ascii="Futura Lt BT" w:hAnsi="Futura Lt BT"/>
      <w:b/>
      <w:color w:val="595959"/>
      <w:sz w:val="36"/>
      <w:szCs w:val="24"/>
    </w:rPr>
  </w:style>
  <w:style w:type="character" w:customStyle="1" w:styleId="Titre2Car">
    <w:name w:val="Titre 2 Car"/>
    <w:basedOn w:val="Policepardfaut"/>
    <w:link w:val="Titre2"/>
    <w:uiPriority w:val="9"/>
    <w:rsid w:val="00787E30"/>
    <w:rPr>
      <w:rFonts w:ascii="Helvetica" w:hAnsi="Helvetica"/>
      <w:b/>
      <w:color w:val="E36C0A" w:themeColor="accent6" w:themeShade="BF"/>
      <w:sz w:val="28"/>
      <w:szCs w:val="24"/>
    </w:rPr>
  </w:style>
  <w:style w:type="character" w:customStyle="1" w:styleId="Titre3Car">
    <w:name w:val="Titre 3 Car"/>
    <w:basedOn w:val="Policepardfaut"/>
    <w:link w:val="Titre3"/>
    <w:uiPriority w:val="9"/>
    <w:rsid w:val="00787E30"/>
    <w:rPr>
      <w:rFonts w:ascii="Helvetica" w:hAnsi="Helvetica"/>
      <w:b/>
      <w:i/>
      <w:color w:val="E36C0A" w:themeColor="accent6" w:themeShade="BF"/>
      <w:sz w:val="24"/>
      <w:szCs w:val="24"/>
    </w:rPr>
  </w:style>
  <w:style w:type="paragraph" w:styleId="En-tte">
    <w:name w:val="header"/>
    <w:basedOn w:val="Normal"/>
    <w:link w:val="En-tteCar"/>
    <w:rsid w:val="00951C8C"/>
    <w:pPr>
      <w:widowControl w:val="0"/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locked/>
    <w:rsid w:val="00D0433C"/>
    <w:rPr>
      <w:rFonts w:ascii="Futura Lt BT" w:hAnsi="Futura Lt BT"/>
      <w:sz w:val="24"/>
      <w:szCs w:val="24"/>
    </w:rPr>
  </w:style>
  <w:style w:type="paragraph" w:styleId="Pieddepage">
    <w:name w:val="footer"/>
    <w:basedOn w:val="Normal"/>
    <w:rsid w:val="00951C8C"/>
    <w:pPr>
      <w:widowControl w:val="0"/>
      <w:tabs>
        <w:tab w:val="center" w:pos="4536"/>
        <w:tab w:val="right" w:pos="9072"/>
      </w:tabs>
    </w:pPr>
  </w:style>
  <w:style w:type="character" w:styleId="Numrodepage">
    <w:name w:val="page number"/>
    <w:basedOn w:val="Policepardfaut"/>
    <w:rsid w:val="00951C8C"/>
  </w:style>
  <w:style w:type="paragraph" w:styleId="TM1">
    <w:name w:val="toc 1"/>
    <w:basedOn w:val="Normal"/>
    <w:next w:val="Normal"/>
    <w:autoRedefine/>
    <w:uiPriority w:val="39"/>
    <w:rsid w:val="006A29A1"/>
    <w:pPr>
      <w:widowControl w:val="0"/>
      <w:tabs>
        <w:tab w:val="left" w:pos="284"/>
        <w:tab w:val="right" w:leader="dot" w:pos="9629"/>
      </w:tabs>
      <w:spacing w:before="120" w:after="120"/>
    </w:pPr>
    <w:rPr>
      <w:b/>
      <w:caps/>
    </w:rPr>
  </w:style>
  <w:style w:type="character" w:styleId="Lienhypertexte">
    <w:name w:val="Hyperlink"/>
    <w:basedOn w:val="Policepardfaut"/>
    <w:uiPriority w:val="99"/>
    <w:rsid w:val="00951C8C"/>
    <w:rPr>
      <w:color w:val="0000FF"/>
      <w:u w:val="single"/>
    </w:rPr>
  </w:style>
  <w:style w:type="character" w:styleId="Lienhypertextesuivi">
    <w:name w:val="FollowedHyperlink"/>
    <w:basedOn w:val="Policepardfaut"/>
    <w:rsid w:val="00951C8C"/>
    <w:rPr>
      <w:color w:val="800080"/>
      <w:u w:val="single"/>
    </w:rPr>
  </w:style>
  <w:style w:type="paragraph" w:styleId="Corpsdetexte">
    <w:name w:val="Body Text"/>
    <w:basedOn w:val="Normal"/>
    <w:link w:val="CorpsdetexteCar"/>
    <w:rsid w:val="00951C8C"/>
    <w:pPr>
      <w:jc w:val="center"/>
    </w:pPr>
    <w:rPr>
      <w:b/>
      <w:color w:val="000080"/>
      <w:sz w:val="36"/>
    </w:rPr>
  </w:style>
  <w:style w:type="paragraph" w:styleId="TM2">
    <w:name w:val="toc 2"/>
    <w:basedOn w:val="Normal"/>
    <w:next w:val="Normal"/>
    <w:autoRedefine/>
    <w:uiPriority w:val="39"/>
    <w:rsid w:val="001C42E2"/>
    <w:pPr>
      <w:tabs>
        <w:tab w:val="left" w:pos="1134"/>
        <w:tab w:val="right" w:leader="dot" w:pos="9629"/>
      </w:tabs>
      <w:ind w:left="200"/>
    </w:pPr>
  </w:style>
  <w:style w:type="paragraph" w:styleId="TM3">
    <w:name w:val="toc 3"/>
    <w:basedOn w:val="Normal"/>
    <w:next w:val="Normal"/>
    <w:autoRedefine/>
    <w:uiPriority w:val="39"/>
    <w:rsid w:val="001C42E2"/>
    <w:pPr>
      <w:tabs>
        <w:tab w:val="left" w:pos="1418"/>
        <w:tab w:val="right" w:leader="dot" w:pos="9629"/>
      </w:tabs>
      <w:ind w:left="400"/>
    </w:pPr>
  </w:style>
  <w:style w:type="paragraph" w:styleId="Textedebulles">
    <w:name w:val="Balloon Text"/>
    <w:basedOn w:val="Normal"/>
    <w:link w:val="TextedebullesCar"/>
    <w:rsid w:val="00D85C23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D85C23"/>
    <w:rPr>
      <w:rFonts w:ascii="Tahoma" w:hAnsi="Tahoma" w:cs="Tahoma"/>
      <w:sz w:val="16"/>
      <w:szCs w:val="16"/>
    </w:rPr>
  </w:style>
  <w:style w:type="paragraph" w:customStyle="1" w:styleId="Style1">
    <w:name w:val="Style1"/>
    <w:basedOn w:val="Titre1"/>
    <w:link w:val="Style1Car"/>
    <w:rsid w:val="00002CFA"/>
  </w:style>
  <w:style w:type="character" w:customStyle="1" w:styleId="Style1Car">
    <w:name w:val="Style1 Car"/>
    <w:basedOn w:val="Titre1Car"/>
    <w:link w:val="Style1"/>
    <w:rsid w:val="00002CFA"/>
    <w:rPr>
      <w:rFonts w:ascii="Futura Lt BT" w:hAnsi="Futura Lt BT"/>
      <w:b/>
      <w:color w:val="595959"/>
      <w:sz w:val="36"/>
      <w:szCs w:val="24"/>
    </w:rPr>
  </w:style>
  <w:style w:type="paragraph" w:styleId="Paragraphedeliste">
    <w:name w:val="List Paragraph"/>
    <w:basedOn w:val="Normal"/>
    <w:link w:val="ParagraphedelisteCar"/>
    <w:uiPriority w:val="34"/>
    <w:qFormat/>
    <w:rsid w:val="00A21A63"/>
    <w:pPr>
      <w:ind w:left="708"/>
    </w:pPr>
  </w:style>
  <w:style w:type="paragraph" w:customStyle="1" w:styleId="Liste1">
    <w:name w:val="Liste1"/>
    <w:basedOn w:val="Normal"/>
    <w:rsid w:val="00020E3E"/>
    <w:pPr>
      <w:numPr>
        <w:numId w:val="2"/>
      </w:numPr>
      <w:spacing w:after="60"/>
    </w:pPr>
    <w:rPr>
      <w:rFonts w:ascii="Arial" w:hAnsi="Arial" w:cs="Arial"/>
      <w:noProof/>
      <w:sz w:val="22"/>
      <w:szCs w:val="22"/>
    </w:rPr>
  </w:style>
  <w:style w:type="paragraph" w:styleId="Citationintense">
    <w:name w:val="Intense Quote"/>
    <w:basedOn w:val="Normal"/>
    <w:next w:val="Normal"/>
    <w:link w:val="CitationintenseCar"/>
    <w:uiPriority w:val="30"/>
    <w:rsid w:val="00BB0EDC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B0EDC"/>
    <w:rPr>
      <w:rFonts w:ascii="Futura Lt BT" w:hAnsi="Futura Lt BT"/>
      <w:b/>
      <w:bCs/>
      <w:i/>
      <w:iCs/>
      <w:color w:val="4F81BD"/>
      <w:sz w:val="24"/>
      <w:szCs w:val="24"/>
    </w:rPr>
  </w:style>
  <w:style w:type="table" w:styleId="Grille">
    <w:name w:val="Table Grid"/>
    <w:basedOn w:val="TableauNormal"/>
    <w:rsid w:val="00483162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Index1">
    <w:name w:val="index 1"/>
    <w:basedOn w:val="Normal"/>
    <w:next w:val="Normal"/>
    <w:autoRedefine/>
    <w:uiPriority w:val="99"/>
    <w:rsid w:val="00D141C4"/>
    <w:pPr>
      <w:ind w:left="240" w:hanging="240"/>
      <w:jc w:val="left"/>
    </w:pPr>
    <w:rPr>
      <w:rFonts w:asciiTheme="minorHAnsi" w:hAnsiTheme="minorHAnsi" w:cstheme="minorHAnsi"/>
      <w:sz w:val="18"/>
      <w:szCs w:val="18"/>
    </w:rPr>
  </w:style>
  <w:style w:type="paragraph" w:customStyle="1" w:styleId="GITitre1">
    <w:name w:val="GI_Titre1"/>
    <w:basedOn w:val="Titre1"/>
    <w:link w:val="GITitre1Car"/>
    <w:rsid w:val="00787E30"/>
    <w:pPr>
      <w:spacing w:after="240"/>
    </w:pPr>
    <w:rPr>
      <w:rFonts w:ascii="Helvetica" w:hAnsi="Helvetica"/>
      <w:color w:val="E36C0A" w:themeColor="accent6" w:themeShade="BF"/>
    </w:rPr>
  </w:style>
  <w:style w:type="character" w:customStyle="1" w:styleId="GITitre1Car">
    <w:name w:val="GI_Titre1 Car"/>
    <w:basedOn w:val="Titre1Car"/>
    <w:link w:val="GITitre1"/>
    <w:rsid w:val="00787E30"/>
    <w:rPr>
      <w:rFonts w:ascii="Helvetica" w:hAnsi="Helvetica"/>
      <w:b/>
      <w:color w:val="E36C0A" w:themeColor="accent6" w:themeShade="BF"/>
      <w:sz w:val="36"/>
      <w:szCs w:val="24"/>
    </w:rPr>
  </w:style>
  <w:style w:type="paragraph" w:styleId="Lgende">
    <w:name w:val="caption"/>
    <w:basedOn w:val="Normal"/>
    <w:next w:val="Normal"/>
    <w:unhideWhenUsed/>
    <w:rsid w:val="009507CB"/>
    <w:rPr>
      <w:b/>
      <w:bCs/>
      <w:sz w:val="20"/>
      <w:szCs w:val="20"/>
    </w:rPr>
  </w:style>
  <w:style w:type="paragraph" w:styleId="TM4">
    <w:name w:val="toc 4"/>
    <w:basedOn w:val="Normal"/>
    <w:next w:val="Normal"/>
    <w:autoRedefine/>
    <w:uiPriority w:val="39"/>
    <w:rsid w:val="009507CB"/>
    <w:pPr>
      <w:ind w:left="720"/>
    </w:pPr>
  </w:style>
  <w:style w:type="character" w:styleId="Accentuation">
    <w:name w:val="Emphasis"/>
    <w:basedOn w:val="Policepardfaut"/>
    <w:uiPriority w:val="20"/>
    <w:qFormat/>
    <w:rsid w:val="003B0A5C"/>
    <w:rPr>
      <w:i/>
      <w:iCs/>
    </w:rPr>
  </w:style>
  <w:style w:type="character" w:styleId="lev">
    <w:name w:val="Strong"/>
    <w:basedOn w:val="Policepardfaut"/>
    <w:uiPriority w:val="22"/>
    <w:qFormat/>
    <w:rsid w:val="008374A1"/>
    <w:rPr>
      <w:b/>
      <w:bCs/>
    </w:rPr>
  </w:style>
  <w:style w:type="character" w:styleId="CodeHTML">
    <w:name w:val="HTML Code"/>
    <w:basedOn w:val="Policepardfaut"/>
    <w:uiPriority w:val="99"/>
    <w:unhideWhenUsed/>
    <w:rsid w:val="008374A1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8374A1"/>
    <w:pPr>
      <w:spacing w:before="100" w:beforeAutospacing="1" w:after="100" w:afterAutospacing="1"/>
      <w:jc w:val="left"/>
    </w:pPr>
    <w:rPr>
      <w:rFonts w:ascii="Times New Roman" w:hAnsi="Times New Roman"/>
    </w:rPr>
  </w:style>
  <w:style w:type="paragraph" w:styleId="TM5">
    <w:name w:val="toc 5"/>
    <w:basedOn w:val="Normal"/>
    <w:next w:val="Normal"/>
    <w:autoRedefine/>
    <w:uiPriority w:val="39"/>
    <w:unhideWhenUsed/>
    <w:rsid w:val="005241FB"/>
    <w:pPr>
      <w:spacing w:after="100" w:line="276" w:lineRule="auto"/>
      <w:ind w:left="880"/>
      <w:jc w:val="left"/>
    </w:pPr>
    <w:rPr>
      <w:rFonts w:ascii="Calibri" w:hAnsi="Calibri"/>
      <w:sz w:val="22"/>
      <w:szCs w:val="22"/>
    </w:rPr>
  </w:style>
  <w:style w:type="paragraph" w:styleId="TM6">
    <w:name w:val="toc 6"/>
    <w:basedOn w:val="Normal"/>
    <w:next w:val="Normal"/>
    <w:autoRedefine/>
    <w:uiPriority w:val="39"/>
    <w:unhideWhenUsed/>
    <w:rsid w:val="005241FB"/>
    <w:pPr>
      <w:spacing w:after="100" w:line="276" w:lineRule="auto"/>
      <w:ind w:left="1100"/>
      <w:jc w:val="left"/>
    </w:pPr>
    <w:rPr>
      <w:rFonts w:ascii="Calibri" w:hAnsi="Calibri"/>
      <w:sz w:val="22"/>
      <w:szCs w:val="22"/>
    </w:rPr>
  </w:style>
  <w:style w:type="paragraph" w:styleId="TM7">
    <w:name w:val="toc 7"/>
    <w:basedOn w:val="Normal"/>
    <w:next w:val="Normal"/>
    <w:autoRedefine/>
    <w:uiPriority w:val="39"/>
    <w:unhideWhenUsed/>
    <w:rsid w:val="005241FB"/>
    <w:pPr>
      <w:spacing w:after="100" w:line="276" w:lineRule="auto"/>
      <w:ind w:left="1320"/>
      <w:jc w:val="left"/>
    </w:pPr>
    <w:rPr>
      <w:rFonts w:ascii="Calibri" w:hAnsi="Calibri"/>
      <w:sz w:val="22"/>
      <w:szCs w:val="22"/>
    </w:rPr>
  </w:style>
  <w:style w:type="paragraph" w:styleId="TM8">
    <w:name w:val="toc 8"/>
    <w:basedOn w:val="Normal"/>
    <w:next w:val="Normal"/>
    <w:autoRedefine/>
    <w:uiPriority w:val="39"/>
    <w:unhideWhenUsed/>
    <w:rsid w:val="005241FB"/>
    <w:pPr>
      <w:spacing w:after="100" w:line="276" w:lineRule="auto"/>
      <w:ind w:left="1540"/>
      <w:jc w:val="left"/>
    </w:pPr>
    <w:rPr>
      <w:rFonts w:ascii="Calibri" w:hAnsi="Calibri"/>
      <w:sz w:val="22"/>
      <w:szCs w:val="22"/>
    </w:rPr>
  </w:style>
  <w:style w:type="paragraph" w:styleId="TM9">
    <w:name w:val="toc 9"/>
    <w:basedOn w:val="Normal"/>
    <w:next w:val="Normal"/>
    <w:autoRedefine/>
    <w:uiPriority w:val="39"/>
    <w:unhideWhenUsed/>
    <w:rsid w:val="005241FB"/>
    <w:pPr>
      <w:spacing w:after="100" w:line="276" w:lineRule="auto"/>
      <w:ind w:left="1760"/>
      <w:jc w:val="left"/>
    </w:pPr>
    <w:rPr>
      <w:rFonts w:ascii="Calibri" w:hAnsi="Calibri"/>
      <w:sz w:val="22"/>
      <w:szCs w:val="22"/>
    </w:rPr>
  </w:style>
  <w:style w:type="paragraph" w:styleId="Titre">
    <w:name w:val="Title"/>
    <w:basedOn w:val="Normal"/>
    <w:next w:val="Normal"/>
    <w:link w:val="TitreCar"/>
    <w:rsid w:val="00C74D06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itreCar">
    <w:name w:val="Titre Car"/>
    <w:basedOn w:val="Policepardfaut"/>
    <w:link w:val="Titre"/>
    <w:rsid w:val="00C74D06"/>
    <w:rPr>
      <w:rFonts w:ascii="Cambria" w:eastAsia="Times New Roman" w:hAnsi="Cambria" w:cs="Times New Roman"/>
      <w:b/>
      <w:bCs/>
      <w:kern w:val="28"/>
      <w:sz w:val="32"/>
      <w:szCs w:val="32"/>
    </w:rPr>
  </w:style>
  <w:style w:type="character" w:styleId="Accentuationdiscrte">
    <w:name w:val="Subtle Emphasis"/>
    <w:basedOn w:val="Policepardfaut"/>
    <w:uiPriority w:val="19"/>
    <w:rsid w:val="00C74D06"/>
    <w:rPr>
      <w:i/>
      <w:iCs/>
      <w:color w:val="808080"/>
    </w:rPr>
  </w:style>
  <w:style w:type="character" w:styleId="Forteaccentuation">
    <w:name w:val="Intense Emphasis"/>
    <w:basedOn w:val="Policepardfaut"/>
    <w:uiPriority w:val="21"/>
    <w:rsid w:val="00C74D06"/>
    <w:rPr>
      <w:b/>
      <w:bCs/>
      <w:i/>
      <w:iCs/>
      <w:color w:val="4F81BD"/>
    </w:rPr>
  </w:style>
  <w:style w:type="paragraph" w:customStyle="1" w:styleId="Champ">
    <w:name w:val="Champ"/>
    <w:basedOn w:val="Paragraphedeliste"/>
    <w:link w:val="ChampCar"/>
    <w:qFormat/>
    <w:rsid w:val="00BF5F52"/>
    <w:pPr>
      <w:numPr>
        <w:numId w:val="4"/>
      </w:numPr>
      <w:spacing w:before="120" w:after="120"/>
      <w:ind w:left="425" w:hanging="425"/>
      <w:jc w:val="left"/>
    </w:pPr>
    <w:rPr>
      <w:rFonts w:ascii="Helvetica" w:hAnsi="Helvetica"/>
      <w:i/>
      <w:sz w:val="22"/>
      <w:szCs w:val="22"/>
    </w:rPr>
  </w:style>
  <w:style w:type="paragraph" w:customStyle="1" w:styleId="NomMethodes">
    <w:name w:val="Nom Methodes"/>
    <w:basedOn w:val="Normal"/>
    <w:link w:val="NomMethodesCar"/>
    <w:rsid w:val="00E2551F"/>
    <w:pPr>
      <w:spacing w:after="240"/>
      <w:jc w:val="left"/>
    </w:pPr>
    <w:rPr>
      <w:rFonts w:ascii="Helvetica" w:hAnsi="Helvetica"/>
      <w:b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E2551F"/>
    <w:rPr>
      <w:rFonts w:ascii="Futura Lt BT" w:hAnsi="Futura Lt BT"/>
      <w:sz w:val="24"/>
      <w:szCs w:val="24"/>
    </w:rPr>
  </w:style>
  <w:style w:type="character" w:customStyle="1" w:styleId="ChampCar">
    <w:name w:val="Champ Car"/>
    <w:basedOn w:val="ParagraphedelisteCar"/>
    <w:link w:val="Champ"/>
    <w:rsid w:val="00BF5F52"/>
    <w:rPr>
      <w:rFonts w:ascii="Helvetica" w:hAnsi="Helvetica"/>
      <w:i/>
      <w:sz w:val="22"/>
      <w:szCs w:val="22"/>
    </w:rPr>
  </w:style>
  <w:style w:type="paragraph" w:customStyle="1" w:styleId="Retrait">
    <w:name w:val="Retrait"/>
    <w:basedOn w:val="Normal"/>
    <w:link w:val="RetraitCar"/>
    <w:qFormat/>
    <w:rsid w:val="00AA27CA"/>
    <w:pPr>
      <w:ind w:left="426"/>
      <w:jc w:val="left"/>
    </w:pPr>
    <w:rPr>
      <w:rFonts w:ascii="Helvetica" w:hAnsi="Helvetica"/>
      <w:sz w:val="20"/>
    </w:rPr>
  </w:style>
  <w:style w:type="character" w:customStyle="1" w:styleId="NomMethodesCar">
    <w:name w:val="Nom Methodes Car"/>
    <w:basedOn w:val="Policepardfaut"/>
    <w:link w:val="NomMethodes"/>
    <w:rsid w:val="00E2551F"/>
    <w:rPr>
      <w:rFonts w:ascii="Helvetica" w:hAnsi="Helvetica"/>
      <w:b/>
      <w:sz w:val="24"/>
      <w:szCs w:val="24"/>
    </w:rPr>
  </w:style>
  <w:style w:type="paragraph" w:customStyle="1" w:styleId="Fonction">
    <w:name w:val="Fonction"/>
    <w:basedOn w:val="Corpsdetexte"/>
    <w:link w:val="FonctionCar"/>
    <w:rsid w:val="00B76CDD"/>
    <w:pPr>
      <w:pBdr>
        <w:top w:val="single" w:sz="4" w:space="1" w:color="auto"/>
        <w:left w:val="single" w:sz="4" w:space="0" w:color="auto"/>
        <w:bottom w:val="single" w:sz="4" w:space="1" w:color="auto"/>
        <w:right w:val="single" w:sz="4" w:space="4" w:color="auto"/>
      </w:pBdr>
      <w:shd w:val="clear" w:color="auto" w:fill="DBE5F1"/>
      <w:ind w:left="482"/>
      <w:jc w:val="both"/>
    </w:pPr>
    <w:rPr>
      <w:rFonts w:ascii="Helvetica" w:hAnsi="Helvetica" w:cs="Courier New"/>
      <w:noProof/>
      <w:color w:val="2B91AF"/>
      <w:sz w:val="20"/>
      <w:lang w:val="en-US"/>
    </w:rPr>
  </w:style>
  <w:style w:type="character" w:customStyle="1" w:styleId="RetraitCar">
    <w:name w:val="Retrait Car"/>
    <w:basedOn w:val="Policepardfaut"/>
    <w:link w:val="Retrait"/>
    <w:rsid w:val="00AA27CA"/>
    <w:rPr>
      <w:rFonts w:ascii="Helvetica" w:hAnsi="Helvetica"/>
      <w:szCs w:val="24"/>
    </w:rPr>
  </w:style>
  <w:style w:type="paragraph" w:customStyle="1" w:styleId="Exception">
    <w:name w:val="Exception"/>
    <w:basedOn w:val="Normal"/>
    <w:link w:val="ExceptionCar"/>
    <w:rsid w:val="00B76CDD"/>
    <w:pPr>
      <w:numPr>
        <w:numId w:val="5"/>
      </w:numPr>
      <w:spacing w:before="120"/>
      <w:ind w:hanging="295"/>
    </w:pPr>
    <w:rPr>
      <w:rFonts w:ascii="Helvetica" w:hAnsi="Helvetica" w:cs="Courier New"/>
    </w:rPr>
  </w:style>
  <w:style w:type="character" w:customStyle="1" w:styleId="CorpsdetexteCar">
    <w:name w:val="Corps de texte Car"/>
    <w:basedOn w:val="Policepardfaut"/>
    <w:link w:val="Corpsdetexte"/>
    <w:rsid w:val="00B76CDD"/>
    <w:rPr>
      <w:rFonts w:ascii="Futura Lt BT" w:hAnsi="Futura Lt BT"/>
      <w:b/>
      <w:color w:val="000080"/>
      <w:sz w:val="36"/>
      <w:szCs w:val="24"/>
    </w:rPr>
  </w:style>
  <w:style w:type="character" w:customStyle="1" w:styleId="FonctionCar">
    <w:name w:val="Fonction Car"/>
    <w:basedOn w:val="CorpsdetexteCar"/>
    <w:link w:val="Fonction"/>
    <w:rsid w:val="00B76CDD"/>
    <w:rPr>
      <w:rFonts w:ascii="Futura Lt BT" w:hAnsi="Futura Lt BT"/>
      <w:b/>
      <w:color w:val="000080"/>
      <w:sz w:val="36"/>
      <w:szCs w:val="24"/>
    </w:rPr>
  </w:style>
  <w:style w:type="character" w:customStyle="1" w:styleId="ExceptionCar">
    <w:name w:val="Exception Car"/>
    <w:basedOn w:val="Policepardfaut"/>
    <w:link w:val="Exception"/>
    <w:rsid w:val="00B76CDD"/>
    <w:rPr>
      <w:rFonts w:ascii="Helvetica" w:hAnsi="Helvetica" w:cs="Courier New"/>
      <w:sz w:val="24"/>
      <w:szCs w:val="24"/>
    </w:rPr>
  </w:style>
  <w:style w:type="paragraph" w:customStyle="1" w:styleId="Corps">
    <w:name w:val="Corps"/>
    <w:basedOn w:val="Normal"/>
    <w:link w:val="CorpsCar"/>
    <w:autoRedefine/>
    <w:rsid w:val="00D34BD9"/>
    <w:pPr>
      <w:spacing w:before="120" w:after="120"/>
    </w:pPr>
    <w:rPr>
      <w:rFonts w:ascii="Helvetica" w:hAnsi="Helvetica"/>
      <w:sz w:val="20"/>
      <w:szCs w:val="20"/>
    </w:rPr>
  </w:style>
  <w:style w:type="paragraph" w:customStyle="1" w:styleId="RetraitPuce">
    <w:name w:val="Retrait Puce"/>
    <w:basedOn w:val="Normal"/>
    <w:link w:val="RetraitPuceCar"/>
    <w:qFormat/>
    <w:rsid w:val="00765FDB"/>
    <w:pPr>
      <w:numPr>
        <w:numId w:val="3"/>
      </w:numPr>
      <w:jc w:val="left"/>
    </w:pPr>
    <w:rPr>
      <w:rFonts w:ascii="Helvetica" w:hAnsi="Helvetica" w:cs="Courier New"/>
      <w:sz w:val="20"/>
      <w:szCs w:val="22"/>
    </w:rPr>
  </w:style>
  <w:style w:type="character" w:customStyle="1" w:styleId="CorpsCar">
    <w:name w:val="Corps Car"/>
    <w:basedOn w:val="Policepardfaut"/>
    <w:link w:val="Corps"/>
    <w:rsid w:val="00D34BD9"/>
    <w:rPr>
      <w:rFonts w:ascii="Helvetica" w:hAnsi="Helvetica"/>
    </w:rPr>
  </w:style>
  <w:style w:type="paragraph" w:customStyle="1" w:styleId="Retrait1">
    <w:name w:val="Retrait1"/>
    <w:basedOn w:val="Retrait"/>
    <w:link w:val="Retrait1Car"/>
    <w:rsid w:val="004B54F8"/>
    <w:pPr>
      <w:spacing w:before="120" w:after="120"/>
      <w:ind w:left="425"/>
      <w:contextualSpacing/>
    </w:pPr>
    <w:rPr>
      <w:szCs w:val="22"/>
    </w:rPr>
  </w:style>
  <w:style w:type="character" w:customStyle="1" w:styleId="RetraitPuceCar">
    <w:name w:val="Retrait Puce Car"/>
    <w:basedOn w:val="Policepardfaut"/>
    <w:link w:val="RetraitPuce"/>
    <w:rsid w:val="00765FDB"/>
    <w:rPr>
      <w:rFonts w:ascii="Helvetica" w:hAnsi="Helvetica" w:cs="Courier New"/>
      <w:szCs w:val="22"/>
    </w:rPr>
  </w:style>
  <w:style w:type="paragraph" w:customStyle="1" w:styleId="cadresignature">
    <w:name w:val="cadre signature"/>
    <w:basedOn w:val="Fonction"/>
    <w:link w:val="cadresignatureCar"/>
    <w:autoRedefine/>
    <w:qFormat/>
    <w:rsid w:val="00716DBF"/>
    <w:pPr>
      <w:pBdr>
        <w:top w:val="single" w:sz="8" w:space="2" w:color="E36C0A" w:themeColor="accent6" w:themeShade="BF"/>
        <w:left w:val="single" w:sz="8" w:space="0" w:color="E36C0A" w:themeColor="accent6" w:themeShade="BF"/>
        <w:bottom w:val="single" w:sz="8" w:space="3" w:color="E36C0A" w:themeColor="accent6" w:themeShade="BF"/>
        <w:right w:val="single" w:sz="8" w:space="7" w:color="E36C0A" w:themeColor="accent6" w:themeShade="BF"/>
      </w:pBdr>
      <w:shd w:val="clear" w:color="auto" w:fill="F2F2F2" w:themeFill="background1" w:themeFillShade="F2"/>
      <w:spacing w:before="120" w:after="120"/>
      <w:ind w:left="0"/>
      <w:jc w:val="left"/>
    </w:pPr>
    <w:rPr>
      <w:rFonts w:ascii="Consolas" w:hAnsi="Consolas" w:cs="Consolas"/>
      <w:color w:val="404040" w:themeColor="text1" w:themeTint="BF"/>
      <w:sz w:val="16"/>
      <w:szCs w:val="16"/>
      <w:lang w:val="fr-FR"/>
    </w:rPr>
  </w:style>
  <w:style w:type="character" w:customStyle="1" w:styleId="Retrait1Car">
    <w:name w:val="Retrait1 Car"/>
    <w:basedOn w:val="RetraitCar"/>
    <w:link w:val="Retrait1"/>
    <w:rsid w:val="004B54F8"/>
    <w:rPr>
      <w:rFonts w:ascii="Helvetica" w:hAnsi="Helvetica"/>
      <w:szCs w:val="22"/>
    </w:rPr>
  </w:style>
  <w:style w:type="paragraph" w:customStyle="1" w:styleId="Methode">
    <w:name w:val="Methode"/>
    <w:basedOn w:val="NomMethodes"/>
    <w:link w:val="MethodeCar"/>
    <w:qFormat/>
    <w:rsid w:val="002743DA"/>
    <w:pPr>
      <w:spacing w:before="120" w:after="120"/>
    </w:pPr>
    <w:rPr>
      <w:sz w:val="22"/>
      <w:szCs w:val="22"/>
    </w:rPr>
  </w:style>
  <w:style w:type="character" w:customStyle="1" w:styleId="cadresignatureCar">
    <w:name w:val="cadre signature Car"/>
    <w:basedOn w:val="FonctionCar"/>
    <w:link w:val="cadresignature"/>
    <w:rsid w:val="00716DBF"/>
    <w:rPr>
      <w:rFonts w:ascii="Consolas" w:hAnsi="Consolas" w:cs="Consolas"/>
      <w:b/>
      <w:noProof/>
      <w:color w:val="404040" w:themeColor="text1" w:themeTint="BF"/>
      <w:sz w:val="16"/>
      <w:szCs w:val="16"/>
      <w:shd w:val="clear" w:color="auto" w:fill="F2F2F2" w:themeFill="background1" w:themeFillShade="F2"/>
    </w:rPr>
  </w:style>
  <w:style w:type="character" w:customStyle="1" w:styleId="MethodeCar">
    <w:name w:val="Methode Car"/>
    <w:basedOn w:val="NomMethodesCar"/>
    <w:link w:val="Methode"/>
    <w:rsid w:val="002743DA"/>
    <w:rPr>
      <w:rFonts w:ascii="Helvetica" w:hAnsi="Helvetica"/>
      <w:b/>
      <w:sz w:val="22"/>
      <w:szCs w:val="22"/>
    </w:rPr>
  </w:style>
  <w:style w:type="paragraph" w:styleId="Index2">
    <w:name w:val="index 2"/>
    <w:basedOn w:val="Normal"/>
    <w:next w:val="Normal"/>
    <w:autoRedefine/>
    <w:rsid w:val="009768ED"/>
    <w:pPr>
      <w:ind w:left="480" w:hanging="240"/>
      <w:jc w:val="left"/>
    </w:pPr>
    <w:rPr>
      <w:rFonts w:asciiTheme="minorHAnsi" w:hAnsiTheme="minorHAnsi" w:cstheme="minorHAnsi"/>
      <w:sz w:val="18"/>
      <w:szCs w:val="18"/>
    </w:rPr>
  </w:style>
  <w:style w:type="paragraph" w:styleId="Index3">
    <w:name w:val="index 3"/>
    <w:basedOn w:val="Normal"/>
    <w:next w:val="Normal"/>
    <w:autoRedefine/>
    <w:rsid w:val="009768ED"/>
    <w:pPr>
      <w:ind w:left="720" w:hanging="240"/>
      <w:jc w:val="left"/>
    </w:pPr>
    <w:rPr>
      <w:rFonts w:asciiTheme="minorHAnsi" w:hAnsiTheme="minorHAnsi" w:cstheme="minorHAnsi"/>
      <w:sz w:val="18"/>
      <w:szCs w:val="18"/>
    </w:rPr>
  </w:style>
  <w:style w:type="paragraph" w:styleId="Index4">
    <w:name w:val="index 4"/>
    <w:basedOn w:val="Normal"/>
    <w:next w:val="Normal"/>
    <w:autoRedefine/>
    <w:rsid w:val="009768ED"/>
    <w:pPr>
      <w:ind w:left="960" w:hanging="240"/>
      <w:jc w:val="left"/>
    </w:pPr>
    <w:rPr>
      <w:rFonts w:asciiTheme="minorHAnsi" w:hAnsiTheme="minorHAnsi" w:cstheme="minorHAnsi"/>
      <w:sz w:val="18"/>
      <w:szCs w:val="18"/>
    </w:rPr>
  </w:style>
  <w:style w:type="paragraph" w:styleId="Index5">
    <w:name w:val="index 5"/>
    <w:basedOn w:val="Normal"/>
    <w:next w:val="Normal"/>
    <w:autoRedefine/>
    <w:rsid w:val="009768ED"/>
    <w:pPr>
      <w:ind w:left="1200" w:hanging="240"/>
      <w:jc w:val="left"/>
    </w:pPr>
    <w:rPr>
      <w:rFonts w:asciiTheme="minorHAnsi" w:hAnsiTheme="minorHAnsi" w:cstheme="minorHAnsi"/>
      <w:sz w:val="18"/>
      <w:szCs w:val="18"/>
    </w:rPr>
  </w:style>
  <w:style w:type="paragraph" w:styleId="Index6">
    <w:name w:val="index 6"/>
    <w:basedOn w:val="Normal"/>
    <w:next w:val="Normal"/>
    <w:autoRedefine/>
    <w:rsid w:val="009768ED"/>
    <w:pPr>
      <w:ind w:left="1440" w:hanging="240"/>
      <w:jc w:val="left"/>
    </w:pPr>
    <w:rPr>
      <w:rFonts w:asciiTheme="minorHAnsi" w:hAnsiTheme="minorHAnsi" w:cstheme="minorHAnsi"/>
      <w:sz w:val="18"/>
      <w:szCs w:val="18"/>
    </w:rPr>
  </w:style>
  <w:style w:type="paragraph" w:styleId="Index7">
    <w:name w:val="index 7"/>
    <w:basedOn w:val="Normal"/>
    <w:next w:val="Normal"/>
    <w:autoRedefine/>
    <w:rsid w:val="009768ED"/>
    <w:pPr>
      <w:ind w:left="1680" w:hanging="240"/>
      <w:jc w:val="left"/>
    </w:pPr>
    <w:rPr>
      <w:rFonts w:asciiTheme="minorHAnsi" w:hAnsiTheme="minorHAnsi" w:cstheme="minorHAnsi"/>
      <w:sz w:val="18"/>
      <w:szCs w:val="18"/>
    </w:rPr>
  </w:style>
  <w:style w:type="paragraph" w:styleId="Index8">
    <w:name w:val="index 8"/>
    <w:basedOn w:val="Normal"/>
    <w:next w:val="Normal"/>
    <w:autoRedefine/>
    <w:rsid w:val="009768ED"/>
    <w:pPr>
      <w:ind w:left="1920" w:hanging="240"/>
      <w:jc w:val="left"/>
    </w:pPr>
    <w:rPr>
      <w:rFonts w:asciiTheme="minorHAnsi" w:hAnsiTheme="minorHAnsi" w:cstheme="minorHAnsi"/>
      <w:sz w:val="18"/>
      <w:szCs w:val="18"/>
    </w:rPr>
  </w:style>
  <w:style w:type="paragraph" w:styleId="Index9">
    <w:name w:val="index 9"/>
    <w:basedOn w:val="Normal"/>
    <w:next w:val="Normal"/>
    <w:autoRedefine/>
    <w:rsid w:val="009768ED"/>
    <w:pPr>
      <w:ind w:left="2160" w:hanging="240"/>
      <w:jc w:val="left"/>
    </w:pPr>
    <w:rPr>
      <w:rFonts w:asciiTheme="minorHAnsi" w:hAnsiTheme="minorHAnsi" w:cstheme="minorHAnsi"/>
      <w:sz w:val="18"/>
      <w:szCs w:val="18"/>
    </w:rPr>
  </w:style>
  <w:style w:type="paragraph" w:styleId="Titreindex">
    <w:name w:val="index heading"/>
    <w:basedOn w:val="Normal"/>
    <w:next w:val="Index1"/>
    <w:uiPriority w:val="99"/>
    <w:rsid w:val="009768ED"/>
    <w:pPr>
      <w:pBdr>
        <w:top w:val="single" w:sz="12" w:space="0" w:color="auto"/>
      </w:pBdr>
      <w:spacing w:before="360" w:after="240"/>
      <w:jc w:val="left"/>
    </w:pPr>
    <w:rPr>
      <w:rFonts w:asciiTheme="minorHAnsi" w:hAnsiTheme="minorHAnsi" w:cstheme="minorHAnsi"/>
      <w:b/>
      <w:bCs/>
      <w:i/>
      <w:iCs/>
      <w:sz w:val="26"/>
      <w:szCs w:val="26"/>
    </w:rPr>
  </w:style>
  <w:style w:type="paragraph" w:customStyle="1" w:styleId="RetraitPuce2">
    <w:name w:val="Retrait Puce2"/>
    <w:basedOn w:val="RetraitPuce"/>
    <w:link w:val="RetraitPuce2Car"/>
    <w:qFormat/>
    <w:rsid w:val="00AA27CA"/>
    <w:pPr>
      <w:ind w:left="1134"/>
    </w:pPr>
  </w:style>
  <w:style w:type="table" w:customStyle="1" w:styleId="Tableau">
    <w:name w:val="Tableau"/>
    <w:basedOn w:val="TableauNormal"/>
    <w:uiPriority w:val="99"/>
    <w:qFormat/>
    <w:rsid w:val="009719AB"/>
    <w:pPr>
      <w:spacing w:before="40" w:after="40"/>
    </w:pPr>
    <w:rPr>
      <w:rFonts w:ascii="Helvetica" w:hAnsi="Helvetica"/>
      <w:color w:val="000000" w:themeColor="text1"/>
      <w:sz w:val="14"/>
    </w:rPr>
    <w:tblPr>
      <w:tblStyleRowBandSize w:val="1"/>
      <w:tblInd w:w="170" w:type="dxa"/>
      <w:tblBorders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  <w:sz w:val="22"/>
      </w:rPr>
      <w:tblPr/>
      <w:trPr>
        <w:tblHeader/>
      </w:trPr>
      <w:tcPr>
        <w:tcBorders>
          <w:top w:val="nil"/>
          <w:left w:val="nil"/>
          <w:bottom w:val="single" w:sz="18" w:space="0" w:color="E36C0A" w:themeColor="accent6" w:themeShade="BF"/>
          <w:right w:val="nil"/>
          <w:insideH w:val="nil"/>
          <w:insideV w:val="nil"/>
        </w:tcBorders>
      </w:tcPr>
    </w:tblStylePr>
    <w:tblStylePr w:type="firstCol">
      <w:rPr>
        <w:b w:val="0"/>
        <w:sz w:val="22"/>
      </w:rPr>
    </w:tblStylePr>
    <w:tblStylePr w:type="band1Horz">
      <w:rPr>
        <w:color w:val="auto"/>
      </w:rPr>
      <w:tblPr/>
      <w:tcPr>
        <w:shd w:val="clear" w:color="auto" w:fill="D9D9D9" w:themeFill="background1" w:themeFillShade="D9"/>
      </w:tcPr>
    </w:tblStylePr>
  </w:style>
  <w:style w:type="character" w:customStyle="1" w:styleId="RetraitPuce2Car">
    <w:name w:val="Retrait Puce2 Car"/>
    <w:basedOn w:val="RetraitPuceCar"/>
    <w:link w:val="RetraitPuce2"/>
    <w:rsid w:val="00AA27CA"/>
    <w:rPr>
      <w:rFonts w:ascii="Helvetica" w:hAnsi="Helvetica" w:cs="Courier New"/>
      <w:szCs w:val="22"/>
    </w:rPr>
  </w:style>
  <w:style w:type="table" w:styleId="Listeclaire-Accent2">
    <w:name w:val="Light List Accent 2"/>
    <w:basedOn w:val="TableauNormal"/>
    <w:uiPriority w:val="61"/>
    <w:rsid w:val="00921A74"/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eclaire-Accent6">
    <w:name w:val="Light List Accent 6"/>
    <w:basedOn w:val="TableauNormal"/>
    <w:uiPriority w:val="61"/>
    <w:rsid w:val="00921A74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illeclaire-Accent6">
    <w:name w:val="Light Grid Accent 6"/>
    <w:basedOn w:val="TableauNormal"/>
    <w:uiPriority w:val="62"/>
    <w:rsid w:val="00921A74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Trameclaire-Accent6">
    <w:name w:val="Light Shading Accent 6"/>
    <w:basedOn w:val="TableauNormal"/>
    <w:uiPriority w:val="60"/>
    <w:rsid w:val="00921A74"/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Tramemoyenne1-Accent6">
    <w:name w:val="Medium Shading 1 Accent 6"/>
    <w:basedOn w:val="TableauNormal"/>
    <w:uiPriority w:val="63"/>
    <w:rsid w:val="00921A74"/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tyle2">
    <w:name w:val="Style2"/>
    <w:basedOn w:val="TableauNormal"/>
    <w:uiPriority w:val="99"/>
    <w:qFormat/>
    <w:rsid w:val="000B7C06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8" w:space="0" w:color="E36C0A" w:themeColor="accent6" w:themeShade="BF"/>
        </w:tcBorders>
      </w:tcPr>
    </w:tblStylePr>
  </w:style>
  <w:style w:type="paragraph" w:styleId="Sansinterligne">
    <w:name w:val="No Spacing"/>
    <w:uiPriority w:val="1"/>
    <w:qFormat/>
    <w:rsid w:val="00830549"/>
    <w:pPr>
      <w:ind w:firstLine="397"/>
      <w:jc w:val="both"/>
    </w:pPr>
    <w:rPr>
      <w:rFonts w:ascii="Calibri" w:hAnsi="Calibri"/>
      <w:sz w:val="22"/>
    </w:rPr>
  </w:style>
  <w:style w:type="character" w:styleId="Marquedannotation">
    <w:name w:val="annotation reference"/>
    <w:basedOn w:val="Policepardfaut"/>
    <w:rsid w:val="00830549"/>
    <w:rPr>
      <w:sz w:val="16"/>
      <w:szCs w:val="16"/>
    </w:rPr>
  </w:style>
  <w:style w:type="paragraph" w:styleId="Commentaire">
    <w:name w:val="annotation text"/>
    <w:basedOn w:val="Normal"/>
    <w:link w:val="CommentaireCar"/>
    <w:rsid w:val="00830549"/>
    <w:pPr>
      <w:ind w:firstLine="397"/>
    </w:pPr>
    <w:rPr>
      <w:rFonts w:ascii="Calibri" w:hAnsi="Calibri"/>
      <w:sz w:val="20"/>
      <w:szCs w:val="20"/>
    </w:rPr>
  </w:style>
  <w:style w:type="character" w:customStyle="1" w:styleId="CommentaireCar">
    <w:name w:val="Commentaire Car"/>
    <w:basedOn w:val="Policepardfaut"/>
    <w:link w:val="Commentaire"/>
    <w:rsid w:val="00830549"/>
    <w:rPr>
      <w:rFonts w:ascii="Calibri" w:hAnsi="Calibri"/>
    </w:rPr>
  </w:style>
  <w:style w:type="paragraph" w:styleId="Objetducommentaire">
    <w:name w:val="annotation subject"/>
    <w:basedOn w:val="Commentaire"/>
    <w:next w:val="Commentaire"/>
    <w:link w:val="ObjetducommentaireCar"/>
    <w:rsid w:val="00DA57FE"/>
    <w:pPr>
      <w:ind w:firstLine="0"/>
    </w:pPr>
    <w:rPr>
      <w:rFonts w:ascii="Futura Lt BT" w:hAnsi="Futura Lt BT"/>
      <w:b/>
      <w:bCs/>
    </w:rPr>
  </w:style>
  <w:style w:type="character" w:customStyle="1" w:styleId="ObjetducommentaireCar">
    <w:name w:val="Objet du commentaire Car"/>
    <w:basedOn w:val="CommentaireCar"/>
    <w:link w:val="Objetducommentaire"/>
    <w:rsid w:val="00DA57FE"/>
    <w:rPr>
      <w:rFonts w:ascii="Futura Lt BT" w:hAnsi="Futura Lt BT"/>
      <w:b/>
      <w:bCs/>
    </w:rPr>
  </w:style>
  <w:style w:type="character" w:customStyle="1" w:styleId="apple-tab-span">
    <w:name w:val="apple-tab-span"/>
    <w:basedOn w:val="Policepardfaut"/>
    <w:rsid w:val="007373E6"/>
  </w:style>
  <w:style w:type="paragraph" w:styleId="HTMLprformat">
    <w:name w:val="HTML Preformatted"/>
    <w:basedOn w:val="Normal"/>
    <w:link w:val="HTMLprformatCar"/>
    <w:uiPriority w:val="99"/>
    <w:semiHidden/>
    <w:unhideWhenUsed/>
    <w:rsid w:val="001557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szCs w:val="20"/>
    </w:rPr>
  </w:style>
  <w:style w:type="character" w:customStyle="1" w:styleId="HTMLprformatCar">
    <w:name w:val="HTML préformaté Car"/>
    <w:basedOn w:val="Policepardfaut"/>
    <w:link w:val="HTMLprformat"/>
    <w:uiPriority w:val="99"/>
    <w:semiHidden/>
    <w:rsid w:val="00155728"/>
    <w:rPr>
      <w:rFonts w:ascii="Courier New" w:hAnsi="Courier New" w:cs="Courier New"/>
    </w:rPr>
  </w:style>
  <w:style w:type="character" w:customStyle="1" w:styleId="apple-converted-space">
    <w:name w:val="apple-converted-space"/>
    <w:basedOn w:val="Policepardfaut"/>
    <w:rsid w:val="00A80183"/>
  </w:style>
  <w:style w:type="character" w:customStyle="1" w:styleId="nl">
    <w:name w:val="nl"/>
    <w:basedOn w:val="Policepardfaut"/>
    <w:rsid w:val="00A80183"/>
  </w:style>
  <w:style w:type="character" w:customStyle="1" w:styleId="c1">
    <w:name w:val="c1"/>
    <w:basedOn w:val="Policepardfaut"/>
    <w:rsid w:val="00A80183"/>
  </w:style>
  <w:style w:type="character" w:customStyle="1" w:styleId="o">
    <w:name w:val="o"/>
    <w:basedOn w:val="Policepardfaut"/>
    <w:rsid w:val="00A80183"/>
  </w:style>
  <w:style w:type="character" w:customStyle="1" w:styleId="n">
    <w:name w:val="n"/>
    <w:basedOn w:val="Policepardfaut"/>
    <w:rsid w:val="00A80183"/>
  </w:style>
  <w:style w:type="character" w:customStyle="1" w:styleId="mi">
    <w:name w:val="mi"/>
    <w:basedOn w:val="Policepardfaut"/>
    <w:rsid w:val="00A80183"/>
  </w:style>
  <w:style w:type="character" w:customStyle="1" w:styleId="nb">
    <w:name w:val="nb"/>
    <w:basedOn w:val="Policepardfaut"/>
    <w:rsid w:val="00A80183"/>
  </w:style>
  <w:style w:type="character" w:customStyle="1" w:styleId="p">
    <w:name w:val="p"/>
    <w:basedOn w:val="Policepardfaut"/>
    <w:rsid w:val="00A80183"/>
  </w:style>
  <w:style w:type="character" w:customStyle="1" w:styleId="err">
    <w:name w:val="err"/>
    <w:basedOn w:val="Policepardfaut"/>
    <w:rsid w:val="00A80183"/>
  </w:style>
  <w:style w:type="character" w:customStyle="1" w:styleId="s">
    <w:name w:val="s"/>
    <w:basedOn w:val="Policepardfaut"/>
    <w:rsid w:val="00A80183"/>
  </w:style>
  <w:style w:type="character" w:customStyle="1" w:styleId="mf">
    <w:name w:val="mf"/>
    <w:basedOn w:val="Policepardfaut"/>
    <w:rsid w:val="00A80183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7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5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6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1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2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5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28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1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7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806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684372">
                      <w:marLeft w:val="-450"/>
                      <w:marRight w:val="-4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130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0574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472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0023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381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7893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8244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6486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8393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8097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880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5495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settings" Target="settings.xml"/><Relationship Id="rId20" Type="http://schemas.openxmlformats.org/officeDocument/2006/relationships/theme" Target="theme/theme1.xml"/><Relationship Id="rId10" Type="http://schemas.openxmlformats.org/officeDocument/2006/relationships/webSettings" Target="webSettings.xml"/><Relationship Id="rId11" Type="http://schemas.openxmlformats.org/officeDocument/2006/relationships/footnotes" Target="footnotes.xml"/><Relationship Id="rId12" Type="http://schemas.openxmlformats.org/officeDocument/2006/relationships/endnotes" Target="endnotes.xml"/><Relationship Id="rId13" Type="http://schemas.openxmlformats.org/officeDocument/2006/relationships/image" Target="media/image1.jpe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header" Target="header2.xml"/><Relationship Id="rId17" Type="http://schemas.openxmlformats.org/officeDocument/2006/relationships/footer" Target="footer2.xml"/><Relationship Id="rId18" Type="http://schemas.openxmlformats.org/officeDocument/2006/relationships/image" Target="media/image4.png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customXml" Target="../customXml/item5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microsoft.com/office/2007/relationships/stylesWithEffects" Target="stylesWithEffect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gismartware.com" TargetMode="External"/><Relationship Id="rId2" Type="http://schemas.openxmlformats.org/officeDocument/2006/relationships/image" Target="media/image3.wmf"/><Relationship Id="rId3" Type="http://schemas.openxmlformats.org/officeDocument/2006/relationships/oleObject" Target="embeddings/oleObject1.bin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simonin\Desktop\MODELES\Sp&#233;cifications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>
  <documentManagement>
    <Commentaire xmlns="5b68a3df-bf37-428b-9002-5e04ad05dc05" xsi:nil="true"/>
  </documentManagement>
</p:properties>
</file>

<file path=customXml/item2.xml><?xml version="1.0" encoding="utf-8"?>
<LongProperties xmlns="http://schemas.microsoft.com/office/2006/metadata/longProperties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B5EB82C1B5ED34691608E08BB22D314" ma:contentTypeVersion="1" ma:contentTypeDescription="Crée un document." ma:contentTypeScope="" ma:versionID="dd70ffa124805430ca0dda2150446181">
  <xsd:schema xmlns:xsd="http://www.w3.org/2001/XMLSchema" xmlns:p="http://schemas.microsoft.com/office/2006/metadata/properties" xmlns:ns2="5b68a3df-bf37-428b-9002-5e04ad05dc05" targetNamespace="http://schemas.microsoft.com/office/2006/metadata/properties" ma:root="true" ma:fieldsID="9ff45389c763bc6f42e2f29df5bf5e48" ns2:_="">
    <xsd:import namespace="5b68a3df-bf37-428b-9002-5e04ad05dc05"/>
    <xsd:element name="properties">
      <xsd:complexType>
        <xsd:sequence>
          <xsd:element name="documentManagement">
            <xsd:complexType>
              <xsd:all>
                <xsd:element ref="ns2:Commentaire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5b68a3df-bf37-428b-9002-5e04ad05dc05" elementFormDefault="qualified">
    <xsd:import namespace="http://schemas.microsoft.com/office/2006/documentManagement/types"/>
    <xsd:element name="Commentaire" ma:index="8" nillable="true" ma:displayName="Commentaire" ma:internalName="Commentaire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 ma:readOnly="true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ADBD98-6647-4C9E-82A0-C25C4D30AC85}">
  <ds:schemaRefs>
    <ds:schemaRef ds:uri="http://schemas.microsoft.com/office/2006/metadata/properties"/>
    <ds:schemaRef ds:uri="5b68a3df-bf37-428b-9002-5e04ad05dc05"/>
  </ds:schemaRefs>
</ds:datastoreItem>
</file>

<file path=customXml/itemProps2.xml><?xml version="1.0" encoding="utf-8"?>
<ds:datastoreItem xmlns:ds="http://schemas.openxmlformats.org/officeDocument/2006/customXml" ds:itemID="{75829D60-6EDD-460F-8316-90B3D8B3A76F}">
  <ds:schemaRefs>
    <ds:schemaRef ds:uri="http://schemas.microsoft.com/office/2006/metadata/longProperties"/>
  </ds:schemaRefs>
</ds:datastoreItem>
</file>

<file path=customXml/itemProps3.xml><?xml version="1.0" encoding="utf-8"?>
<ds:datastoreItem xmlns:ds="http://schemas.openxmlformats.org/officeDocument/2006/customXml" ds:itemID="{3256E960-416D-47DE-B575-C254E9DB4BF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AFE1162-16F3-41D6-A0FE-8CD3642E6F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b68a3df-bf37-428b-9002-5e04ad05dc05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5.xml><?xml version="1.0" encoding="utf-8"?>
<ds:datastoreItem xmlns:ds="http://schemas.openxmlformats.org/officeDocument/2006/customXml" ds:itemID="{35399EF0-9212-1C4B-9186-C42FFF2EAC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\Users\fsimonin\Desktop\MODELES\Spécifications.dotx</Template>
  <TotalTime>992</TotalTime>
  <Pages>16</Pages>
  <Words>1654</Words>
  <Characters>9099</Characters>
  <Application>Microsoft Macintosh Word</Application>
  <DocSecurity>0</DocSecurity>
  <Lines>75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Générale d'Infographie</Company>
  <LinksUpToDate>false</LinksUpToDate>
  <CharactersWithSpaces>10732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Fabrice SIMONIN</dc:creator>
  <cp:lastModifiedBy>Gulian Lorini</cp:lastModifiedBy>
  <cp:revision>24</cp:revision>
  <cp:lastPrinted>2012-06-28T17:18:00Z</cp:lastPrinted>
  <dcterms:created xsi:type="dcterms:W3CDTF">2013-08-09T13:09:00Z</dcterms:created>
  <dcterms:modified xsi:type="dcterms:W3CDTF">2013-10-04T14:56:00Z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éférence">
    <vt:lpwstr>XXX/7.999.99/CR0001-A</vt:lpwstr>
  </property>
  <property fmtid="{D5CDD505-2E9C-101B-9397-08002B2CF9AE}" pid="3" name="ContentType">
    <vt:lpwstr>Document</vt:lpwstr>
  </property>
  <property fmtid="{D5CDD505-2E9C-101B-9397-08002B2CF9AE}" pid="4" name="ContentTypeId">
    <vt:lpwstr>0x0101008B5EB82C1B5ED34691608E08BB22D314</vt:lpwstr>
  </property>
</Properties>
</file>