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48B5B" w14:textId="77777777" w:rsidR="007E2B17" w:rsidRPr="00E050D9" w:rsidRDefault="007E2B17" w:rsidP="007E2B17">
      <w:pPr>
        <w:pStyle w:val="TM1"/>
      </w:pPr>
    </w:p>
    <w:p w14:paraId="32A321BD" w14:textId="77777777" w:rsidR="007E2B17" w:rsidRPr="00E050D9" w:rsidRDefault="007E2B17" w:rsidP="007E2B17">
      <w:pPr>
        <w:pStyle w:val="TM1"/>
      </w:pPr>
      <w:r>
        <w:drawing>
          <wp:anchor distT="0" distB="0" distL="114300" distR="114300" simplePos="0" relativeHeight="251661312" behindDoc="1" locked="0" layoutInCell="1" allowOverlap="1" wp14:anchorId="76CF54A7" wp14:editId="0AEF73F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14:paraId="375216EB" w14:textId="77777777" w:rsidR="007E2B17" w:rsidRPr="00E050D9" w:rsidRDefault="007E2B17" w:rsidP="007E2B17">
      <w:pPr>
        <w:pStyle w:val="TM1"/>
      </w:pPr>
    </w:p>
    <w:p w14:paraId="6346053E" w14:textId="77777777" w:rsidR="007E2B17" w:rsidRPr="00E050D9" w:rsidRDefault="007E2B17" w:rsidP="007E2B17">
      <w:pPr>
        <w:pStyle w:val="TM1"/>
      </w:pPr>
    </w:p>
    <w:p w14:paraId="10440D7E" w14:textId="77777777" w:rsidR="007E2B17" w:rsidRPr="00E050D9" w:rsidRDefault="007E2B17" w:rsidP="007E2B17">
      <w:pPr>
        <w:pStyle w:val="TM1"/>
      </w:pPr>
    </w:p>
    <w:p w14:paraId="1DC658D1" w14:textId="77777777"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14:paraId="5D4A0CAF" w14:textId="77777777" w:rsidR="007E2B17" w:rsidRPr="00E050D9" w:rsidRDefault="007E2B17" w:rsidP="007E2B17"/>
    <w:p w14:paraId="7CD58FB4" w14:textId="77777777" w:rsidR="007E2B17" w:rsidRPr="00E050D9" w:rsidRDefault="007E2B17" w:rsidP="007E2B17"/>
    <w:p w14:paraId="27F6EF71" w14:textId="77777777" w:rsidR="007E2B17" w:rsidRDefault="008D0B3D" w:rsidP="007E2B17">
      <w:r>
        <w:rPr>
          <w:noProof/>
        </w:rPr>
        <mc:AlternateContent>
          <mc:Choice Requires="wps">
            <w:drawing>
              <wp:anchor distT="0" distB="0" distL="114300" distR="114300" simplePos="0" relativeHeight="251660288" behindDoc="0" locked="0" layoutInCell="1" allowOverlap="1" wp14:anchorId="1F3FC656" wp14:editId="6CA8864A">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C8538" w14:textId="77777777" w:rsidR="002F2C4B" w:rsidRDefault="002F2C4B" w:rsidP="007E2B17">
                            <w:pPr>
                              <w:pStyle w:val="Titre"/>
                            </w:pPr>
                            <w:r>
                              <w:t>MOBILITE</w:t>
                            </w:r>
                          </w:p>
                          <w:p w14:paraId="25EF6E11" w14:textId="77777777" w:rsidR="002F2C4B" w:rsidRPr="008D0B3D" w:rsidRDefault="002F2C4B" w:rsidP="008D0B3D"/>
                          <w:p w14:paraId="6D5E48E8" w14:textId="77777777"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FC656"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14:paraId="0BDC8538" w14:textId="77777777" w:rsidR="002F2C4B" w:rsidRDefault="002F2C4B" w:rsidP="007E2B17">
                      <w:pPr>
                        <w:pStyle w:val="Titre"/>
                      </w:pPr>
                      <w:r>
                        <w:t>MOBILITE</w:t>
                      </w:r>
                    </w:p>
                    <w:p w14:paraId="25EF6E11" w14:textId="77777777" w:rsidR="002F2C4B" w:rsidRPr="008D0B3D" w:rsidRDefault="002F2C4B" w:rsidP="008D0B3D"/>
                    <w:p w14:paraId="6D5E48E8" w14:textId="77777777"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1834B5CD" wp14:editId="392F491F">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14:paraId="474C900D" w14:textId="77777777" w:rsidR="007E2B17" w:rsidRDefault="007E2B17" w:rsidP="007E2B17">
      <w:pPr>
        <w:pStyle w:val="Titre"/>
      </w:pPr>
      <w:r w:rsidRPr="00E050D9">
        <w:lastRenderedPageBreak/>
        <w:t>SOMMAIRE</w:t>
      </w:r>
    </w:p>
    <w:p w14:paraId="5F3F1FEF" w14:textId="77777777" w:rsidR="007E2B17" w:rsidRPr="00391AFC" w:rsidRDefault="007E2B17" w:rsidP="007E2B17"/>
    <w:p w14:paraId="13B8EC2B" w14:textId="77777777" w:rsidR="00B45D06"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4336314" w:history="1">
        <w:r w:rsidR="00B45D06" w:rsidRPr="002C2218">
          <w:rPr>
            <w:rStyle w:val="Lienhypertexte"/>
          </w:rPr>
          <w:t>1.</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2.0</w:t>
        </w:r>
        <w:r w:rsidR="00B45D06">
          <w:rPr>
            <w:webHidden/>
          </w:rPr>
          <w:tab/>
        </w:r>
        <w:r w:rsidR="00B45D06">
          <w:rPr>
            <w:webHidden/>
          </w:rPr>
          <w:fldChar w:fldCharType="begin"/>
        </w:r>
        <w:r w:rsidR="00B45D06">
          <w:rPr>
            <w:webHidden/>
          </w:rPr>
          <w:instrText xml:space="preserve"> PAGEREF _Toc434336314 \h </w:instrText>
        </w:r>
        <w:r w:rsidR="00B45D06">
          <w:rPr>
            <w:webHidden/>
          </w:rPr>
        </w:r>
        <w:r w:rsidR="00B45D06">
          <w:rPr>
            <w:webHidden/>
          </w:rPr>
          <w:fldChar w:fldCharType="separate"/>
        </w:r>
        <w:r w:rsidR="00B45D06">
          <w:rPr>
            <w:webHidden/>
          </w:rPr>
          <w:t>4</w:t>
        </w:r>
        <w:r w:rsidR="00B45D06">
          <w:rPr>
            <w:webHidden/>
          </w:rPr>
          <w:fldChar w:fldCharType="end"/>
        </w:r>
      </w:hyperlink>
    </w:p>
    <w:p w14:paraId="3848E704" w14:textId="77777777" w:rsidR="00B45D06" w:rsidRDefault="008018A6">
      <w:pPr>
        <w:pStyle w:val="TM2"/>
        <w:rPr>
          <w:rFonts w:asciiTheme="minorHAnsi" w:eastAsiaTheme="minorEastAsia" w:hAnsiTheme="minorHAnsi" w:cstheme="minorBidi"/>
          <w:color w:val="auto"/>
          <w:sz w:val="22"/>
          <w:szCs w:val="22"/>
        </w:rPr>
      </w:pPr>
      <w:hyperlink w:anchor="_Toc434336315" w:history="1">
        <w:r w:rsidR="00B45D06" w:rsidRPr="002C2218">
          <w:rPr>
            <w:rStyle w:val="Lienhypertexte"/>
            <w14:scene3d>
              <w14:camera w14:prst="orthographicFront"/>
              <w14:lightRig w14:rig="threePt" w14:dir="t">
                <w14:rot w14:lat="0" w14:lon="0" w14:rev="0"/>
              </w14:lightRig>
            </w14:scene3d>
          </w:rPr>
          <w:t>1.1.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_Toc434336315 \h </w:instrText>
        </w:r>
        <w:r w:rsidR="00B45D06">
          <w:rPr>
            <w:webHidden/>
          </w:rPr>
        </w:r>
        <w:r w:rsidR="00B45D06">
          <w:rPr>
            <w:webHidden/>
          </w:rPr>
          <w:fldChar w:fldCharType="separate"/>
        </w:r>
        <w:r w:rsidR="00B45D06">
          <w:rPr>
            <w:webHidden/>
          </w:rPr>
          <w:t>4</w:t>
        </w:r>
        <w:r w:rsidR="00B45D06">
          <w:rPr>
            <w:webHidden/>
          </w:rPr>
          <w:fldChar w:fldCharType="end"/>
        </w:r>
      </w:hyperlink>
    </w:p>
    <w:p w14:paraId="5FD36389"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16" w:history="1">
        <w:r w:rsidR="00B45D06" w:rsidRPr="002C2218">
          <w:rPr>
            <w:rStyle w:val="Lienhypertexte"/>
          </w:rPr>
          <w:t>2.</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1.2.2</w:t>
        </w:r>
        <w:r w:rsidR="00B45D06">
          <w:rPr>
            <w:webHidden/>
          </w:rPr>
          <w:tab/>
        </w:r>
        <w:r w:rsidR="00B45D06">
          <w:rPr>
            <w:webHidden/>
          </w:rPr>
          <w:fldChar w:fldCharType="begin"/>
        </w:r>
        <w:r w:rsidR="00B45D06">
          <w:rPr>
            <w:webHidden/>
          </w:rPr>
          <w:instrText xml:space="preserve"> PAGEREF _Toc434336316 \h </w:instrText>
        </w:r>
        <w:r w:rsidR="00B45D06">
          <w:rPr>
            <w:webHidden/>
          </w:rPr>
        </w:r>
        <w:r w:rsidR="00B45D06">
          <w:rPr>
            <w:webHidden/>
          </w:rPr>
          <w:fldChar w:fldCharType="separate"/>
        </w:r>
        <w:r w:rsidR="00B45D06">
          <w:rPr>
            <w:webHidden/>
          </w:rPr>
          <w:t>4</w:t>
        </w:r>
        <w:r w:rsidR="00B45D06">
          <w:rPr>
            <w:webHidden/>
          </w:rPr>
          <w:fldChar w:fldCharType="end"/>
        </w:r>
      </w:hyperlink>
    </w:p>
    <w:p w14:paraId="4B9E6BDD" w14:textId="77777777" w:rsidR="00B45D06" w:rsidRDefault="008018A6">
      <w:pPr>
        <w:pStyle w:val="TM2"/>
        <w:rPr>
          <w:rFonts w:asciiTheme="minorHAnsi" w:eastAsiaTheme="minorEastAsia" w:hAnsiTheme="minorHAnsi" w:cstheme="minorBidi"/>
          <w:color w:val="auto"/>
          <w:sz w:val="22"/>
          <w:szCs w:val="22"/>
        </w:rPr>
      </w:pPr>
      <w:hyperlink w:anchor="_Toc434336317" w:history="1">
        <w:r w:rsidR="00B45D06" w:rsidRPr="002C2218">
          <w:rPr>
            <w:rStyle w:val="Lienhypertexte"/>
            <w14:scene3d>
              <w14:camera w14:prst="orthographicFront"/>
              <w14:lightRig w14:rig="threePt" w14:dir="t">
                <w14:rot w14:lat="0" w14:lon="0" w14:rev="0"/>
              </w14:lightRig>
            </w14:scene3d>
          </w:rPr>
          <w:t>2.1.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_Toc434336317 \h </w:instrText>
        </w:r>
        <w:r w:rsidR="00B45D06">
          <w:rPr>
            <w:webHidden/>
          </w:rPr>
        </w:r>
        <w:r w:rsidR="00B45D06">
          <w:rPr>
            <w:webHidden/>
          </w:rPr>
          <w:fldChar w:fldCharType="separate"/>
        </w:r>
        <w:r w:rsidR="00B45D06">
          <w:rPr>
            <w:webHidden/>
          </w:rPr>
          <w:t>4</w:t>
        </w:r>
        <w:r w:rsidR="00B45D06">
          <w:rPr>
            <w:webHidden/>
          </w:rPr>
          <w:fldChar w:fldCharType="end"/>
        </w:r>
      </w:hyperlink>
    </w:p>
    <w:p w14:paraId="179CE91C"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18" w:history="1">
        <w:r w:rsidR="00B45D06" w:rsidRPr="002C2218">
          <w:rPr>
            <w:rStyle w:val="Lienhypertexte"/>
          </w:rPr>
          <w:t>3.</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1.2.1</w:t>
        </w:r>
        <w:r w:rsidR="00B45D06">
          <w:rPr>
            <w:webHidden/>
          </w:rPr>
          <w:tab/>
        </w:r>
        <w:r w:rsidR="00B45D06">
          <w:rPr>
            <w:webHidden/>
          </w:rPr>
          <w:fldChar w:fldCharType="begin"/>
        </w:r>
        <w:r w:rsidR="00B45D06">
          <w:rPr>
            <w:webHidden/>
          </w:rPr>
          <w:instrText xml:space="preserve"> PAGEREF _Toc434336318 \h </w:instrText>
        </w:r>
        <w:r w:rsidR="00B45D06">
          <w:rPr>
            <w:webHidden/>
          </w:rPr>
        </w:r>
        <w:r w:rsidR="00B45D06">
          <w:rPr>
            <w:webHidden/>
          </w:rPr>
          <w:fldChar w:fldCharType="separate"/>
        </w:r>
        <w:r w:rsidR="00B45D06">
          <w:rPr>
            <w:webHidden/>
          </w:rPr>
          <w:t>4</w:t>
        </w:r>
        <w:r w:rsidR="00B45D06">
          <w:rPr>
            <w:webHidden/>
          </w:rPr>
          <w:fldChar w:fldCharType="end"/>
        </w:r>
      </w:hyperlink>
    </w:p>
    <w:p w14:paraId="79A79941" w14:textId="77777777" w:rsidR="00B45D06" w:rsidRDefault="008018A6">
      <w:pPr>
        <w:pStyle w:val="TM2"/>
        <w:rPr>
          <w:rFonts w:asciiTheme="minorHAnsi" w:eastAsiaTheme="minorEastAsia" w:hAnsiTheme="minorHAnsi" w:cstheme="minorBidi"/>
          <w:color w:val="auto"/>
          <w:sz w:val="22"/>
          <w:szCs w:val="22"/>
        </w:rPr>
      </w:pPr>
      <w:hyperlink w:anchor="_Toc434336319" w:history="1">
        <w:r w:rsidR="00B45D06" w:rsidRPr="002C2218">
          <w:rPr>
            <w:rStyle w:val="Lienhypertexte"/>
            <w14:scene3d>
              <w14:camera w14:prst="orthographicFront"/>
              <w14:lightRig w14:rig="threePt" w14:dir="t">
                <w14:rot w14:lat="0" w14:lon="0" w14:rev="0"/>
              </w14:lightRig>
            </w14:scene3d>
          </w:rPr>
          <w:t>3.1.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_Toc434336319 \h </w:instrText>
        </w:r>
        <w:r w:rsidR="00B45D06">
          <w:rPr>
            <w:webHidden/>
          </w:rPr>
        </w:r>
        <w:r w:rsidR="00B45D06">
          <w:rPr>
            <w:webHidden/>
          </w:rPr>
          <w:fldChar w:fldCharType="separate"/>
        </w:r>
        <w:r w:rsidR="00B45D06">
          <w:rPr>
            <w:webHidden/>
          </w:rPr>
          <w:t>4</w:t>
        </w:r>
        <w:r w:rsidR="00B45D06">
          <w:rPr>
            <w:webHidden/>
          </w:rPr>
          <w:fldChar w:fldCharType="end"/>
        </w:r>
      </w:hyperlink>
    </w:p>
    <w:p w14:paraId="2DAF5AC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20" w:history="1">
        <w:r w:rsidR="00B45D06" w:rsidRPr="002C2218">
          <w:rPr>
            <w:rStyle w:val="Lienhypertexte"/>
          </w:rPr>
          <w:t>4.</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1.2</w:t>
        </w:r>
        <w:r w:rsidR="00B45D06">
          <w:rPr>
            <w:webHidden/>
          </w:rPr>
          <w:tab/>
        </w:r>
        <w:r w:rsidR="00B45D06">
          <w:rPr>
            <w:webHidden/>
          </w:rPr>
          <w:fldChar w:fldCharType="begin"/>
        </w:r>
        <w:r w:rsidR="00B45D06">
          <w:rPr>
            <w:webHidden/>
          </w:rPr>
          <w:instrText xml:space="preserve"> PAGEREF _Toc434336320 \h </w:instrText>
        </w:r>
        <w:r w:rsidR="00B45D06">
          <w:rPr>
            <w:webHidden/>
          </w:rPr>
        </w:r>
        <w:r w:rsidR="00B45D06">
          <w:rPr>
            <w:webHidden/>
          </w:rPr>
          <w:fldChar w:fldCharType="separate"/>
        </w:r>
        <w:r w:rsidR="00B45D06">
          <w:rPr>
            <w:webHidden/>
          </w:rPr>
          <w:t>5</w:t>
        </w:r>
        <w:r w:rsidR="00B45D06">
          <w:rPr>
            <w:webHidden/>
          </w:rPr>
          <w:fldChar w:fldCharType="end"/>
        </w:r>
      </w:hyperlink>
    </w:p>
    <w:p w14:paraId="3B399FF7" w14:textId="77777777" w:rsidR="00B45D06" w:rsidRDefault="008018A6">
      <w:pPr>
        <w:pStyle w:val="TM2"/>
        <w:rPr>
          <w:rFonts w:asciiTheme="minorHAnsi" w:eastAsiaTheme="minorEastAsia" w:hAnsiTheme="minorHAnsi" w:cstheme="minorBidi"/>
          <w:color w:val="auto"/>
          <w:sz w:val="22"/>
          <w:szCs w:val="22"/>
        </w:rPr>
      </w:pPr>
      <w:hyperlink w:anchor="_Toc434336321" w:history="1">
        <w:r w:rsidR="00B45D06" w:rsidRPr="002C2218">
          <w:rPr>
            <w:rStyle w:val="Lienhypertexte"/>
            <w14:scene3d>
              <w14:camera w14:prst="orthographicFront"/>
              <w14:lightRig w14:rig="threePt" w14:dir="t">
                <w14:rot w14:lat="0" w14:lon="0" w14:rev="0"/>
              </w14:lightRig>
            </w14:scene3d>
          </w:rPr>
          <w:t>4.1.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_Toc434336321 \h </w:instrText>
        </w:r>
        <w:r w:rsidR="00B45D06">
          <w:rPr>
            <w:webHidden/>
          </w:rPr>
        </w:r>
        <w:r w:rsidR="00B45D06">
          <w:rPr>
            <w:webHidden/>
          </w:rPr>
          <w:fldChar w:fldCharType="separate"/>
        </w:r>
        <w:r w:rsidR="00B45D06">
          <w:rPr>
            <w:webHidden/>
          </w:rPr>
          <w:t>5</w:t>
        </w:r>
        <w:r w:rsidR="00B45D06">
          <w:rPr>
            <w:webHidden/>
          </w:rPr>
          <w:fldChar w:fldCharType="end"/>
        </w:r>
      </w:hyperlink>
    </w:p>
    <w:p w14:paraId="2CBA9841" w14:textId="77777777" w:rsidR="00B45D06" w:rsidRDefault="008018A6">
      <w:pPr>
        <w:pStyle w:val="TM2"/>
        <w:rPr>
          <w:rFonts w:asciiTheme="minorHAnsi" w:eastAsiaTheme="minorEastAsia" w:hAnsiTheme="minorHAnsi" w:cstheme="minorBidi"/>
          <w:color w:val="auto"/>
          <w:sz w:val="22"/>
          <w:szCs w:val="22"/>
        </w:rPr>
      </w:pPr>
      <w:hyperlink w:anchor="_Toc434336322" w:history="1">
        <w:r w:rsidR="00B45D06" w:rsidRPr="002C2218">
          <w:rPr>
            <w:rStyle w:val="Lienhypertexte"/>
            <w14:scene3d>
              <w14:camera w14:prst="orthographicFront"/>
              <w14:lightRig w14:rig="threePt" w14:dir="t">
                <w14:rot w14:lat="0" w14:lon="0" w14:rev="0"/>
              </w14:lightRig>
            </w14:scene3d>
          </w:rPr>
          <w:t>4.2.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_Toc434336322 \h </w:instrText>
        </w:r>
        <w:r w:rsidR="00B45D06">
          <w:rPr>
            <w:webHidden/>
          </w:rPr>
        </w:r>
        <w:r w:rsidR="00B45D06">
          <w:rPr>
            <w:webHidden/>
          </w:rPr>
          <w:fldChar w:fldCharType="separate"/>
        </w:r>
        <w:r w:rsidR="00B45D06">
          <w:rPr>
            <w:webHidden/>
          </w:rPr>
          <w:t>5</w:t>
        </w:r>
        <w:r w:rsidR="00B45D06">
          <w:rPr>
            <w:webHidden/>
          </w:rPr>
          <w:fldChar w:fldCharType="end"/>
        </w:r>
      </w:hyperlink>
    </w:p>
    <w:p w14:paraId="0D6FC11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23" w:history="1">
        <w:r w:rsidR="00B45D06" w:rsidRPr="002C2218">
          <w:rPr>
            <w:rStyle w:val="Lienhypertexte"/>
          </w:rPr>
          <w:t>5.</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1.1.1.2</w:t>
        </w:r>
        <w:r w:rsidR="00B45D06">
          <w:rPr>
            <w:webHidden/>
          </w:rPr>
          <w:tab/>
        </w:r>
        <w:r w:rsidR="00B45D06">
          <w:rPr>
            <w:webHidden/>
          </w:rPr>
          <w:fldChar w:fldCharType="begin"/>
        </w:r>
        <w:r w:rsidR="00B45D06">
          <w:rPr>
            <w:webHidden/>
          </w:rPr>
          <w:instrText xml:space="preserve"> PAGEREF _Toc434336323 \h </w:instrText>
        </w:r>
        <w:r w:rsidR="00B45D06">
          <w:rPr>
            <w:webHidden/>
          </w:rPr>
        </w:r>
        <w:r w:rsidR="00B45D06">
          <w:rPr>
            <w:webHidden/>
          </w:rPr>
          <w:fldChar w:fldCharType="separate"/>
        </w:r>
        <w:r w:rsidR="00B45D06">
          <w:rPr>
            <w:webHidden/>
          </w:rPr>
          <w:t>6</w:t>
        </w:r>
        <w:r w:rsidR="00B45D06">
          <w:rPr>
            <w:webHidden/>
          </w:rPr>
          <w:fldChar w:fldCharType="end"/>
        </w:r>
      </w:hyperlink>
    </w:p>
    <w:p w14:paraId="134E7FA5" w14:textId="77777777" w:rsidR="00B45D06" w:rsidRDefault="008018A6">
      <w:pPr>
        <w:pStyle w:val="TM2"/>
        <w:rPr>
          <w:rFonts w:asciiTheme="minorHAnsi" w:eastAsiaTheme="minorEastAsia" w:hAnsiTheme="minorHAnsi" w:cstheme="minorBidi"/>
          <w:color w:val="auto"/>
          <w:sz w:val="22"/>
          <w:szCs w:val="22"/>
        </w:rPr>
      </w:pPr>
      <w:hyperlink w:anchor="_Toc434336324" w:history="1">
        <w:r w:rsidR="00B45D06" w:rsidRPr="002C2218">
          <w:rPr>
            <w:rStyle w:val="Lienhypertexte"/>
            <w14:scene3d>
              <w14:camera w14:prst="orthographicFront"/>
              <w14:lightRig w14:rig="threePt" w14:dir="t">
                <w14:rot w14:lat="0" w14:lon="0" w14:rev="0"/>
              </w14:lightRig>
            </w14:scene3d>
          </w:rPr>
          <w:t>5.1.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_Toc434336324 \h </w:instrText>
        </w:r>
        <w:r w:rsidR="00B45D06">
          <w:rPr>
            <w:webHidden/>
          </w:rPr>
        </w:r>
        <w:r w:rsidR="00B45D06">
          <w:rPr>
            <w:webHidden/>
          </w:rPr>
          <w:fldChar w:fldCharType="separate"/>
        </w:r>
        <w:r w:rsidR="00B45D06">
          <w:rPr>
            <w:webHidden/>
          </w:rPr>
          <w:t>6</w:t>
        </w:r>
        <w:r w:rsidR="00B45D06">
          <w:rPr>
            <w:webHidden/>
          </w:rPr>
          <w:fldChar w:fldCharType="end"/>
        </w:r>
      </w:hyperlink>
    </w:p>
    <w:p w14:paraId="4583A7F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25" w:history="1">
        <w:r w:rsidR="00B45D06" w:rsidRPr="002C2218">
          <w:rPr>
            <w:rStyle w:val="Lienhypertexte"/>
          </w:rPr>
          <w:t>6.</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1.1.1.1</w:t>
        </w:r>
        <w:r w:rsidR="00B45D06">
          <w:rPr>
            <w:webHidden/>
          </w:rPr>
          <w:tab/>
        </w:r>
        <w:r w:rsidR="00B45D06">
          <w:rPr>
            <w:webHidden/>
          </w:rPr>
          <w:fldChar w:fldCharType="begin"/>
        </w:r>
        <w:r w:rsidR="00B45D06">
          <w:rPr>
            <w:webHidden/>
          </w:rPr>
          <w:instrText xml:space="preserve"> PAGEREF _Toc434336325 \h </w:instrText>
        </w:r>
        <w:r w:rsidR="00B45D06">
          <w:rPr>
            <w:webHidden/>
          </w:rPr>
        </w:r>
        <w:r w:rsidR="00B45D06">
          <w:rPr>
            <w:webHidden/>
          </w:rPr>
          <w:fldChar w:fldCharType="separate"/>
        </w:r>
        <w:r w:rsidR="00B45D06">
          <w:rPr>
            <w:webHidden/>
          </w:rPr>
          <w:t>7</w:t>
        </w:r>
        <w:r w:rsidR="00B45D06">
          <w:rPr>
            <w:webHidden/>
          </w:rPr>
          <w:fldChar w:fldCharType="end"/>
        </w:r>
      </w:hyperlink>
    </w:p>
    <w:p w14:paraId="66CEC1EF" w14:textId="77777777" w:rsidR="00B45D06" w:rsidRDefault="008018A6">
      <w:pPr>
        <w:pStyle w:val="TM2"/>
        <w:rPr>
          <w:rFonts w:asciiTheme="minorHAnsi" w:eastAsiaTheme="minorEastAsia" w:hAnsiTheme="minorHAnsi" w:cstheme="minorBidi"/>
          <w:color w:val="auto"/>
          <w:sz w:val="22"/>
          <w:szCs w:val="22"/>
        </w:rPr>
      </w:pPr>
      <w:hyperlink w:anchor="_Toc434336326" w:history="1">
        <w:r w:rsidR="00B45D06" w:rsidRPr="002C2218">
          <w:rPr>
            <w:rStyle w:val="Lienhypertexte"/>
            <w14:scene3d>
              <w14:camera w14:prst="orthographicFront"/>
              <w14:lightRig w14:rig="threePt" w14:dir="t">
                <w14:rot w14:lat="0" w14:lon="0" w14:rev="0"/>
              </w14:lightRig>
            </w14:scene3d>
          </w:rPr>
          <w:t>6.1.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_Toc434336326 \h </w:instrText>
        </w:r>
        <w:r w:rsidR="00B45D06">
          <w:rPr>
            <w:webHidden/>
          </w:rPr>
        </w:r>
        <w:r w:rsidR="00B45D06">
          <w:rPr>
            <w:webHidden/>
          </w:rPr>
          <w:fldChar w:fldCharType="separate"/>
        </w:r>
        <w:r w:rsidR="00B45D06">
          <w:rPr>
            <w:webHidden/>
          </w:rPr>
          <w:t>7</w:t>
        </w:r>
        <w:r w:rsidR="00B45D06">
          <w:rPr>
            <w:webHidden/>
          </w:rPr>
          <w:fldChar w:fldCharType="end"/>
        </w:r>
      </w:hyperlink>
    </w:p>
    <w:p w14:paraId="24F2D18E"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27" w:history="1">
        <w:r w:rsidR="00B45D06" w:rsidRPr="002C2218">
          <w:rPr>
            <w:rStyle w:val="Lienhypertexte"/>
          </w:rPr>
          <w:t>7.</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1.1.1</w:t>
        </w:r>
        <w:r w:rsidR="00B45D06">
          <w:rPr>
            <w:webHidden/>
          </w:rPr>
          <w:tab/>
        </w:r>
        <w:r w:rsidR="00B45D06">
          <w:rPr>
            <w:webHidden/>
          </w:rPr>
          <w:fldChar w:fldCharType="begin"/>
        </w:r>
        <w:r w:rsidR="00B45D06">
          <w:rPr>
            <w:webHidden/>
          </w:rPr>
          <w:instrText xml:space="preserve"> PAGEREF _Toc434336327 \h </w:instrText>
        </w:r>
        <w:r w:rsidR="00B45D06">
          <w:rPr>
            <w:webHidden/>
          </w:rPr>
        </w:r>
        <w:r w:rsidR="00B45D06">
          <w:rPr>
            <w:webHidden/>
          </w:rPr>
          <w:fldChar w:fldCharType="separate"/>
        </w:r>
        <w:r w:rsidR="00B45D06">
          <w:rPr>
            <w:webHidden/>
          </w:rPr>
          <w:t>7</w:t>
        </w:r>
        <w:r w:rsidR="00B45D06">
          <w:rPr>
            <w:webHidden/>
          </w:rPr>
          <w:fldChar w:fldCharType="end"/>
        </w:r>
      </w:hyperlink>
    </w:p>
    <w:p w14:paraId="125E055D" w14:textId="77777777" w:rsidR="00B45D06" w:rsidRDefault="008018A6">
      <w:pPr>
        <w:pStyle w:val="TM2"/>
        <w:rPr>
          <w:rFonts w:asciiTheme="minorHAnsi" w:eastAsiaTheme="minorEastAsia" w:hAnsiTheme="minorHAnsi" w:cstheme="minorBidi"/>
          <w:color w:val="auto"/>
          <w:sz w:val="22"/>
          <w:szCs w:val="22"/>
        </w:rPr>
      </w:pPr>
      <w:hyperlink w:anchor="_Toc434336328" w:history="1">
        <w:r w:rsidR="00B45D06" w:rsidRPr="002C2218">
          <w:rPr>
            <w:rStyle w:val="Lienhypertexte"/>
            <w14:scene3d>
              <w14:camera w14:prst="orthographicFront"/>
              <w14:lightRig w14:rig="threePt" w14:dir="t">
                <w14:rot w14:lat="0" w14:lon="0" w14:rev="0"/>
              </w14:lightRig>
            </w14:scene3d>
          </w:rPr>
          <w:t>7.1.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_Toc434336328 \h </w:instrText>
        </w:r>
        <w:r w:rsidR="00B45D06">
          <w:rPr>
            <w:webHidden/>
          </w:rPr>
        </w:r>
        <w:r w:rsidR="00B45D06">
          <w:rPr>
            <w:webHidden/>
          </w:rPr>
          <w:fldChar w:fldCharType="separate"/>
        </w:r>
        <w:r w:rsidR="00B45D06">
          <w:rPr>
            <w:webHidden/>
          </w:rPr>
          <w:t>7</w:t>
        </w:r>
        <w:r w:rsidR="00B45D06">
          <w:rPr>
            <w:webHidden/>
          </w:rPr>
          <w:fldChar w:fldCharType="end"/>
        </w:r>
      </w:hyperlink>
    </w:p>
    <w:p w14:paraId="3C006CEB"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29" w:history="1">
        <w:r w:rsidR="00B45D06" w:rsidRPr="002C2218">
          <w:rPr>
            <w:rStyle w:val="Lienhypertexte"/>
          </w:rPr>
          <w:t>8.</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1.1.0</w:t>
        </w:r>
        <w:r w:rsidR="00B45D06">
          <w:rPr>
            <w:webHidden/>
          </w:rPr>
          <w:tab/>
        </w:r>
        <w:r w:rsidR="00B45D06">
          <w:rPr>
            <w:webHidden/>
          </w:rPr>
          <w:fldChar w:fldCharType="begin"/>
        </w:r>
        <w:r w:rsidR="00B45D06">
          <w:rPr>
            <w:webHidden/>
          </w:rPr>
          <w:instrText xml:space="preserve"> PAGEREF _Toc434336329 \h </w:instrText>
        </w:r>
        <w:r w:rsidR="00B45D06">
          <w:rPr>
            <w:webHidden/>
          </w:rPr>
        </w:r>
        <w:r w:rsidR="00B45D06">
          <w:rPr>
            <w:webHidden/>
          </w:rPr>
          <w:fldChar w:fldCharType="separate"/>
        </w:r>
        <w:r w:rsidR="00B45D06">
          <w:rPr>
            <w:webHidden/>
          </w:rPr>
          <w:t>7</w:t>
        </w:r>
        <w:r w:rsidR="00B45D06">
          <w:rPr>
            <w:webHidden/>
          </w:rPr>
          <w:fldChar w:fldCharType="end"/>
        </w:r>
      </w:hyperlink>
    </w:p>
    <w:p w14:paraId="775F4CAF" w14:textId="77777777" w:rsidR="00B45D06" w:rsidRDefault="008018A6">
      <w:pPr>
        <w:pStyle w:val="TM2"/>
        <w:rPr>
          <w:rFonts w:asciiTheme="minorHAnsi" w:eastAsiaTheme="minorEastAsia" w:hAnsiTheme="minorHAnsi" w:cstheme="minorBidi"/>
          <w:color w:val="auto"/>
          <w:sz w:val="22"/>
          <w:szCs w:val="22"/>
        </w:rPr>
      </w:pPr>
      <w:hyperlink w:anchor="_Toc434336330" w:history="1">
        <w:r w:rsidR="00B45D06" w:rsidRPr="002C2218">
          <w:rPr>
            <w:rStyle w:val="Lienhypertexte"/>
            <w14:scene3d>
              <w14:camera w14:prst="orthographicFront"/>
              <w14:lightRig w14:rig="threePt" w14:dir="t">
                <w14:rot w14:lat="0" w14:lon="0" w14:rev="0"/>
              </w14:lightRig>
            </w14:scene3d>
          </w:rPr>
          <w:t>8.1.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_Toc434336330 \h </w:instrText>
        </w:r>
        <w:r w:rsidR="00B45D06">
          <w:rPr>
            <w:webHidden/>
          </w:rPr>
        </w:r>
        <w:r w:rsidR="00B45D06">
          <w:rPr>
            <w:webHidden/>
          </w:rPr>
          <w:fldChar w:fldCharType="separate"/>
        </w:r>
        <w:r w:rsidR="00B45D06">
          <w:rPr>
            <w:webHidden/>
          </w:rPr>
          <w:t>7</w:t>
        </w:r>
        <w:r w:rsidR="00B45D06">
          <w:rPr>
            <w:webHidden/>
          </w:rPr>
          <w:fldChar w:fldCharType="end"/>
        </w:r>
      </w:hyperlink>
    </w:p>
    <w:p w14:paraId="1E0DC33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31" w:history="1">
        <w:r w:rsidR="00B45D06" w:rsidRPr="002C2218">
          <w:rPr>
            <w:rStyle w:val="Lienhypertexte"/>
          </w:rPr>
          <w:t>9.</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1.0</w:t>
        </w:r>
        <w:r w:rsidR="00B45D06">
          <w:rPr>
            <w:webHidden/>
          </w:rPr>
          <w:tab/>
        </w:r>
        <w:r w:rsidR="00B45D06">
          <w:rPr>
            <w:webHidden/>
          </w:rPr>
          <w:fldChar w:fldCharType="begin"/>
        </w:r>
        <w:r w:rsidR="00B45D06">
          <w:rPr>
            <w:webHidden/>
          </w:rPr>
          <w:instrText xml:space="preserve"> PAGEREF _Toc434336331 \h </w:instrText>
        </w:r>
        <w:r w:rsidR="00B45D06">
          <w:rPr>
            <w:webHidden/>
          </w:rPr>
        </w:r>
        <w:r w:rsidR="00B45D06">
          <w:rPr>
            <w:webHidden/>
          </w:rPr>
          <w:fldChar w:fldCharType="separate"/>
        </w:r>
        <w:r w:rsidR="00B45D06">
          <w:rPr>
            <w:webHidden/>
          </w:rPr>
          <w:t>7</w:t>
        </w:r>
        <w:r w:rsidR="00B45D06">
          <w:rPr>
            <w:webHidden/>
          </w:rPr>
          <w:fldChar w:fldCharType="end"/>
        </w:r>
      </w:hyperlink>
    </w:p>
    <w:p w14:paraId="1106251E" w14:textId="77777777" w:rsidR="00B45D06" w:rsidRDefault="008018A6">
      <w:pPr>
        <w:pStyle w:val="TM2"/>
        <w:rPr>
          <w:rFonts w:asciiTheme="minorHAnsi" w:eastAsiaTheme="minorEastAsia" w:hAnsiTheme="minorHAnsi" w:cstheme="minorBidi"/>
          <w:color w:val="auto"/>
          <w:sz w:val="22"/>
          <w:szCs w:val="22"/>
        </w:rPr>
      </w:pPr>
      <w:hyperlink w:anchor="_Toc434336332" w:history="1">
        <w:r w:rsidR="00B45D06" w:rsidRPr="002C2218">
          <w:rPr>
            <w:rStyle w:val="Lienhypertexte"/>
            <w14:scene3d>
              <w14:camera w14:prst="orthographicFront"/>
              <w14:lightRig w14:rig="threePt" w14:dir="t">
                <w14:rot w14:lat="0" w14:lon="0" w14:rev="0"/>
              </w14:lightRig>
            </w14:scene3d>
          </w:rPr>
          <w:t>9.1.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_Toc434336332 \h </w:instrText>
        </w:r>
        <w:r w:rsidR="00B45D06">
          <w:rPr>
            <w:webHidden/>
          </w:rPr>
        </w:r>
        <w:r w:rsidR="00B45D06">
          <w:rPr>
            <w:webHidden/>
          </w:rPr>
          <w:fldChar w:fldCharType="separate"/>
        </w:r>
        <w:r w:rsidR="00B45D06">
          <w:rPr>
            <w:webHidden/>
          </w:rPr>
          <w:t>7</w:t>
        </w:r>
        <w:r w:rsidR="00B45D06">
          <w:rPr>
            <w:webHidden/>
          </w:rPr>
          <w:fldChar w:fldCharType="end"/>
        </w:r>
      </w:hyperlink>
    </w:p>
    <w:p w14:paraId="33CA9C1B" w14:textId="77777777" w:rsidR="00B45D06" w:rsidRDefault="008018A6">
      <w:pPr>
        <w:pStyle w:val="TM2"/>
        <w:rPr>
          <w:rFonts w:asciiTheme="minorHAnsi" w:eastAsiaTheme="minorEastAsia" w:hAnsiTheme="minorHAnsi" w:cstheme="minorBidi"/>
          <w:color w:val="auto"/>
          <w:sz w:val="22"/>
          <w:szCs w:val="22"/>
        </w:rPr>
      </w:pPr>
      <w:hyperlink w:anchor="_Toc434336333" w:history="1">
        <w:r w:rsidR="00B45D06" w:rsidRPr="002C2218">
          <w:rPr>
            <w:rStyle w:val="Lienhypertexte"/>
            <w14:scene3d>
              <w14:camera w14:prst="orthographicFront"/>
              <w14:lightRig w14:rig="threePt" w14:dir="t">
                <w14:rot w14:lat="0" w14:lon="0" w14:rev="0"/>
              </w14:lightRig>
            </w14:scene3d>
          </w:rPr>
          <w:t>9.2.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_Toc434336333 \h </w:instrText>
        </w:r>
        <w:r w:rsidR="00B45D06">
          <w:rPr>
            <w:webHidden/>
          </w:rPr>
        </w:r>
        <w:r w:rsidR="00B45D06">
          <w:rPr>
            <w:webHidden/>
          </w:rPr>
          <w:fldChar w:fldCharType="separate"/>
        </w:r>
        <w:r w:rsidR="00B45D06">
          <w:rPr>
            <w:webHidden/>
          </w:rPr>
          <w:t>8</w:t>
        </w:r>
        <w:r w:rsidR="00B45D06">
          <w:rPr>
            <w:webHidden/>
          </w:rPr>
          <w:fldChar w:fldCharType="end"/>
        </w:r>
      </w:hyperlink>
    </w:p>
    <w:p w14:paraId="7ED39817"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34" w:history="1">
        <w:r w:rsidR="00B45D06" w:rsidRPr="002C2218">
          <w:rPr>
            <w:rStyle w:val="Lienhypertexte"/>
          </w:rPr>
          <w:t>10.</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0.16.0</w:t>
        </w:r>
        <w:r w:rsidR="00B45D06">
          <w:rPr>
            <w:webHidden/>
          </w:rPr>
          <w:tab/>
        </w:r>
        <w:r w:rsidR="00B45D06">
          <w:rPr>
            <w:webHidden/>
          </w:rPr>
          <w:fldChar w:fldCharType="begin"/>
        </w:r>
        <w:r w:rsidR="00B45D06">
          <w:rPr>
            <w:webHidden/>
          </w:rPr>
          <w:instrText xml:space="preserve"> PAGEREF _Toc434336334 \h </w:instrText>
        </w:r>
        <w:r w:rsidR="00B45D06">
          <w:rPr>
            <w:webHidden/>
          </w:rPr>
        </w:r>
        <w:r w:rsidR="00B45D06">
          <w:rPr>
            <w:webHidden/>
          </w:rPr>
          <w:fldChar w:fldCharType="separate"/>
        </w:r>
        <w:r w:rsidR="00B45D06">
          <w:rPr>
            <w:webHidden/>
          </w:rPr>
          <w:t>8</w:t>
        </w:r>
        <w:r w:rsidR="00B45D06">
          <w:rPr>
            <w:webHidden/>
          </w:rPr>
          <w:fldChar w:fldCharType="end"/>
        </w:r>
      </w:hyperlink>
    </w:p>
    <w:p w14:paraId="167E93DB" w14:textId="77777777" w:rsidR="00B45D06" w:rsidRDefault="008018A6">
      <w:pPr>
        <w:pStyle w:val="TM2"/>
        <w:rPr>
          <w:rFonts w:asciiTheme="minorHAnsi" w:eastAsiaTheme="minorEastAsia" w:hAnsiTheme="minorHAnsi" w:cstheme="minorBidi"/>
          <w:color w:val="auto"/>
          <w:sz w:val="22"/>
          <w:szCs w:val="22"/>
        </w:rPr>
      </w:pPr>
      <w:hyperlink w:anchor="_Toc434336335" w:history="1">
        <w:r w:rsidR="00B45D06" w:rsidRPr="002C2218">
          <w:rPr>
            <w:rStyle w:val="Lienhypertexte"/>
            <w14:scene3d>
              <w14:camera w14:prst="orthographicFront"/>
              <w14:lightRig w14:rig="threePt" w14:dir="t">
                <w14:rot w14:lat="0" w14:lon="0" w14:rev="0"/>
              </w14:lightRig>
            </w14:scene3d>
          </w:rPr>
          <w:t>10.1.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_Toc434336335 \h </w:instrText>
        </w:r>
        <w:r w:rsidR="00B45D06">
          <w:rPr>
            <w:webHidden/>
          </w:rPr>
        </w:r>
        <w:r w:rsidR="00B45D06">
          <w:rPr>
            <w:webHidden/>
          </w:rPr>
          <w:fldChar w:fldCharType="separate"/>
        </w:r>
        <w:r w:rsidR="00B45D06">
          <w:rPr>
            <w:webHidden/>
          </w:rPr>
          <w:t>8</w:t>
        </w:r>
        <w:r w:rsidR="00B45D06">
          <w:rPr>
            <w:webHidden/>
          </w:rPr>
          <w:fldChar w:fldCharType="end"/>
        </w:r>
      </w:hyperlink>
    </w:p>
    <w:p w14:paraId="10FB08CF" w14:textId="77777777" w:rsidR="00B45D06" w:rsidRDefault="008018A6">
      <w:pPr>
        <w:pStyle w:val="TM2"/>
        <w:rPr>
          <w:rFonts w:asciiTheme="minorHAnsi" w:eastAsiaTheme="minorEastAsia" w:hAnsiTheme="minorHAnsi" w:cstheme="minorBidi"/>
          <w:color w:val="auto"/>
          <w:sz w:val="22"/>
          <w:szCs w:val="22"/>
        </w:rPr>
      </w:pPr>
      <w:hyperlink w:anchor="_Toc434336336" w:history="1">
        <w:r w:rsidR="00B45D06" w:rsidRPr="002C2218">
          <w:rPr>
            <w:rStyle w:val="Lienhypertexte"/>
            <w14:scene3d>
              <w14:camera w14:prst="orthographicFront"/>
              <w14:lightRig w14:rig="threePt" w14:dir="t">
                <w14:rot w14:lat="0" w14:lon="0" w14:rev="0"/>
              </w14:lightRig>
            </w14:scene3d>
          </w:rPr>
          <w:t>10.2.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_Toc434336336 \h </w:instrText>
        </w:r>
        <w:r w:rsidR="00B45D06">
          <w:rPr>
            <w:webHidden/>
          </w:rPr>
        </w:r>
        <w:r w:rsidR="00B45D06">
          <w:rPr>
            <w:webHidden/>
          </w:rPr>
          <w:fldChar w:fldCharType="separate"/>
        </w:r>
        <w:r w:rsidR="00B45D06">
          <w:rPr>
            <w:webHidden/>
          </w:rPr>
          <w:t>9</w:t>
        </w:r>
        <w:r w:rsidR="00B45D06">
          <w:rPr>
            <w:webHidden/>
          </w:rPr>
          <w:fldChar w:fldCharType="end"/>
        </w:r>
      </w:hyperlink>
    </w:p>
    <w:p w14:paraId="098DB549"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37" w:history="1">
        <w:r w:rsidR="00B45D06" w:rsidRPr="002C2218">
          <w:rPr>
            <w:rStyle w:val="Lienhypertexte"/>
          </w:rPr>
          <w:t>11.</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0.15.0</w:t>
        </w:r>
        <w:r w:rsidR="00B45D06">
          <w:rPr>
            <w:webHidden/>
          </w:rPr>
          <w:tab/>
        </w:r>
        <w:r w:rsidR="00B45D06">
          <w:rPr>
            <w:webHidden/>
          </w:rPr>
          <w:fldChar w:fldCharType="begin"/>
        </w:r>
        <w:r w:rsidR="00B45D06">
          <w:rPr>
            <w:webHidden/>
          </w:rPr>
          <w:instrText xml:space="preserve"> PAGEREF _Toc434336337 \h </w:instrText>
        </w:r>
        <w:r w:rsidR="00B45D06">
          <w:rPr>
            <w:webHidden/>
          </w:rPr>
        </w:r>
        <w:r w:rsidR="00B45D06">
          <w:rPr>
            <w:webHidden/>
          </w:rPr>
          <w:fldChar w:fldCharType="separate"/>
        </w:r>
        <w:r w:rsidR="00B45D06">
          <w:rPr>
            <w:webHidden/>
          </w:rPr>
          <w:t>9</w:t>
        </w:r>
        <w:r w:rsidR="00B45D06">
          <w:rPr>
            <w:webHidden/>
          </w:rPr>
          <w:fldChar w:fldCharType="end"/>
        </w:r>
      </w:hyperlink>
    </w:p>
    <w:p w14:paraId="1C705AF5" w14:textId="77777777" w:rsidR="00B45D06" w:rsidRDefault="008018A6">
      <w:pPr>
        <w:pStyle w:val="TM2"/>
        <w:rPr>
          <w:rFonts w:asciiTheme="minorHAnsi" w:eastAsiaTheme="minorEastAsia" w:hAnsiTheme="minorHAnsi" w:cstheme="minorBidi"/>
          <w:color w:val="auto"/>
          <w:sz w:val="22"/>
          <w:szCs w:val="22"/>
        </w:rPr>
      </w:pPr>
      <w:hyperlink w:anchor="_Toc434336338" w:history="1">
        <w:r w:rsidR="00B45D06" w:rsidRPr="002C2218">
          <w:rPr>
            <w:rStyle w:val="Lienhypertexte"/>
            <w14:scene3d>
              <w14:camera w14:prst="orthographicFront"/>
              <w14:lightRig w14:rig="threePt" w14:dir="t">
                <w14:rot w14:lat="0" w14:lon="0" w14:rev="0"/>
              </w14:lightRig>
            </w14:scene3d>
          </w:rPr>
          <w:t>11.1.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_Toc434336338 \h </w:instrText>
        </w:r>
        <w:r w:rsidR="00B45D06">
          <w:rPr>
            <w:webHidden/>
          </w:rPr>
        </w:r>
        <w:r w:rsidR="00B45D06">
          <w:rPr>
            <w:webHidden/>
          </w:rPr>
          <w:fldChar w:fldCharType="separate"/>
        </w:r>
        <w:r w:rsidR="00B45D06">
          <w:rPr>
            <w:webHidden/>
          </w:rPr>
          <w:t>9</w:t>
        </w:r>
        <w:r w:rsidR="00B45D06">
          <w:rPr>
            <w:webHidden/>
          </w:rPr>
          <w:fldChar w:fldCharType="end"/>
        </w:r>
      </w:hyperlink>
    </w:p>
    <w:p w14:paraId="1D5E2DA4" w14:textId="77777777" w:rsidR="00B45D06" w:rsidRDefault="008018A6">
      <w:pPr>
        <w:pStyle w:val="TM2"/>
        <w:rPr>
          <w:rFonts w:asciiTheme="minorHAnsi" w:eastAsiaTheme="minorEastAsia" w:hAnsiTheme="minorHAnsi" w:cstheme="minorBidi"/>
          <w:color w:val="auto"/>
          <w:sz w:val="22"/>
          <w:szCs w:val="22"/>
        </w:rPr>
      </w:pPr>
      <w:hyperlink w:anchor="_Toc434336339" w:history="1">
        <w:r w:rsidR="00B45D06" w:rsidRPr="002C2218">
          <w:rPr>
            <w:rStyle w:val="Lienhypertexte"/>
            <w14:scene3d>
              <w14:camera w14:prst="orthographicFront"/>
              <w14:lightRig w14:rig="threePt" w14:dir="t">
                <w14:rot w14:lat="0" w14:lon="0" w14:rev="0"/>
              </w14:lightRig>
            </w14:scene3d>
          </w:rPr>
          <w:t>11.2.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_Toc434336339 \h </w:instrText>
        </w:r>
        <w:r w:rsidR="00B45D06">
          <w:rPr>
            <w:webHidden/>
          </w:rPr>
        </w:r>
        <w:r w:rsidR="00B45D06">
          <w:rPr>
            <w:webHidden/>
          </w:rPr>
          <w:fldChar w:fldCharType="separate"/>
        </w:r>
        <w:r w:rsidR="00B45D06">
          <w:rPr>
            <w:webHidden/>
          </w:rPr>
          <w:t>9</w:t>
        </w:r>
        <w:r w:rsidR="00B45D06">
          <w:rPr>
            <w:webHidden/>
          </w:rPr>
          <w:fldChar w:fldCharType="end"/>
        </w:r>
      </w:hyperlink>
    </w:p>
    <w:p w14:paraId="4109AEBD"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40" w:history="1">
        <w:r w:rsidR="00B45D06" w:rsidRPr="002C2218">
          <w:rPr>
            <w:rStyle w:val="Lienhypertexte"/>
          </w:rPr>
          <w:t>12.</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0.14.0</w:t>
        </w:r>
        <w:r w:rsidR="00B45D06">
          <w:rPr>
            <w:webHidden/>
          </w:rPr>
          <w:tab/>
        </w:r>
        <w:r w:rsidR="00B45D06">
          <w:rPr>
            <w:webHidden/>
          </w:rPr>
          <w:fldChar w:fldCharType="begin"/>
        </w:r>
        <w:r w:rsidR="00B45D06">
          <w:rPr>
            <w:webHidden/>
          </w:rPr>
          <w:instrText xml:space="preserve"> PAGEREF _Toc434336340 \h </w:instrText>
        </w:r>
        <w:r w:rsidR="00B45D06">
          <w:rPr>
            <w:webHidden/>
          </w:rPr>
        </w:r>
        <w:r w:rsidR="00B45D06">
          <w:rPr>
            <w:webHidden/>
          </w:rPr>
          <w:fldChar w:fldCharType="separate"/>
        </w:r>
        <w:r w:rsidR="00B45D06">
          <w:rPr>
            <w:webHidden/>
          </w:rPr>
          <w:t>10</w:t>
        </w:r>
        <w:r w:rsidR="00B45D06">
          <w:rPr>
            <w:webHidden/>
          </w:rPr>
          <w:fldChar w:fldCharType="end"/>
        </w:r>
      </w:hyperlink>
    </w:p>
    <w:p w14:paraId="2B817169" w14:textId="77777777" w:rsidR="00B45D06" w:rsidRDefault="008018A6">
      <w:pPr>
        <w:pStyle w:val="TM2"/>
        <w:rPr>
          <w:rFonts w:asciiTheme="minorHAnsi" w:eastAsiaTheme="minorEastAsia" w:hAnsiTheme="minorHAnsi" w:cstheme="minorBidi"/>
          <w:color w:val="auto"/>
          <w:sz w:val="22"/>
          <w:szCs w:val="22"/>
        </w:rPr>
      </w:pPr>
      <w:hyperlink w:anchor="_Toc434336341" w:history="1">
        <w:r w:rsidR="00B45D06" w:rsidRPr="002C2218">
          <w:rPr>
            <w:rStyle w:val="Lienhypertexte"/>
            <w14:scene3d>
              <w14:camera w14:prst="orthographicFront"/>
              <w14:lightRig w14:rig="threePt" w14:dir="t">
                <w14:rot w14:lat="0" w14:lon="0" w14:rev="0"/>
              </w14:lightRig>
            </w14:scene3d>
          </w:rPr>
          <w:t>12.1.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_Toc434336341 \h </w:instrText>
        </w:r>
        <w:r w:rsidR="00B45D06">
          <w:rPr>
            <w:webHidden/>
          </w:rPr>
        </w:r>
        <w:r w:rsidR="00B45D06">
          <w:rPr>
            <w:webHidden/>
          </w:rPr>
          <w:fldChar w:fldCharType="separate"/>
        </w:r>
        <w:r w:rsidR="00B45D06">
          <w:rPr>
            <w:webHidden/>
          </w:rPr>
          <w:t>10</w:t>
        </w:r>
        <w:r w:rsidR="00B45D06">
          <w:rPr>
            <w:webHidden/>
          </w:rPr>
          <w:fldChar w:fldCharType="end"/>
        </w:r>
      </w:hyperlink>
    </w:p>
    <w:p w14:paraId="1FE8A070" w14:textId="77777777" w:rsidR="00B45D06" w:rsidRDefault="008018A6">
      <w:pPr>
        <w:pStyle w:val="TM2"/>
        <w:rPr>
          <w:rFonts w:asciiTheme="minorHAnsi" w:eastAsiaTheme="minorEastAsia" w:hAnsiTheme="minorHAnsi" w:cstheme="minorBidi"/>
          <w:color w:val="auto"/>
          <w:sz w:val="22"/>
          <w:szCs w:val="22"/>
        </w:rPr>
      </w:pPr>
      <w:hyperlink w:anchor="_Toc434336342" w:history="1">
        <w:r w:rsidR="00B45D06" w:rsidRPr="002C2218">
          <w:rPr>
            <w:rStyle w:val="Lienhypertexte"/>
            <w14:scene3d>
              <w14:camera w14:prst="orthographicFront"/>
              <w14:lightRig w14:rig="threePt" w14:dir="t">
                <w14:rot w14:lat="0" w14:lon="0" w14:rev="0"/>
              </w14:lightRig>
            </w14:scene3d>
          </w:rPr>
          <w:t>12.2.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_Toc434336342 \h </w:instrText>
        </w:r>
        <w:r w:rsidR="00B45D06">
          <w:rPr>
            <w:webHidden/>
          </w:rPr>
        </w:r>
        <w:r w:rsidR="00B45D06">
          <w:rPr>
            <w:webHidden/>
          </w:rPr>
          <w:fldChar w:fldCharType="separate"/>
        </w:r>
        <w:r w:rsidR="00B45D06">
          <w:rPr>
            <w:webHidden/>
          </w:rPr>
          <w:t>10</w:t>
        </w:r>
        <w:r w:rsidR="00B45D06">
          <w:rPr>
            <w:webHidden/>
          </w:rPr>
          <w:fldChar w:fldCharType="end"/>
        </w:r>
      </w:hyperlink>
    </w:p>
    <w:p w14:paraId="3A5FB39E"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43" w:history="1">
        <w:r w:rsidR="00B45D06" w:rsidRPr="002C2218">
          <w:rPr>
            <w:rStyle w:val="Lienhypertexte"/>
          </w:rPr>
          <w:t>13.</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0.13.0</w:t>
        </w:r>
        <w:r w:rsidR="00B45D06">
          <w:rPr>
            <w:webHidden/>
          </w:rPr>
          <w:tab/>
        </w:r>
        <w:r w:rsidR="00B45D06">
          <w:rPr>
            <w:webHidden/>
          </w:rPr>
          <w:fldChar w:fldCharType="begin"/>
        </w:r>
        <w:r w:rsidR="00B45D06">
          <w:rPr>
            <w:webHidden/>
          </w:rPr>
          <w:instrText xml:space="preserve"> PAGEREF _Toc434336343 \h </w:instrText>
        </w:r>
        <w:r w:rsidR="00B45D06">
          <w:rPr>
            <w:webHidden/>
          </w:rPr>
        </w:r>
        <w:r w:rsidR="00B45D06">
          <w:rPr>
            <w:webHidden/>
          </w:rPr>
          <w:fldChar w:fldCharType="separate"/>
        </w:r>
        <w:r w:rsidR="00B45D06">
          <w:rPr>
            <w:webHidden/>
          </w:rPr>
          <w:t>10</w:t>
        </w:r>
        <w:r w:rsidR="00B45D06">
          <w:rPr>
            <w:webHidden/>
          </w:rPr>
          <w:fldChar w:fldCharType="end"/>
        </w:r>
      </w:hyperlink>
    </w:p>
    <w:p w14:paraId="047A8074" w14:textId="77777777" w:rsidR="00B45D06" w:rsidRDefault="008018A6">
      <w:pPr>
        <w:pStyle w:val="TM2"/>
        <w:rPr>
          <w:rFonts w:asciiTheme="minorHAnsi" w:eastAsiaTheme="minorEastAsia" w:hAnsiTheme="minorHAnsi" w:cstheme="minorBidi"/>
          <w:color w:val="auto"/>
          <w:sz w:val="22"/>
          <w:szCs w:val="22"/>
        </w:rPr>
      </w:pPr>
      <w:hyperlink w:anchor="_Toc434336344" w:history="1">
        <w:r w:rsidR="00B45D06" w:rsidRPr="002C2218">
          <w:rPr>
            <w:rStyle w:val="Lienhypertexte"/>
            <w14:scene3d>
              <w14:camera w14:prst="orthographicFront"/>
              <w14:lightRig w14:rig="threePt" w14:dir="t">
                <w14:rot w14:lat="0" w14:lon="0" w14:rev="0"/>
              </w14:lightRig>
            </w14:scene3d>
          </w:rPr>
          <w:t>13.1.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_Toc434336344 \h </w:instrText>
        </w:r>
        <w:r w:rsidR="00B45D06">
          <w:rPr>
            <w:webHidden/>
          </w:rPr>
        </w:r>
        <w:r w:rsidR="00B45D06">
          <w:rPr>
            <w:webHidden/>
          </w:rPr>
          <w:fldChar w:fldCharType="separate"/>
        </w:r>
        <w:r w:rsidR="00B45D06">
          <w:rPr>
            <w:webHidden/>
          </w:rPr>
          <w:t>10</w:t>
        </w:r>
        <w:r w:rsidR="00B45D06">
          <w:rPr>
            <w:webHidden/>
          </w:rPr>
          <w:fldChar w:fldCharType="end"/>
        </w:r>
      </w:hyperlink>
    </w:p>
    <w:p w14:paraId="6A9EA3A0" w14:textId="77777777" w:rsidR="00B45D06" w:rsidRDefault="008018A6">
      <w:pPr>
        <w:pStyle w:val="TM2"/>
        <w:rPr>
          <w:rFonts w:asciiTheme="minorHAnsi" w:eastAsiaTheme="minorEastAsia" w:hAnsiTheme="minorHAnsi" w:cstheme="minorBidi"/>
          <w:color w:val="auto"/>
          <w:sz w:val="22"/>
          <w:szCs w:val="22"/>
        </w:rPr>
      </w:pPr>
      <w:hyperlink w:anchor="_Toc434336345" w:history="1">
        <w:r w:rsidR="00B45D06" w:rsidRPr="002C2218">
          <w:rPr>
            <w:rStyle w:val="Lienhypertexte"/>
            <w14:scene3d>
              <w14:camera w14:prst="orthographicFront"/>
              <w14:lightRig w14:rig="threePt" w14:dir="t">
                <w14:rot w14:lat="0" w14:lon="0" w14:rev="0"/>
              </w14:lightRig>
            </w14:scene3d>
          </w:rPr>
          <w:t>13.2.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_Toc434336345 \h </w:instrText>
        </w:r>
        <w:r w:rsidR="00B45D06">
          <w:rPr>
            <w:webHidden/>
          </w:rPr>
        </w:r>
        <w:r w:rsidR="00B45D06">
          <w:rPr>
            <w:webHidden/>
          </w:rPr>
          <w:fldChar w:fldCharType="separate"/>
        </w:r>
        <w:r w:rsidR="00B45D06">
          <w:rPr>
            <w:webHidden/>
          </w:rPr>
          <w:t>10</w:t>
        </w:r>
        <w:r w:rsidR="00B45D06">
          <w:rPr>
            <w:webHidden/>
          </w:rPr>
          <w:fldChar w:fldCharType="end"/>
        </w:r>
      </w:hyperlink>
    </w:p>
    <w:p w14:paraId="62F827E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46" w:history="1">
        <w:r w:rsidR="00B45D06" w:rsidRPr="002C2218">
          <w:rPr>
            <w:rStyle w:val="Lienhypertexte"/>
          </w:rPr>
          <w:t>14.</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0.12.0</w:t>
        </w:r>
        <w:r w:rsidR="00B45D06">
          <w:rPr>
            <w:webHidden/>
          </w:rPr>
          <w:tab/>
        </w:r>
        <w:r w:rsidR="00B45D06">
          <w:rPr>
            <w:webHidden/>
          </w:rPr>
          <w:fldChar w:fldCharType="begin"/>
        </w:r>
        <w:r w:rsidR="00B45D06">
          <w:rPr>
            <w:webHidden/>
          </w:rPr>
          <w:instrText xml:space="preserve"> PAGEREF _Toc434336346 \h </w:instrText>
        </w:r>
        <w:r w:rsidR="00B45D06">
          <w:rPr>
            <w:webHidden/>
          </w:rPr>
        </w:r>
        <w:r w:rsidR="00B45D06">
          <w:rPr>
            <w:webHidden/>
          </w:rPr>
          <w:fldChar w:fldCharType="separate"/>
        </w:r>
        <w:r w:rsidR="00B45D06">
          <w:rPr>
            <w:webHidden/>
          </w:rPr>
          <w:t>11</w:t>
        </w:r>
        <w:r w:rsidR="00B45D06">
          <w:rPr>
            <w:webHidden/>
          </w:rPr>
          <w:fldChar w:fldCharType="end"/>
        </w:r>
      </w:hyperlink>
    </w:p>
    <w:p w14:paraId="651F057B" w14:textId="77777777" w:rsidR="00B45D06" w:rsidRDefault="008018A6">
      <w:pPr>
        <w:pStyle w:val="TM2"/>
        <w:rPr>
          <w:rFonts w:asciiTheme="minorHAnsi" w:eastAsiaTheme="minorEastAsia" w:hAnsiTheme="minorHAnsi" w:cstheme="minorBidi"/>
          <w:color w:val="auto"/>
          <w:sz w:val="22"/>
          <w:szCs w:val="22"/>
        </w:rPr>
      </w:pPr>
      <w:hyperlink w:anchor="_Toc434336347" w:history="1">
        <w:r w:rsidR="00B45D06" w:rsidRPr="002C2218">
          <w:rPr>
            <w:rStyle w:val="Lienhypertexte"/>
            <w14:scene3d>
              <w14:camera w14:prst="orthographicFront"/>
              <w14:lightRig w14:rig="threePt" w14:dir="t">
                <w14:rot w14:lat="0" w14:lon="0" w14:rev="0"/>
              </w14:lightRig>
            </w14:scene3d>
          </w:rPr>
          <w:t>14.1.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_Toc434336347 \h </w:instrText>
        </w:r>
        <w:r w:rsidR="00B45D06">
          <w:rPr>
            <w:webHidden/>
          </w:rPr>
        </w:r>
        <w:r w:rsidR="00B45D06">
          <w:rPr>
            <w:webHidden/>
          </w:rPr>
          <w:fldChar w:fldCharType="separate"/>
        </w:r>
        <w:r w:rsidR="00B45D06">
          <w:rPr>
            <w:webHidden/>
          </w:rPr>
          <w:t>11</w:t>
        </w:r>
        <w:r w:rsidR="00B45D06">
          <w:rPr>
            <w:webHidden/>
          </w:rPr>
          <w:fldChar w:fldCharType="end"/>
        </w:r>
      </w:hyperlink>
    </w:p>
    <w:p w14:paraId="72222D9A" w14:textId="77777777" w:rsidR="00B45D06" w:rsidRDefault="008018A6">
      <w:pPr>
        <w:pStyle w:val="TM2"/>
        <w:rPr>
          <w:rFonts w:asciiTheme="minorHAnsi" w:eastAsiaTheme="minorEastAsia" w:hAnsiTheme="minorHAnsi" w:cstheme="minorBidi"/>
          <w:color w:val="auto"/>
          <w:sz w:val="22"/>
          <w:szCs w:val="22"/>
        </w:rPr>
      </w:pPr>
      <w:hyperlink w:anchor="_Toc434336348" w:history="1">
        <w:r w:rsidR="00B45D06" w:rsidRPr="002C2218">
          <w:rPr>
            <w:rStyle w:val="Lienhypertexte"/>
            <w14:scene3d>
              <w14:camera w14:prst="orthographicFront"/>
              <w14:lightRig w14:rig="threePt" w14:dir="t">
                <w14:rot w14:lat="0" w14:lon="0" w14:rev="0"/>
              </w14:lightRig>
            </w14:scene3d>
          </w:rPr>
          <w:t>14.2.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_Toc434336348 \h </w:instrText>
        </w:r>
        <w:r w:rsidR="00B45D06">
          <w:rPr>
            <w:webHidden/>
          </w:rPr>
        </w:r>
        <w:r w:rsidR="00B45D06">
          <w:rPr>
            <w:webHidden/>
          </w:rPr>
          <w:fldChar w:fldCharType="separate"/>
        </w:r>
        <w:r w:rsidR="00B45D06">
          <w:rPr>
            <w:webHidden/>
          </w:rPr>
          <w:t>11</w:t>
        </w:r>
        <w:r w:rsidR="00B45D06">
          <w:rPr>
            <w:webHidden/>
          </w:rPr>
          <w:fldChar w:fldCharType="end"/>
        </w:r>
      </w:hyperlink>
    </w:p>
    <w:p w14:paraId="243C58B2"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49" w:history="1">
        <w:r w:rsidR="00B45D06" w:rsidRPr="002C2218">
          <w:rPr>
            <w:rStyle w:val="Lienhypertexte"/>
          </w:rPr>
          <w:t>15.</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0.11.0</w:t>
        </w:r>
        <w:r w:rsidR="00B45D06">
          <w:rPr>
            <w:webHidden/>
          </w:rPr>
          <w:tab/>
        </w:r>
        <w:r w:rsidR="00B45D06">
          <w:rPr>
            <w:webHidden/>
          </w:rPr>
          <w:fldChar w:fldCharType="begin"/>
        </w:r>
        <w:r w:rsidR="00B45D06">
          <w:rPr>
            <w:webHidden/>
          </w:rPr>
          <w:instrText xml:space="preserve"> PAGEREF _Toc434336349 \h </w:instrText>
        </w:r>
        <w:r w:rsidR="00B45D06">
          <w:rPr>
            <w:webHidden/>
          </w:rPr>
        </w:r>
        <w:r w:rsidR="00B45D06">
          <w:rPr>
            <w:webHidden/>
          </w:rPr>
          <w:fldChar w:fldCharType="separate"/>
        </w:r>
        <w:r w:rsidR="00B45D06">
          <w:rPr>
            <w:webHidden/>
          </w:rPr>
          <w:t>11</w:t>
        </w:r>
        <w:r w:rsidR="00B45D06">
          <w:rPr>
            <w:webHidden/>
          </w:rPr>
          <w:fldChar w:fldCharType="end"/>
        </w:r>
      </w:hyperlink>
    </w:p>
    <w:p w14:paraId="3A235FEF" w14:textId="77777777" w:rsidR="00B45D06" w:rsidRDefault="008018A6">
      <w:pPr>
        <w:pStyle w:val="TM2"/>
        <w:rPr>
          <w:rFonts w:asciiTheme="minorHAnsi" w:eastAsiaTheme="minorEastAsia" w:hAnsiTheme="minorHAnsi" w:cstheme="minorBidi"/>
          <w:color w:val="auto"/>
          <w:sz w:val="22"/>
          <w:szCs w:val="22"/>
        </w:rPr>
      </w:pPr>
      <w:hyperlink w:anchor="_Toc434336350" w:history="1">
        <w:r w:rsidR="00B45D06" w:rsidRPr="002C2218">
          <w:rPr>
            <w:rStyle w:val="Lienhypertexte"/>
            <w14:scene3d>
              <w14:camera w14:prst="orthographicFront"/>
              <w14:lightRig w14:rig="threePt" w14:dir="t">
                <w14:rot w14:lat="0" w14:lon="0" w14:rev="0"/>
              </w14:lightRig>
            </w14:scene3d>
          </w:rPr>
          <w:t>15.1.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_Toc434336350 \h </w:instrText>
        </w:r>
        <w:r w:rsidR="00B45D06">
          <w:rPr>
            <w:webHidden/>
          </w:rPr>
        </w:r>
        <w:r w:rsidR="00B45D06">
          <w:rPr>
            <w:webHidden/>
          </w:rPr>
          <w:fldChar w:fldCharType="separate"/>
        </w:r>
        <w:r w:rsidR="00B45D06">
          <w:rPr>
            <w:webHidden/>
          </w:rPr>
          <w:t>11</w:t>
        </w:r>
        <w:r w:rsidR="00B45D06">
          <w:rPr>
            <w:webHidden/>
          </w:rPr>
          <w:fldChar w:fldCharType="end"/>
        </w:r>
      </w:hyperlink>
    </w:p>
    <w:p w14:paraId="7A24214C" w14:textId="77777777" w:rsidR="00B45D06" w:rsidRDefault="008018A6">
      <w:pPr>
        <w:pStyle w:val="TM2"/>
        <w:rPr>
          <w:rFonts w:asciiTheme="minorHAnsi" w:eastAsiaTheme="minorEastAsia" w:hAnsiTheme="minorHAnsi" w:cstheme="minorBidi"/>
          <w:color w:val="auto"/>
          <w:sz w:val="22"/>
          <w:szCs w:val="22"/>
        </w:rPr>
      </w:pPr>
      <w:hyperlink w:anchor="_Toc434336351" w:history="1">
        <w:r w:rsidR="00B45D06" w:rsidRPr="002C2218">
          <w:rPr>
            <w:rStyle w:val="Lienhypertexte"/>
            <w14:scene3d>
              <w14:camera w14:prst="orthographicFront"/>
              <w14:lightRig w14:rig="threePt" w14:dir="t">
                <w14:rot w14:lat="0" w14:lon="0" w14:rev="0"/>
              </w14:lightRig>
            </w14:scene3d>
          </w:rPr>
          <w:t>15.2.</w:t>
        </w:r>
        <w:r w:rsidR="00B45D06">
          <w:rPr>
            <w:rFonts w:asciiTheme="minorHAnsi" w:eastAsiaTheme="minorEastAsia" w:hAnsiTheme="minorHAnsi" w:cstheme="minorBidi"/>
            <w:color w:val="auto"/>
            <w:sz w:val="22"/>
            <w:szCs w:val="22"/>
          </w:rPr>
          <w:tab/>
        </w:r>
        <w:r w:rsidR="00B45D06" w:rsidRPr="002C2218">
          <w:rPr>
            <w:rStyle w:val="Lienhypertexte"/>
          </w:rPr>
          <w:t>Corre</w:t>
        </w:r>
        <w:bookmarkStart w:id="0" w:name="_GoBack"/>
        <w:bookmarkEnd w:id="0"/>
        <w:r w:rsidR="00B45D06" w:rsidRPr="002C2218">
          <w:rPr>
            <w:rStyle w:val="Lienhypertexte"/>
          </w:rPr>
          <w:t>ctions</w:t>
        </w:r>
        <w:r w:rsidR="00B45D06">
          <w:rPr>
            <w:webHidden/>
          </w:rPr>
          <w:tab/>
        </w:r>
        <w:r w:rsidR="00B45D06">
          <w:rPr>
            <w:webHidden/>
          </w:rPr>
          <w:fldChar w:fldCharType="begin"/>
        </w:r>
        <w:r w:rsidR="00B45D06">
          <w:rPr>
            <w:webHidden/>
          </w:rPr>
          <w:instrText xml:space="preserve"> PAGEREF _Toc434336351 \h </w:instrText>
        </w:r>
        <w:r w:rsidR="00B45D06">
          <w:rPr>
            <w:webHidden/>
          </w:rPr>
        </w:r>
        <w:r w:rsidR="00B45D06">
          <w:rPr>
            <w:webHidden/>
          </w:rPr>
          <w:fldChar w:fldCharType="separate"/>
        </w:r>
        <w:r w:rsidR="00B45D06">
          <w:rPr>
            <w:webHidden/>
          </w:rPr>
          <w:t>11</w:t>
        </w:r>
        <w:r w:rsidR="00B45D06">
          <w:rPr>
            <w:webHidden/>
          </w:rPr>
          <w:fldChar w:fldCharType="end"/>
        </w:r>
      </w:hyperlink>
    </w:p>
    <w:p w14:paraId="571E59C4"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52" w:history="1">
        <w:r w:rsidR="00B45D06" w:rsidRPr="002C2218">
          <w:rPr>
            <w:rStyle w:val="Lienhypertexte"/>
          </w:rPr>
          <w:t>16.</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0.9.3</w:t>
        </w:r>
        <w:r w:rsidR="00B45D06">
          <w:rPr>
            <w:webHidden/>
          </w:rPr>
          <w:tab/>
        </w:r>
        <w:r w:rsidR="00B45D06">
          <w:rPr>
            <w:webHidden/>
          </w:rPr>
          <w:fldChar w:fldCharType="begin"/>
        </w:r>
        <w:r w:rsidR="00B45D06">
          <w:rPr>
            <w:webHidden/>
          </w:rPr>
          <w:instrText xml:space="preserve"> PAGEREF _Toc434336352 \h </w:instrText>
        </w:r>
        <w:r w:rsidR="00B45D06">
          <w:rPr>
            <w:webHidden/>
          </w:rPr>
        </w:r>
        <w:r w:rsidR="00B45D06">
          <w:rPr>
            <w:webHidden/>
          </w:rPr>
          <w:fldChar w:fldCharType="separate"/>
        </w:r>
        <w:r w:rsidR="00B45D06">
          <w:rPr>
            <w:webHidden/>
          </w:rPr>
          <w:t>12</w:t>
        </w:r>
        <w:r w:rsidR="00B45D06">
          <w:rPr>
            <w:webHidden/>
          </w:rPr>
          <w:fldChar w:fldCharType="end"/>
        </w:r>
      </w:hyperlink>
    </w:p>
    <w:p w14:paraId="4266A977" w14:textId="77777777" w:rsidR="00B45D06" w:rsidRDefault="008018A6">
      <w:pPr>
        <w:pStyle w:val="TM2"/>
        <w:rPr>
          <w:rFonts w:asciiTheme="minorHAnsi" w:eastAsiaTheme="minorEastAsia" w:hAnsiTheme="minorHAnsi" w:cstheme="minorBidi"/>
          <w:color w:val="auto"/>
          <w:sz w:val="22"/>
          <w:szCs w:val="22"/>
        </w:rPr>
      </w:pPr>
      <w:hyperlink w:anchor="_Toc434336353" w:history="1">
        <w:r w:rsidR="00B45D06" w:rsidRPr="002C2218">
          <w:rPr>
            <w:rStyle w:val="Lienhypertexte"/>
            <w14:scene3d>
              <w14:camera w14:prst="orthographicFront"/>
              <w14:lightRig w14:rig="threePt" w14:dir="t">
                <w14:rot w14:lat="0" w14:lon="0" w14:rev="0"/>
              </w14:lightRig>
            </w14:scene3d>
          </w:rPr>
          <w:t>16.1.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_Toc434336353 \h </w:instrText>
        </w:r>
        <w:r w:rsidR="00B45D06">
          <w:rPr>
            <w:webHidden/>
          </w:rPr>
        </w:r>
        <w:r w:rsidR="00B45D06">
          <w:rPr>
            <w:webHidden/>
          </w:rPr>
          <w:fldChar w:fldCharType="separate"/>
        </w:r>
        <w:r w:rsidR="00B45D06">
          <w:rPr>
            <w:webHidden/>
          </w:rPr>
          <w:t>12</w:t>
        </w:r>
        <w:r w:rsidR="00B45D06">
          <w:rPr>
            <w:webHidden/>
          </w:rPr>
          <w:fldChar w:fldCharType="end"/>
        </w:r>
      </w:hyperlink>
    </w:p>
    <w:p w14:paraId="77801E55" w14:textId="77777777" w:rsidR="00B45D06" w:rsidRDefault="008018A6">
      <w:pPr>
        <w:pStyle w:val="TM2"/>
        <w:rPr>
          <w:rFonts w:asciiTheme="minorHAnsi" w:eastAsiaTheme="minorEastAsia" w:hAnsiTheme="minorHAnsi" w:cstheme="minorBidi"/>
          <w:color w:val="auto"/>
          <w:sz w:val="22"/>
          <w:szCs w:val="22"/>
        </w:rPr>
      </w:pPr>
      <w:hyperlink w:anchor="_Toc434336354" w:history="1">
        <w:r w:rsidR="00B45D06" w:rsidRPr="002C2218">
          <w:rPr>
            <w:rStyle w:val="Lienhypertexte"/>
            <w14:scene3d>
              <w14:camera w14:prst="orthographicFront"/>
              <w14:lightRig w14:rig="threePt" w14:dir="t">
                <w14:rot w14:lat="0" w14:lon="0" w14:rev="0"/>
              </w14:lightRig>
            </w14:scene3d>
          </w:rPr>
          <w:t>16.2.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_Toc434336354 \h </w:instrText>
        </w:r>
        <w:r w:rsidR="00B45D06">
          <w:rPr>
            <w:webHidden/>
          </w:rPr>
        </w:r>
        <w:r w:rsidR="00B45D06">
          <w:rPr>
            <w:webHidden/>
          </w:rPr>
          <w:fldChar w:fldCharType="separate"/>
        </w:r>
        <w:r w:rsidR="00B45D06">
          <w:rPr>
            <w:webHidden/>
          </w:rPr>
          <w:t>12</w:t>
        </w:r>
        <w:r w:rsidR="00B45D06">
          <w:rPr>
            <w:webHidden/>
          </w:rPr>
          <w:fldChar w:fldCharType="end"/>
        </w:r>
      </w:hyperlink>
    </w:p>
    <w:p w14:paraId="0918967F"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55" w:history="1">
        <w:r w:rsidR="00B45D06" w:rsidRPr="002C2218">
          <w:rPr>
            <w:rStyle w:val="Lienhypertexte"/>
          </w:rPr>
          <w:t>17.</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0.9.2</w:t>
        </w:r>
        <w:r w:rsidR="00B45D06">
          <w:rPr>
            <w:webHidden/>
          </w:rPr>
          <w:tab/>
        </w:r>
        <w:r w:rsidR="00B45D06">
          <w:rPr>
            <w:webHidden/>
          </w:rPr>
          <w:fldChar w:fldCharType="begin"/>
        </w:r>
        <w:r w:rsidR="00B45D06">
          <w:rPr>
            <w:webHidden/>
          </w:rPr>
          <w:instrText xml:space="preserve"> PAGEREF _Toc434336355 \h </w:instrText>
        </w:r>
        <w:r w:rsidR="00B45D06">
          <w:rPr>
            <w:webHidden/>
          </w:rPr>
        </w:r>
        <w:r w:rsidR="00B45D06">
          <w:rPr>
            <w:webHidden/>
          </w:rPr>
          <w:fldChar w:fldCharType="separate"/>
        </w:r>
        <w:r w:rsidR="00B45D06">
          <w:rPr>
            <w:webHidden/>
          </w:rPr>
          <w:t>12</w:t>
        </w:r>
        <w:r w:rsidR="00B45D06">
          <w:rPr>
            <w:webHidden/>
          </w:rPr>
          <w:fldChar w:fldCharType="end"/>
        </w:r>
      </w:hyperlink>
    </w:p>
    <w:p w14:paraId="0F52441B" w14:textId="77777777" w:rsidR="00B45D06" w:rsidRDefault="008018A6">
      <w:pPr>
        <w:pStyle w:val="TM2"/>
        <w:rPr>
          <w:rFonts w:asciiTheme="minorHAnsi" w:eastAsiaTheme="minorEastAsia" w:hAnsiTheme="minorHAnsi" w:cstheme="minorBidi"/>
          <w:color w:val="auto"/>
          <w:sz w:val="22"/>
          <w:szCs w:val="22"/>
        </w:rPr>
      </w:pPr>
      <w:hyperlink w:anchor="_Toc434336356" w:history="1">
        <w:r w:rsidR="00B45D06" w:rsidRPr="002C2218">
          <w:rPr>
            <w:rStyle w:val="Lienhypertexte"/>
            <w14:scene3d>
              <w14:camera w14:prst="orthographicFront"/>
              <w14:lightRig w14:rig="threePt" w14:dir="t">
                <w14:rot w14:lat="0" w14:lon="0" w14:rev="0"/>
              </w14:lightRig>
            </w14:scene3d>
          </w:rPr>
          <w:t>17.1.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_Toc434336356 \h </w:instrText>
        </w:r>
        <w:r w:rsidR="00B45D06">
          <w:rPr>
            <w:webHidden/>
          </w:rPr>
        </w:r>
        <w:r w:rsidR="00B45D06">
          <w:rPr>
            <w:webHidden/>
          </w:rPr>
          <w:fldChar w:fldCharType="separate"/>
        </w:r>
        <w:r w:rsidR="00B45D06">
          <w:rPr>
            <w:webHidden/>
          </w:rPr>
          <w:t>12</w:t>
        </w:r>
        <w:r w:rsidR="00B45D06">
          <w:rPr>
            <w:webHidden/>
          </w:rPr>
          <w:fldChar w:fldCharType="end"/>
        </w:r>
      </w:hyperlink>
    </w:p>
    <w:p w14:paraId="620B7B9A" w14:textId="77777777" w:rsidR="00B45D06" w:rsidRDefault="008018A6">
      <w:pPr>
        <w:pStyle w:val="TM2"/>
        <w:rPr>
          <w:rFonts w:asciiTheme="minorHAnsi" w:eastAsiaTheme="minorEastAsia" w:hAnsiTheme="minorHAnsi" w:cstheme="minorBidi"/>
          <w:color w:val="auto"/>
          <w:sz w:val="22"/>
          <w:szCs w:val="22"/>
        </w:rPr>
      </w:pPr>
      <w:hyperlink w:anchor="_Toc434336357" w:history="1">
        <w:r w:rsidR="00B45D06" w:rsidRPr="002C2218">
          <w:rPr>
            <w:rStyle w:val="Lienhypertexte"/>
            <w14:scene3d>
              <w14:camera w14:prst="orthographicFront"/>
              <w14:lightRig w14:rig="threePt" w14:dir="t">
                <w14:rot w14:lat="0" w14:lon="0" w14:rev="0"/>
              </w14:lightRig>
            </w14:scene3d>
          </w:rPr>
          <w:t>17.2.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_Toc434336357 \h </w:instrText>
        </w:r>
        <w:r w:rsidR="00B45D06">
          <w:rPr>
            <w:webHidden/>
          </w:rPr>
        </w:r>
        <w:r w:rsidR="00B45D06">
          <w:rPr>
            <w:webHidden/>
          </w:rPr>
          <w:fldChar w:fldCharType="separate"/>
        </w:r>
        <w:r w:rsidR="00B45D06">
          <w:rPr>
            <w:webHidden/>
          </w:rPr>
          <w:t>12</w:t>
        </w:r>
        <w:r w:rsidR="00B45D06">
          <w:rPr>
            <w:webHidden/>
          </w:rPr>
          <w:fldChar w:fldCharType="end"/>
        </w:r>
      </w:hyperlink>
    </w:p>
    <w:p w14:paraId="6D919AD5"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58" w:history="1">
        <w:r w:rsidR="00B45D06" w:rsidRPr="002C2218">
          <w:rPr>
            <w:rStyle w:val="Lienhypertexte"/>
          </w:rPr>
          <w:t>18.</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0.9.1.2</w:t>
        </w:r>
        <w:r w:rsidR="00B45D06">
          <w:rPr>
            <w:webHidden/>
          </w:rPr>
          <w:tab/>
        </w:r>
        <w:r w:rsidR="00B45D06">
          <w:rPr>
            <w:webHidden/>
          </w:rPr>
          <w:fldChar w:fldCharType="begin"/>
        </w:r>
        <w:r w:rsidR="00B45D06">
          <w:rPr>
            <w:webHidden/>
          </w:rPr>
          <w:instrText xml:space="preserve"> PAGEREF _Toc434336358 \h </w:instrText>
        </w:r>
        <w:r w:rsidR="00B45D06">
          <w:rPr>
            <w:webHidden/>
          </w:rPr>
        </w:r>
        <w:r w:rsidR="00B45D06">
          <w:rPr>
            <w:webHidden/>
          </w:rPr>
          <w:fldChar w:fldCharType="separate"/>
        </w:r>
        <w:r w:rsidR="00B45D06">
          <w:rPr>
            <w:webHidden/>
          </w:rPr>
          <w:t>13</w:t>
        </w:r>
        <w:r w:rsidR="00B45D06">
          <w:rPr>
            <w:webHidden/>
          </w:rPr>
          <w:fldChar w:fldCharType="end"/>
        </w:r>
      </w:hyperlink>
    </w:p>
    <w:p w14:paraId="05EDE00F" w14:textId="77777777" w:rsidR="00B45D06" w:rsidRDefault="008018A6">
      <w:pPr>
        <w:pStyle w:val="TM2"/>
        <w:rPr>
          <w:rFonts w:asciiTheme="minorHAnsi" w:eastAsiaTheme="minorEastAsia" w:hAnsiTheme="minorHAnsi" w:cstheme="minorBidi"/>
          <w:color w:val="auto"/>
          <w:sz w:val="22"/>
          <w:szCs w:val="22"/>
        </w:rPr>
      </w:pPr>
      <w:hyperlink w:anchor="_Toc434336359" w:history="1">
        <w:r w:rsidR="00B45D06" w:rsidRPr="002C2218">
          <w:rPr>
            <w:rStyle w:val="Lienhypertexte"/>
            <w14:scene3d>
              <w14:camera w14:prst="orthographicFront"/>
              <w14:lightRig w14:rig="threePt" w14:dir="t">
                <w14:rot w14:lat="0" w14:lon="0" w14:rev="0"/>
              </w14:lightRig>
            </w14:scene3d>
          </w:rPr>
          <w:t>18.1.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_Toc434336359 \h </w:instrText>
        </w:r>
        <w:r w:rsidR="00B45D06">
          <w:rPr>
            <w:webHidden/>
          </w:rPr>
        </w:r>
        <w:r w:rsidR="00B45D06">
          <w:rPr>
            <w:webHidden/>
          </w:rPr>
          <w:fldChar w:fldCharType="separate"/>
        </w:r>
        <w:r w:rsidR="00B45D06">
          <w:rPr>
            <w:webHidden/>
          </w:rPr>
          <w:t>13</w:t>
        </w:r>
        <w:r w:rsidR="00B45D06">
          <w:rPr>
            <w:webHidden/>
          </w:rPr>
          <w:fldChar w:fldCharType="end"/>
        </w:r>
      </w:hyperlink>
    </w:p>
    <w:p w14:paraId="11B94A89"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60" w:history="1">
        <w:r w:rsidR="00B45D06" w:rsidRPr="002C2218">
          <w:rPr>
            <w:rStyle w:val="Lienhypertexte"/>
          </w:rPr>
          <w:t>19.</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0.9.1.1</w:t>
        </w:r>
        <w:r w:rsidR="00B45D06">
          <w:rPr>
            <w:webHidden/>
          </w:rPr>
          <w:tab/>
        </w:r>
        <w:r w:rsidR="00B45D06">
          <w:rPr>
            <w:webHidden/>
          </w:rPr>
          <w:fldChar w:fldCharType="begin"/>
        </w:r>
        <w:r w:rsidR="00B45D06">
          <w:rPr>
            <w:webHidden/>
          </w:rPr>
          <w:instrText xml:space="preserve"> PAGEREF _Toc434336360 \h </w:instrText>
        </w:r>
        <w:r w:rsidR="00B45D06">
          <w:rPr>
            <w:webHidden/>
          </w:rPr>
        </w:r>
        <w:r w:rsidR="00B45D06">
          <w:rPr>
            <w:webHidden/>
          </w:rPr>
          <w:fldChar w:fldCharType="separate"/>
        </w:r>
        <w:r w:rsidR="00B45D06">
          <w:rPr>
            <w:webHidden/>
          </w:rPr>
          <w:t>13</w:t>
        </w:r>
        <w:r w:rsidR="00B45D06">
          <w:rPr>
            <w:webHidden/>
          </w:rPr>
          <w:fldChar w:fldCharType="end"/>
        </w:r>
      </w:hyperlink>
    </w:p>
    <w:p w14:paraId="0C6D2E42" w14:textId="77777777" w:rsidR="00B45D06" w:rsidRDefault="008018A6">
      <w:pPr>
        <w:pStyle w:val="TM2"/>
        <w:rPr>
          <w:rFonts w:asciiTheme="minorHAnsi" w:eastAsiaTheme="minorEastAsia" w:hAnsiTheme="minorHAnsi" w:cstheme="minorBidi"/>
          <w:color w:val="auto"/>
          <w:sz w:val="22"/>
          <w:szCs w:val="22"/>
        </w:rPr>
      </w:pPr>
      <w:hyperlink w:anchor="_Toc434336361" w:history="1">
        <w:r w:rsidR="00B45D06" w:rsidRPr="002C2218">
          <w:rPr>
            <w:rStyle w:val="Lienhypertexte"/>
            <w14:scene3d>
              <w14:camera w14:prst="orthographicFront"/>
              <w14:lightRig w14:rig="threePt" w14:dir="t">
                <w14:rot w14:lat="0" w14:lon="0" w14:rev="0"/>
              </w14:lightRig>
            </w14:scene3d>
          </w:rPr>
          <w:t>19.1.</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_Toc434336361 \h </w:instrText>
        </w:r>
        <w:r w:rsidR="00B45D06">
          <w:rPr>
            <w:webHidden/>
          </w:rPr>
        </w:r>
        <w:r w:rsidR="00B45D06">
          <w:rPr>
            <w:webHidden/>
          </w:rPr>
          <w:fldChar w:fldCharType="separate"/>
        </w:r>
        <w:r w:rsidR="00B45D06">
          <w:rPr>
            <w:webHidden/>
          </w:rPr>
          <w:t>13</w:t>
        </w:r>
        <w:r w:rsidR="00B45D06">
          <w:rPr>
            <w:webHidden/>
          </w:rPr>
          <w:fldChar w:fldCharType="end"/>
        </w:r>
      </w:hyperlink>
    </w:p>
    <w:p w14:paraId="53944E33"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62" w:history="1">
        <w:r w:rsidR="00B45D06" w:rsidRPr="002C2218">
          <w:rPr>
            <w:rStyle w:val="Lienhypertexte"/>
          </w:rPr>
          <w:t>20.</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0.9.1</w:t>
        </w:r>
        <w:r w:rsidR="00B45D06">
          <w:rPr>
            <w:webHidden/>
          </w:rPr>
          <w:tab/>
        </w:r>
        <w:r w:rsidR="00B45D06">
          <w:rPr>
            <w:webHidden/>
          </w:rPr>
          <w:fldChar w:fldCharType="begin"/>
        </w:r>
        <w:r w:rsidR="00B45D06">
          <w:rPr>
            <w:webHidden/>
          </w:rPr>
          <w:instrText xml:space="preserve"> PAGEREF _Toc434336362 \h </w:instrText>
        </w:r>
        <w:r w:rsidR="00B45D06">
          <w:rPr>
            <w:webHidden/>
          </w:rPr>
        </w:r>
        <w:r w:rsidR="00B45D06">
          <w:rPr>
            <w:webHidden/>
          </w:rPr>
          <w:fldChar w:fldCharType="separate"/>
        </w:r>
        <w:r w:rsidR="00B45D06">
          <w:rPr>
            <w:webHidden/>
          </w:rPr>
          <w:t>13</w:t>
        </w:r>
        <w:r w:rsidR="00B45D06">
          <w:rPr>
            <w:webHidden/>
          </w:rPr>
          <w:fldChar w:fldCharType="end"/>
        </w:r>
      </w:hyperlink>
    </w:p>
    <w:p w14:paraId="7B88EB84" w14:textId="77777777" w:rsidR="00B45D06" w:rsidRDefault="008018A6">
      <w:pPr>
        <w:pStyle w:val="TM2"/>
        <w:rPr>
          <w:rFonts w:asciiTheme="minorHAnsi" w:eastAsiaTheme="minorEastAsia" w:hAnsiTheme="minorHAnsi" w:cstheme="minorBidi"/>
          <w:color w:val="auto"/>
          <w:sz w:val="22"/>
          <w:szCs w:val="22"/>
        </w:rPr>
      </w:pPr>
      <w:hyperlink w:anchor="_Toc434336363" w:history="1">
        <w:r w:rsidR="00B45D06" w:rsidRPr="002C2218">
          <w:rPr>
            <w:rStyle w:val="Lienhypertexte"/>
            <w14:scene3d>
              <w14:camera w14:prst="orthographicFront"/>
              <w14:lightRig w14:rig="threePt" w14:dir="t">
                <w14:rot w14:lat="0" w14:lon="0" w14:rev="0"/>
              </w14:lightRig>
            </w14:scene3d>
          </w:rPr>
          <w:t>20.1.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_Toc434336363 \h </w:instrText>
        </w:r>
        <w:r w:rsidR="00B45D06">
          <w:rPr>
            <w:webHidden/>
          </w:rPr>
        </w:r>
        <w:r w:rsidR="00B45D06">
          <w:rPr>
            <w:webHidden/>
          </w:rPr>
          <w:fldChar w:fldCharType="separate"/>
        </w:r>
        <w:r w:rsidR="00B45D06">
          <w:rPr>
            <w:webHidden/>
          </w:rPr>
          <w:t>13</w:t>
        </w:r>
        <w:r w:rsidR="00B45D06">
          <w:rPr>
            <w:webHidden/>
          </w:rPr>
          <w:fldChar w:fldCharType="end"/>
        </w:r>
      </w:hyperlink>
    </w:p>
    <w:p w14:paraId="4EC023DC" w14:textId="77777777" w:rsidR="00B45D06" w:rsidRDefault="008018A6">
      <w:pPr>
        <w:pStyle w:val="TM1"/>
        <w:rPr>
          <w:rFonts w:asciiTheme="minorHAnsi" w:eastAsiaTheme="minorEastAsia" w:hAnsiTheme="minorHAnsi" w:cstheme="minorBidi"/>
          <w:b w:val="0"/>
          <w:caps w:val="0"/>
          <w:color w:val="auto"/>
          <w:sz w:val="22"/>
          <w:szCs w:val="22"/>
        </w:rPr>
      </w:pPr>
      <w:hyperlink w:anchor="_Toc434336364" w:history="1">
        <w:r w:rsidR="00B45D06" w:rsidRPr="002C2218">
          <w:rPr>
            <w:rStyle w:val="Lienhypertexte"/>
          </w:rPr>
          <w:t>21.</w:t>
        </w:r>
        <w:r w:rsidR="00B45D06">
          <w:rPr>
            <w:rFonts w:asciiTheme="minorHAnsi" w:eastAsiaTheme="minorEastAsia" w:hAnsiTheme="minorHAnsi" w:cstheme="minorBidi"/>
            <w:b w:val="0"/>
            <w:caps w:val="0"/>
            <w:color w:val="auto"/>
            <w:sz w:val="22"/>
            <w:szCs w:val="22"/>
          </w:rPr>
          <w:tab/>
        </w:r>
        <w:r w:rsidR="00B45D06" w:rsidRPr="002C2218">
          <w:rPr>
            <w:rStyle w:val="Lienhypertexte"/>
          </w:rPr>
          <w:t>Version 0.9.0</w:t>
        </w:r>
        <w:r w:rsidR="00B45D06">
          <w:rPr>
            <w:webHidden/>
          </w:rPr>
          <w:tab/>
        </w:r>
        <w:r w:rsidR="00B45D06">
          <w:rPr>
            <w:webHidden/>
          </w:rPr>
          <w:fldChar w:fldCharType="begin"/>
        </w:r>
        <w:r w:rsidR="00B45D06">
          <w:rPr>
            <w:webHidden/>
          </w:rPr>
          <w:instrText xml:space="preserve"> PAGEREF _Toc434336364 \h </w:instrText>
        </w:r>
        <w:r w:rsidR="00B45D06">
          <w:rPr>
            <w:webHidden/>
          </w:rPr>
        </w:r>
        <w:r w:rsidR="00B45D06">
          <w:rPr>
            <w:webHidden/>
          </w:rPr>
          <w:fldChar w:fldCharType="separate"/>
        </w:r>
        <w:r w:rsidR="00B45D06">
          <w:rPr>
            <w:webHidden/>
          </w:rPr>
          <w:t>13</w:t>
        </w:r>
        <w:r w:rsidR="00B45D06">
          <w:rPr>
            <w:webHidden/>
          </w:rPr>
          <w:fldChar w:fldCharType="end"/>
        </w:r>
      </w:hyperlink>
    </w:p>
    <w:p w14:paraId="3C2C80F8" w14:textId="77777777" w:rsidR="00B45D06" w:rsidRDefault="008018A6">
      <w:pPr>
        <w:pStyle w:val="TM2"/>
        <w:rPr>
          <w:rFonts w:asciiTheme="minorHAnsi" w:eastAsiaTheme="minorEastAsia" w:hAnsiTheme="minorHAnsi" w:cstheme="minorBidi"/>
          <w:color w:val="auto"/>
          <w:sz w:val="22"/>
          <w:szCs w:val="22"/>
        </w:rPr>
      </w:pPr>
      <w:hyperlink w:anchor="_Toc434336365" w:history="1">
        <w:r w:rsidR="00B45D06" w:rsidRPr="002C2218">
          <w:rPr>
            <w:rStyle w:val="Lienhypertexte"/>
            <w14:scene3d>
              <w14:camera w14:prst="orthographicFront"/>
              <w14:lightRig w14:rig="threePt" w14:dir="t">
                <w14:rot w14:lat="0" w14:lon="0" w14:rev="0"/>
              </w14:lightRig>
            </w14:scene3d>
          </w:rPr>
          <w:t>21.1.</w:t>
        </w:r>
        <w:r w:rsidR="00B45D06">
          <w:rPr>
            <w:rFonts w:asciiTheme="minorHAnsi" w:eastAsiaTheme="minorEastAsia" w:hAnsiTheme="minorHAnsi" w:cstheme="minorBidi"/>
            <w:color w:val="auto"/>
            <w:sz w:val="22"/>
            <w:szCs w:val="22"/>
          </w:rPr>
          <w:tab/>
        </w:r>
        <w:r w:rsidR="00B45D06" w:rsidRPr="002C2218">
          <w:rPr>
            <w:rStyle w:val="Lienhypertexte"/>
          </w:rPr>
          <w:t>Evolutions</w:t>
        </w:r>
        <w:r w:rsidR="00B45D06">
          <w:rPr>
            <w:webHidden/>
          </w:rPr>
          <w:tab/>
        </w:r>
        <w:r w:rsidR="00B45D06">
          <w:rPr>
            <w:webHidden/>
          </w:rPr>
          <w:fldChar w:fldCharType="begin"/>
        </w:r>
        <w:r w:rsidR="00B45D06">
          <w:rPr>
            <w:webHidden/>
          </w:rPr>
          <w:instrText xml:space="preserve"> PAGEREF _Toc434336365 \h </w:instrText>
        </w:r>
        <w:r w:rsidR="00B45D06">
          <w:rPr>
            <w:webHidden/>
          </w:rPr>
        </w:r>
        <w:r w:rsidR="00B45D06">
          <w:rPr>
            <w:webHidden/>
          </w:rPr>
          <w:fldChar w:fldCharType="separate"/>
        </w:r>
        <w:r w:rsidR="00B45D06">
          <w:rPr>
            <w:webHidden/>
          </w:rPr>
          <w:t>13</w:t>
        </w:r>
        <w:r w:rsidR="00B45D06">
          <w:rPr>
            <w:webHidden/>
          </w:rPr>
          <w:fldChar w:fldCharType="end"/>
        </w:r>
      </w:hyperlink>
    </w:p>
    <w:p w14:paraId="125C7FF7" w14:textId="77777777" w:rsidR="00B45D06" w:rsidRDefault="008018A6">
      <w:pPr>
        <w:pStyle w:val="TM2"/>
        <w:rPr>
          <w:rFonts w:asciiTheme="minorHAnsi" w:eastAsiaTheme="minorEastAsia" w:hAnsiTheme="minorHAnsi" w:cstheme="minorBidi"/>
          <w:color w:val="auto"/>
          <w:sz w:val="22"/>
          <w:szCs w:val="22"/>
        </w:rPr>
      </w:pPr>
      <w:hyperlink w:anchor="_Toc434336366" w:history="1">
        <w:r w:rsidR="00B45D06" w:rsidRPr="002C2218">
          <w:rPr>
            <w:rStyle w:val="Lienhypertexte"/>
            <w14:scene3d>
              <w14:camera w14:prst="orthographicFront"/>
              <w14:lightRig w14:rig="threePt" w14:dir="t">
                <w14:rot w14:lat="0" w14:lon="0" w14:rev="0"/>
              </w14:lightRig>
            </w14:scene3d>
          </w:rPr>
          <w:t>21.2.</w:t>
        </w:r>
        <w:r w:rsidR="00B45D06">
          <w:rPr>
            <w:rFonts w:asciiTheme="minorHAnsi" w:eastAsiaTheme="minorEastAsia" w:hAnsiTheme="minorHAnsi" w:cstheme="minorBidi"/>
            <w:color w:val="auto"/>
            <w:sz w:val="22"/>
            <w:szCs w:val="22"/>
          </w:rPr>
          <w:tab/>
        </w:r>
        <w:r w:rsidR="00B45D06" w:rsidRPr="002C2218">
          <w:rPr>
            <w:rStyle w:val="Lienhypertexte"/>
          </w:rPr>
          <w:t>Corrections</w:t>
        </w:r>
        <w:r w:rsidR="00B45D06">
          <w:rPr>
            <w:webHidden/>
          </w:rPr>
          <w:tab/>
        </w:r>
        <w:r w:rsidR="00B45D06">
          <w:rPr>
            <w:webHidden/>
          </w:rPr>
          <w:fldChar w:fldCharType="begin"/>
        </w:r>
        <w:r w:rsidR="00B45D06">
          <w:rPr>
            <w:webHidden/>
          </w:rPr>
          <w:instrText xml:space="preserve"> PAGEREF _Toc434336366 \h </w:instrText>
        </w:r>
        <w:r w:rsidR="00B45D06">
          <w:rPr>
            <w:webHidden/>
          </w:rPr>
        </w:r>
        <w:r w:rsidR="00B45D06">
          <w:rPr>
            <w:webHidden/>
          </w:rPr>
          <w:fldChar w:fldCharType="separate"/>
        </w:r>
        <w:r w:rsidR="00B45D06">
          <w:rPr>
            <w:webHidden/>
          </w:rPr>
          <w:t>13</w:t>
        </w:r>
        <w:r w:rsidR="00B45D06">
          <w:rPr>
            <w:webHidden/>
          </w:rPr>
          <w:fldChar w:fldCharType="end"/>
        </w:r>
      </w:hyperlink>
    </w:p>
    <w:p w14:paraId="01A5E05B" w14:textId="77777777"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14:paraId="539CAA52" w14:textId="77777777" w:rsidR="00DE78C0" w:rsidRPr="00DE78C0" w:rsidRDefault="00DE78C0" w:rsidP="00DE78C0"/>
    <w:p w14:paraId="3C3EEC86" w14:textId="77777777" w:rsidR="00AE0360" w:rsidRDefault="00AE0360" w:rsidP="007E2B17">
      <w:pPr>
        <w:pStyle w:val="Titre1"/>
      </w:pPr>
      <w:bookmarkStart w:id="3" w:name="_Toc434336314"/>
      <w:r>
        <w:t>Version 2.0</w:t>
      </w:r>
      <w:bookmarkEnd w:id="3"/>
    </w:p>
    <w:p w14:paraId="5504A2BA" w14:textId="77777777" w:rsidR="00AE0360" w:rsidRDefault="00AE0360" w:rsidP="00AE0360">
      <w:pPr>
        <w:pStyle w:val="Titre2"/>
      </w:pPr>
      <w:bookmarkStart w:id="4" w:name="_Toc434336315"/>
      <w:r>
        <w:t>Evolutions</w:t>
      </w:r>
      <w:bookmarkEnd w:id="4"/>
    </w:p>
    <w:p w14:paraId="2DE38F71" w14:textId="77777777" w:rsidR="00AE0360" w:rsidRDefault="00AE0360" w:rsidP="00AE0360">
      <w:r>
        <w:t>Cette version inclut un changement majeur au niveau de l’architecture technique interne de l’application, par le remplacement d’un composant noyau. Cela apporte</w:t>
      </w:r>
      <w:r w:rsidR="00227B74">
        <w:t>,</w:t>
      </w:r>
      <w:r>
        <w:t xml:space="preserve"> </w:t>
      </w:r>
      <w:r w:rsidR="00227B74">
        <w:t xml:space="preserve">pour la version Android, </w:t>
      </w:r>
      <w:r>
        <w:t>de meilleures performances, une plus grande compatibilité matérielle, la résolution de bugs d’affichage, une facilité de mise à jour, et une taille plus réduite (4-5Mo au lieu de 35 auparavant).</w:t>
      </w:r>
    </w:p>
    <w:p w14:paraId="0E029BAD" w14:textId="77777777" w:rsidR="00227B74" w:rsidRDefault="00227B74" w:rsidP="00AE0360"/>
    <w:p w14:paraId="151AE31D" w14:textId="77777777" w:rsidR="00F74121" w:rsidRDefault="00F74121" w:rsidP="00227B74">
      <w:pPr>
        <w:pBdr>
          <w:top w:val="single" w:sz="8" w:space="1" w:color="C00000"/>
          <w:left w:val="single" w:sz="8" w:space="4" w:color="C00000"/>
          <w:bottom w:val="single" w:sz="8" w:space="1" w:color="C00000"/>
          <w:right w:val="single" w:sz="8" w:space="4" w:color="C00000"/>
        </w:pBdr>
        <w:rPr>
          <w:color w:val="C00000"/>
        </w:rPr>
      </w:pPr>
      <w:r>
        <w:rPr>
          <w:color w:val="C00000"/>
        </w:rPr>
        <w:t>Cette version majeure de l’application implique deux contraintes :</w:t>
      </w:r>
    </w:p>
    <w:p w14:paraId="438789E8" w14:textId="77777777" w:rsidR="00F74121" w:rsidRDefault="00227B74"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r w:rsidRPr="00F74121">
        <w:rPr>
          <w:color w:val="C00000"/>
        </w:rPr>
        <w:t xml:space="preserve">Sous Android, </w:t>
      </w:r>
      <w:r w:rsidR="00F74121">
        <w:rPr>
          <w:color w:val="C00000"/>
        </w:rPr>
        <w:t>la</w:t>
      </w:r>
      <w:r w:rsidRPr="00F74121">
        <w:rPr>
          <w:color w:val="C00000"/>
        </w:rPr>
        <w:t xml:space="preserve"> version du système </w:t>
      </w:r>
      <w:r w:rsidR="00F74121">
        <w:rPr>
          <w:color w:val="C00000"/>
        </w:rPr>
        <w:t xml:space="preserve">d’exploitation de votre matériel doit être </w:t>
      </w:r>
      <w:r w:rsidRPr="00F74121">
        <w:rPr>
          <w:color w:val="C00000"/>
        </w:rPr>
        <w:t>supérieure ou égale à 4.4 (KitKat).</w:t>
      </w:r>
    </w:p>
    <w:p w14:paraId="41C24FDD" w14:textId="77777777" w:rsidR="00F74121" w:rsidRPr="00F74121" w:rsidRDefault="00F74121" w:rsidP="00F74121">
      <w:pPr>
        <w:pBdr>
          <w:top w:val="single" w:sz="8" w:space="1" w:color="C00000"/>
          <w:left w:val="single" w:sz="8" w:space="4" w:color="C00000"/>
          <w:bottom w:val="single" w:sz="8" w:space="1" w:color="C00000"/>
          <w:right w:val="single" w:sz="8" w:space="4" w:color="C00000"/>
        </w:pBdr>
        <w:rPr>
          <w:color w:val="C00000"/>
        </w:rPr>
      </w:pPr>
    </w:p>
    <w:p w14:paraId="567EAF2B" w14:textId="77777777" w:rsidR="00F74121" w:rsidRPr="00F74121" w:rsidRDefault="00F74121" w:rsidP="00227B74">
      <w:pPr>
        <w:pStyle w:val="Paragraphedeliste"/>
        <w:numPr>
          <w:ilvl w:val="0"/>
          <w:numId w:val="37"/>
        </w:numPr>
        <w:pBdr>
          <w:top w:val="single" w:sz="8" w:space="1" w:color="C00000"/>
          <w:left w:val="single" w:sz="8" w:space="4" w:color="C00000"/>
          <w:bottom w:val="single" w:sz="8" w:space="1" w:color="C00000"/>
          <w:right w:val="single" w:sz="8" w:space="4" w:color="C00000"/>
        </w:pBdr>
        <w:rPr>
          <w:color w:val="C00000"/>
        </w:rPr>
      </w:pPr>
      <w:commentRangeStart w:id="5"/>
      <w:r w:rsidRPr="00F74121">
        <w:rPr>
          <w:color w:val="C00000"/>
        </w:rPr>
        <w:t>Il faut réinstaller les données</w:t>
      </w:r>
      <w:r>
        <w:rPr>
          <w:color w:val="C00000"/>
        </w:rPr>
        <w:t>, car il n’y a pas de compatibilité possible avec les précédentes versions.</w:t>
      </w:r>
      <w:commentRangeEnd w:id="5"/>
      <w:r w:rsidR="00B45D06">
        <w:rPr>
          <w:rStyle w:val="Marquedecommentaire"/>
        </w:rPr>
        <w:commentReference w:id="5"/>
      </w:r>
    </w:p>
    <w:p w14:paraId="5512F550" w14:textId="77777777" w:rsidR="00227B74" w:rsidRDefault="00227B74" w:rsidP="00AE0360"/>
    <w:p w14:paraId="5359DF18" w14:textId="77777777" w:rsidR="00227B74" w:rsidRDefault="00227B74" w:rsidP="00AE0360">
      <w:r>
        <w:t>Enfin, l’application est compatible iOs9.</w:t>
      </w:r>
    </w:p>
    <w:p w14:paraId="39D07E2D" w14:textId="77777777" w:rsidR="00B45D06" w:rsidRDefault="00B45D06" w:rsidP="00AE0360"/>
    <w:p w14:paraId="0E8551C0" w14:textId="77777777" w:rsidR="00B45D06" w:rsidRDefault="00B45D06" w:rsidP="00AE0360">
      <w:r>
        <w:t>L’utilisation de la fonctionnalité de navigation dans les fiches objets utilise maintenant exclusivement l’application Google Maps.</w:t>
      </w:r>
    </w:p>
    <w:p w14:paraId="2B9DFE94" w14:textId="77777777" w:rsidR="00AE0360" w:rsidRDefault="00AE0360" w:rsidP="00AE0360"/>
    <w:p w14:paraId="673C46B6" w14:textId="77777777" w:rsidR="00B45D06" w:rsidRDefault="00B45D06" w:rsidP="00B45D06">
      <w:pPr>
        <w:pStyle w:val="Titre1"/>
      </w:pPr>
      <w:bookmarkStart w:id="6" w:name="_Toc434336316"/>
      <w:r>
        <w:t>Version 1.2.2</w:t>
      </w:r>
      <w:bookmarkEnd w:id="6"/>
    </w:p>
    <w:p w14:paraId="0E7190E2" w14:textId="77777777" w:rsidR="00B45D06" w:rsidRDefault="00B45D06" w:rsidP="00B45D06">
      <w:pPr>
        <w:pStyle w:val="Titre2"/>
        <w:numPr>
          <w:ilvl w:val="1"/>
          <w:numId w:val="14"/>
        </w:numPr>
      </w:pPr>
      <w:bookmarkStart w:id="7" w:name="_Toc434327735"/>
      <w:bookmarkStart w:id="8" w:name="_Toc434336317"/>
      <w:r>
        <w:t>Corrections</w:t>
      </w:r>
      <w:bookmarkEnd w:id="7"/>
      <w:bookmarkEnd w:id="8"/>
    </w:p>
    <w:tbl>
      <w:tblPr>
        <w:tblStyle w:val="Tableau"/>
        <w:tblW w:w="5000" w:type="pct"/>
        <w:jc w:val="center"/>
        <w:tblInd w:w="0" w:type="dxa"/>
        <w:tblLook w:val="04A0" w:firstRow="1" w:lastRow="0" w:firstColumn="1" w:lastColumn="0" w:noHBand="0" w:noVBand="1"/>
      </w:tblPr>
      <w:tblGrid>
        <w:gridCol w:w="1168"/>
        <w:gridCol w:w="8754"/>
      </w:tblGrid>
      <w:tr w:rsidR="00B45D06" w14:paraId="52DBA14B" w14:textId="77777777" w:rsidTr="00B45D0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5CFDCA2" w14:textId="77777777" w:rsidR="00B45D06" w:rsidRDefault="00B45D06">
            <w:pPr>
              <w:jc w:val="center"/>
              <w:rPr>
                <w:rFonts w:cs="Courier New"/>
                <w:szCs w:val="22"/>
              </w:rPr>
            </w:pPr>
            <w:r>
              <w:rPr>
                <w:rFonts w:cs="Courier New"/>
                <w:szCs w:val="22"/>
              </w:rPr>
              <w:t>Id</w:t>
            </w:r>
          </w:p>
        </w:tc>
        <w:tc>
          <w:tcPr>
            <w:tcW w:w="8754" w:type="dxa"/>
            <w:noWrap/>
            <w:hideMark/>
          </w:tcPr>
          <w:p w14:paraId="025004FA" w14:textId="77777777" w:rsidR="00B45D06" w:rsidRDefault="00B45D06">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B45D06" w14:paraId="1825B37F" w14:textId="77777777" w:rsidTr="00B45D0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4EC7961C" w14:textId="77777777" w:rsidR="00B45D06" w:rsidRDefault="00B45D06">
            <w:pPr>
              <w:jc w:val="center"/>
              <w:rPr>
                <w:rFonts w:cs="Courier New"/>
                <w:color w:val="000000" w:themeColor="text1"/>
                <w:szCs w:val="22"/>
              </w:rPr>
            </w:pPr>
            <w:r>
              <w:rPr>
                <w:rFonts w:cs="Courier New"/>
                <w:color w:val="000000" w:themeColor="text1"/>
                <w:szCs w:val="22"/>
              </w:rPr>
              <w:t>#754</w:t>
            </w:r>
          </w:p>
        </w:tc>
        <w:tc>
          <w:tcPr>
            <w:tcW w:w="8754" w:type="dxa"/>
            <w:tcBorders>
              <w:top w:val="nil"/>
              <w:left w:val="single" w:sz="4" w:space="0" w:color="auto"/>
              <w:bottom w:val="nil"/>
              <w:right w:val="nil"/>
            </w:tcBorders>
            <w:noWrap/>
            <w:hideMark/>
          </w:tcPr>
          <w:p w14:paraId="59D6952D" w14:textId="77777777" w:rsidR="00B45D06" w:rsidRDefault="00B45D0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Les tournées via intent ne se synchronisent pas</w:t>
            </w:r>
          </w:p>
        </w:tc>
      </w:tr>
      <w:tr w:rsidR="00B45D06" w14:paraId="4AE5BEB7" w14:textId="77777777" w:rsidTr="00B45D0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7963C1EF" w14:textId="77777777" w:rsidR="00B45D06" w:rsidRDefault="00B45D06">
            <w:pPr>
              <w:jc w:val="center"/>
              <w:rPr>
                <w:rFonts w:cs="Courier New"/>
                <w:szCs w:val="22"/>
              </w:rPr>
            </w:pPr>
            <w:r>
              <w:rPr>
                <w:rFonts w:cs="Courier New"/>
                <w:szCs w:val="22"/>
              </w:rPr>
              <w:t>#709</w:t>
            </w:r>
          </w:p>
          <w:p w14:paraId="0313F3E0" w14:textId="77777777" w:rsidR="00B45D06" w:rsidRDefault="00B45D06">
            <w:pPr>
              <w:jc w:val="center"/>
              <w:rPr>
                <w:rFonts w:cs="Courier New"/>
                <w:szCs w:val="22"/>
              </w:rPr>
            </w:pPr>
            <w:r>
              <w:rPr>
                <w:rFonts w:cs="Courier New"/>
                <w:szCs w:val="22"/>
              </w:rPr>
              <w:t>#756</w:t>
            </w:r>
          </w:p>
        </w:tc>
        <w:tc>
          <w:tcPr>
            <w:tcW w:w="8754" w:type="dxa"/>
            <w:tcBorders>
              <w:top w:val="nil"/>
              <w:left w:val="single" w:sz="4" w:space="0" w:color="auto"/>
              <w:bottom w:val="nil"/>
              <w:right w:val="nil"/>
            </w:tcBorders>
            <w:noWrap/>
            <w:hideMark/>
          </w:tcPr>
          <w:p w14:paraId="2F7F8A34" w14:textId="77777777" w:rsidR="00B45D06" w:rsidRDefault="00B45D06">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14:paraId="6AD24A72" w14:textId="77777777" w:rsidR="00B45D06" w:rsidRPr="00AE0360" w:rsidRDefault="00B45D06" w:rsidP="00AE0360"/>
    <w:p w14:paraId="207EDAB2" w14:textId="77777777" w:rsidR="00606211" w:rsidRDefault="00606211" w:rsidP="007E2B17">
      <w:pPr>
        <w:pStyle w:val="Titre1"/>
      </w:pPr>
      <w:bookmarkStart w:id="9" w:name="_Toc434336318"/>
      <w:r>
        <w:t>Version 1.2.1</w:t>
      </w:r>
      <w:bookmarkEnd w:id="9"/>
    </w:p>
    <w:p w14:paraId="3D98AC11" w14:textId="77777777" w:rsidR="00606211" w:rsidRDefault="00606211" w:rsidP="00606211">
      <w:pPr>
        <w:pStyle w:val="Titre2"/>
      </w:pPr>
      <w:bookmarkStart w:id="10" w:name="_Toc434336319"/>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06211" w:rsidRPr="00990915" w14:paraId="55249C76" w14:textId="77777777"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50DD401" w14:textId="77777777"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14:paraId="1E8AFD50" w14:textId="77777777"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14:paraId="1D364335"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932FC2" w14:textId="77777777" w:rsidR="00606211" w:rsidRDefault="009737A4" w:rsidP="00606211">
            <w:pPr>
              <w:jc w:val="center"/>
              <w:rPr>
                <w:rFonts w:cs="Courier New"/>
                <w:szCs w:val="22"/>
              </w:rPr>
            </w:pPr>
            <w:r>
              <w:rPr>
                <w:rFonts w:cs="Courier New"/>
                <w:szCs w:val="22"/>
              </w:rPr>
              <w:t>#733</w:t>
            </w:r>
          </w:p>
        </w:tc>
        <w:tc>
          <w:tcPr>
            <w:tcW w:w="8754" w:type="dxa"/>
            <w:noWrap/>
          </w:tcPr>
          <w:p w14:paraId="419C1DF6"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14:paraId="36016CBF"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5BCFDC1" w14:textId="77777777" w:rsidR="00606211" w:rsidRDefault="009737A4" w:rsidP="00606211">
            <w:pPr>
              <w:jc w:val="center"/>
              <w:rPr>
                <w:rFonts w:cs="Courier New"/>
                <w:szCs w:val="22"/>
              </w:rPr>
            </w:pPr>
            <w:r>
              <w:rPr>
                <w:rFonts w:cs="Courier New"/>
                <w:szCs w:val="22"/>
              </w:rPr>
              <w:t>#731</w:t>
            </w:r>
          </w:p>
        </w:tc>
        <w:tc>
          <w:tcPr>
            <w:tcW w:w="8754" w:type="dxa"/>
            <w:noWrap/>
          </w:tcPr>
          <w:p w14:paraId="7E5FA31C"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14:paraId="6D1163BF"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B5B3B9" w14:textId="77777777" w:rsidR="00606211" w:rsidRDefault="009737A4" w:rsidP="00606211">
            <w:pPr>
              <w:jc w:val="center"/>
              <w:rPr>
                <w:rFonts w:cs="Courier New"/>
                <w:szCs w:val="22"/>
              </w:rPr>
            </w:pPr>
            <w:r>
              <w:rPr>
                <w:rFonts w:cs="Courier New"/>
                <w:szCs w:val="22"/>
              </w:rPr>
              <w:t>#729</w:t>
            </w:r>
          </w:p>
        </w:tc>
        <w:tc>
          <w:tcPr>
            <w:tcW w:w="8754" w:type="dxa"/>
            <w:noWrap/>
          </w:tcPr>
          <w:p w14:paraId="28BCC655"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14:paraId="7FB879B7"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2C916B" w14:textId="77777777" w:rsidR="00606211" w:rsidRDefault="009737A4" w:rsidP="00606211">
            <w:pPr>
              <w:jc w:val="center"/>
              <w:rPr>
                <w:rFonts w:cs="Courier New"/>
                <w:szCs w:val="22"/>
              </w:rPr>
            </w:pPr>
            <w:r>
              <w:rPr>
                <w:rFonts w:cs="Courier New"/>
                <w:szCs w:val="22"/>
              </w:rPr>
              <w:t>#728</w:t>
            </w:r>
          </w:p>
        </w:tc>
        <w:tc>
          <w:tcPr>
            <w:tcW w:w="8754" w:type="dxa"/>
            <w:noWrap/>
          </w:tcPr>
          <w:p w14:paraId="7BD39999"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14:paraId="001D9CA6"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25A7D" w14:textId="77777777" w:rsidR="00606211" w:rsidRDefault="009737A4" w:rsidP="00606211">
            <w:pPr>
              <w:jc w:val="center"/>
              <w:rPr>
                <w:rFonts w:cs="Courier New"/>
                <w:szCs w:val="22"/>
              </w:rPr>
            </w:pPr>
            <w:r>
              <w:rPr>
                <w:rFonts w:cs="Courier New"/>
                <w:szCs w:val="22"/>
              </w:rPr>
              <w:t>#727</w:t>
            </w:r>
          </w:p>
        </w:tc>
        <w:tc>
          <w:tcPr>
            <w:tcW w:w="8754" w:type="dxa"/>
            <w:noWrap/>
          </w:tcPr>
          <w:p w14:paraId="37F654BD"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14:paraId="1826B6BF"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0F3272" w14:textId="77777777" w:rsidR="00606211" w:rsidRPr="00D07CEE" w:rsidRDefault="009737A4" w:rsidP="009737A4">
            <w:pPr>
              <w:jc w:val="center"/>
              <w:rPr>
                <w:rFonts w:cs="Courier New"/>
                <w:szCs w:val="22"/>
              </w:rPr>
            </w:pPr>
            <w:r>
              <w:rPr>
                <w:rFonts w:cs="Courier New"/>
                <w:szCs w:val="22"/>
              </w:rPr>
              <w:t>#726</w:t>
            </w:r>
          </w:p>
        </w:tc>
        <w:tc>
          <w:tcPr>
            <w:tcW w:w="8754" w:type="dxa"/>
            <w:noWrap/>
          </w:tcPr>
          <w:p w14:paraId="610F0459" w14:textId="77777777"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14:paraId="179E9104"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3D8193" w14:textId="77777777" w:rsidR="00606211" w:rsidRPr="00D07CEE" w:rsidRDefault="009737A4" w:rsidP="009737A4">
            <w:pPr>
              <w:jc w:val="center"/>
              <w:rPr>
                <w:rFonts w:cs="Courier New"/>
                <w:szCs w:val="22"/>
              </w:rPr>
            </w:pPr>
            <w:r>
              <w:rPr>
                <w:rFonts w:cs="Courier New"/>
                <w:szCs w:val="22"/>
              </w:rPr>
              <w:t>#721</w:t>
            </w:r>
          </w:p>
        </w:tc>
        <w:tc>
          <w:tcPr>
            <w:tcW w:w="8754" w:type="dxa"/>
            <w:noWrap/>
          </w:tcPr>
          <w:p w14:paraId="72A0A31D"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14:paraId="396A05BD"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2DF522" w14:textId="77777777" w:rsidR="00606211" w:rsidRPr="00D07CEE" w:rsidRDefault="009737A4" w:rsidP="009737A4">
            <w:pPr>
              <w:jc w:val="center"/>
              <w:rPr>
                <w:rFonts w:cs="Courier New"/>
                <w:szCs w:val="22"/>
              </w:rPr>
            </w:pPr>
            <w:r>
              <w:rPr>
                <w:rFonts w:cs="Courier New"/>
                <w:szCs w:val="22"/>
              </w:rPr>
              <w:t>#720</w:t>
            </w:r>
          </w:p>
        </w:tc>
        <w:tc>
          <w:tcPr>
            <w:tcW w:w="8754" w:type="dxa"/>
            <w:noWrap/>
          </w:tcPr>
          <w:p w14:paraId="3321F969"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14:paraId="44AA6454" w14:textId="77777777"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6B0046" w14:textId="77777777" w:rsidR="00606211" w:rsidRPr="000B1AE2" w:rsidRDefault="009737A4" w:rsidP="009737A4">
            <w:pPr>
              <w:jc w:val="center"/>
              <w:rPr>
                <w:rFonts w:cs="Courier New"/>
                <w:szCs w:val="22"/>
              </w:rPr>
            </w:pPr>
            <w:r>
              <w:rPr>
                <w:rFonts w:cs="Courier New"/>
                <w:szCs w:val="22"/>
              </w:rPr>
              <w:t>#718</w:t>
            </w:r>
          </w:p>
        </w:tc>
        <w:tc>
          <w:tcPr>
            <w:tcW w:w="8754" w:type="dxa"/>
            <w:noWrap/>
          </w:tcPr>
          <w:p w14:paraId="2AF64463" w14:textId="77777777"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14:paraId="4D5A500B" w14:textId="77777777"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D7C69A" w14:textId="77777777" w:rsidR="00606211" w:rsidRPr="00EE0827" w:rsidRDefault="009737A4" w:rsidP="009737A4">
            <w:pPr>
              <w:jc w:val="center"/>
              <w:rPr>
                <w:rFonts w:cs="Courier New"/>
                <w:szCs w:val="22"/>
              </w:rPr>
            </w:pPr>
            <w:r>
              <w:rPr>
                <w:rFonts w:cs="Courier New"/>
                <w:szCs w:val="22"/>
              </w:rPr>
              <w:t>#694</w:t>
            </w:r>
          </w:p>
        </w:tc>
        <w:tc>
          <w:tcPr>
            <w:tcW w:w="8754" w:type="dxa"/>
            <w:noWrap/>
          </w:tcPr>
          <w:p w14:paraId="0BEAE4DB" w14:textId="77777777"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14:paraId="1CBD8F77" w14:textId="77777777" w:rsidR="00606211" w:rsidRPr="00606211" w:rsidRDefault="00606211" w:rsidP="00606211"/>
    <w:p w14:paraId="2F357710" w14:textId="77777777" w:rsidR="002F2C4B" w:rsidRDefault="000730C8" w:rsidP="007E2B17">
      <w:pPr>
        <w:pStyle w:val="Titre1"/>
      </w:pPr>
      <w:bookmarkStart w:id="11" w:name="_Toc434336320"/>
      <w:r>
        <w:lastRenderedPageBreak/>
        <w:t xml:space="preserve">Version </w:t>
      </w:r>
      <w:r w:rsidR="002F2C4B">
        <w:t>1.2</w:t>
      </w:r>
      <w:bookmarkEnd w:id="11"/>
    </w:p>
    <w:p w14:paraId="31256872" w14:textId="77777777" w:rsidR="006E0CB8" w:rsidRDefault="006E0CB8" w:rsidP="000A02AE">
      <w:pPr>
        <w:pStyle w:val="Titre2"/>
      </w:pPr>
      <w:bookmarkStart w:id="12" w:name="_Toc434336321"/>
      <w:r>
        <w:t>Evolutions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E0CB8" w:rsidRPr="00990915" w14:paraId="5DEFF797" w14:textId="77777777"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324A9C5" w14:textId="77777777"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14:paraId="3091A191" w14:textId="77777777"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14:paraId="22A54975"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9FA4A60" w14:textId="77777777" w:rsidR="006E0CB8" w:rsidRPr="00D07CEE" w:rsidRDefault="006E0CB8" w:rsidP="00EF13FD">
            <w:pPr>
              <w:rPr>
                <w:rFonts w:cs="Courier New"/>
                <w:szCs w:val="22"/>
              </w:rPr>
            </w:pPr>
          </w:p>
        </w:tc>
        <w:tc>
          <w:tcPr>
            <w:tcW w:w="8754" w:type="dxa"/>
            <w:noWrap/>
          </w:tcPr>
          <w:p w14:paraId="72041BA4" w14:textId="77777777"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14:paraId="16F0EEDD"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FFD01E" w14:textId="77777777" w:rsidR="00F94B06" w:rsidRPr="00D07CEE" w:rsidRDefault="00F94B06" w:rsidP="00EF13FD">
            <w:pPr>
              <w:rPr>
                <w:rFonts w:cs="Courier New"/>
                <w:szCs w:val="22"/>
              </w:rPr>
            </w:pPr>
          </w:p>
        </w:tc>
        <w:tc>
          <w:tcPr>
            <w:tcW w:w="8754" w:type="dxa"/>
            <w:noWrap/>
          </w:tcPr>
          <w:p w14:paraId="25DFD4BC" w14:textId="77777777"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14:paraId="6724BC7A"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086176" w14:textId="77777777" w:rsidR="000B1AE2" w:rsidRPr="00D07CEE" w:rsidRDefault="000B1AE2" w:rsidP="00EF13FD">
            <w:pPr>
              <w:rPr>
                <w:rFonts w:cs="Courier New"/>
                <w:szCs w:val="22"/>
              </w:rPr>
            </w:pPr>
            <w:r w:rsidRPr="000B1AE2">
              <w:rPr>
                <w:rFonts w:cs="Courier New"/>
                <w:szCs w:val="22"/>
              </w:rPr>
              <w:t>638eff8</w:t>
            </w:r>
          </w:p>
        </w:tc>
        <w:tc>
          <w:tcPr>
            <w:tcW w:w="8754" w:type="dxa"/>
            <w:noWrap/>
          </w:tcPr>
          <w:p w14:paraId="408FC927" w14:textId="77777777"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14:paraId="100CEF58"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75F6FF6" w14:textId="77777777" w:rsidR="00EE0827" w:rsidRDefault="00EE0827" w:rsidP="00EF13FD">
            <w:pPr>
              <w:rPr>
                <w:rFonts w:cs="Courier New"/>
                <w:szCs w:val="22"/>
              </w:rPr>
            </w:pPr>
            <w:r w:rsidRPr="00EE0827">
              <w:rPr>
                <w:rFonts w:cs="Courier New"/>
                <w:szCs w:val="22"/>
              </w:rPr>
              <w:t>56aa3d3</w:t>
            </w:r>
            <w:r w:rsidR="00D929DF">
              <w:rPr>
                <w:rFonts w:cs="Courier New"/>
                <w:szCs w:val="22"/>
              </w:rPr>
              <w:t>,</w:t>
            </w:r>
          </w:p>
          <w:p w14:paraId="7356E976" w14:textId="77777777" w:rsidR="00D929DF" w:rsidRPr="000B1AE2" w:rsidRDefault="00D929DF" w:rsidP="00EF13FD">
            <w:pPr>
              <w:rPr>
                <w:rFonts w:cs="Courier New"/>
                <w:szCs w:val="22"/>
              </w:rPr>
            </w:pPr>
            <w:r w:rsidRPr="00D929DF">
              <w:rPr>
                <w:rFonts w:cs="Courier New"/>
                <w:szCs w:val="22"/>
              </w:rPr>
              <w:t>af0593a</w:t>
            </w:r>
          </w:p>
        </w:tc>
        <w:tc>
          <w:tcPr>
            <w:tcW w:w="8754" w:type="dxa"/>
            <w:noWrap/>
          </w:tcPr>
          <w:p w14:paraId="68473D70" w14:textId="77777777"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14:paraId="62316E28"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46CDE5" w14:textId="77777777" w:rsidR="001A5399" w:rsidRPr="00EE0827" w:rsidRDefault="001A5399" w:rsidP="00EF13FD">
            <w:pPr>
              <w:rPr>
                <w:rFonts w:cs="Courier New"/>
                <w:szCs w:val="22"/>
              </w:rPr>
            </w:pPr>
            <w:r w:rsidRPr="001A5399">
              <w:rPr>
                <w:rFonts w:cs="Courier New"/>
                <w:szCs w:val="22"/>
              </w:rPr>
              <w:t>118ac35</w:t>
            </w:r>
          </w:p>
        </w:tc>
        <w:tc>
          <w:tcPr>
            <w:tcW w:w="8754" w:type="dxa"/>
            <w:noWrap/>
          </w:tcPr>
          <w:p w14:paraId="4655BC9B" w14:textId="77777777"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14:paraId="44526242"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BEB4C" w14:textId="77777777" w:rsidR="006D1DA9" w:rsidRPr="001A5399" w:rsidRDefault="006D1DA9" w:rsidP="00EF13FD">
            <w:pPr>
              <w:rPr>
                <w:rFonts w:cs="Courier New"/>
                <w:szCs w:val="22"/>
              </w:rPr>
            </w:pPr>
          </w:p>
        </w:tc>
        <w:tc>
          <w:tcPr>
            <w:tcW w:w="8754" w:type="dxa"/>
            <w:noWrap/>
          </w:tcPr>
          <w:p w14:paraId="6A5E7243" w14:textId="77777777"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14:paraId="04AAA8D8" w14:textId="77777777"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79069BA" w14:textId="77777777" w:rsidR="00BE326B" w:rsidRPr="001A5399" w:rsidRDefault="00BE326B" w:rsidP="00EF13FD">
            <w:pPr>
              <w:rPr>
                <w:rFonts w:cs="Courier New"/>
                <w:szCs w:val="22"/>
              </w:rPr>
            </w:pPr>
            <w:r w:rsidRPr="00BE326B">
              <w:rPr>
                <w:rFonts w:cs="Courier New"/>
                <w:szCs w:val="22"/>
              </w:rPr>
              <w:t>d45f05c</w:t>
            </w:r>
          </w:p>
        </w:tc>
        <w:tc>
          <w:tcPr>
            <w:tcW w:w="8754" w:type="dxa"/>
            <w:noWrap/>
          </w:tcPr>
          <w:p w14:paraId="6A34BFB0" w14:textId="77777777"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14:paraId="57013422" w14:textId="77777777"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21C1B25" w14:textId="77777777" w:rsidR="00AA1F95" w:rsidRPr="00BE326B" w:rsidRDefault="00AA1F95" w:rsidP="00EF13FD">
            <w:pPr>
              <w:rPr>
                <w:rFonts w:cs="Courier New"/>
                <w:szCs w:val="22"/>
              </w:rPr>
            </w:pPr>
            <w:r w:rsidRPr="00AA1F95">
              <w:rPr>
                <w:rFonts w:cs="Courier New"/>
                <w:szCs w:val="22"/>
              </w:rPr>
              <w:t>91a10c7</w:t>
            </w:r>
          </w:p>
        </w:tc>
        <w:tc>
          <w:tcPr>
            <w:tcW w:w="8754" w:type="dxa"/>
            <w:noWrap/>
          </w:tcPr>
          <w:p w14:paraId="2B4A2885" w14:textId="77777777"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14:paraId="6439D092" w14:textId="77777777" w:rsidR="002F2C4B" w:rsidRPr="002F2C4B" w:rsidRDefault="000A02AE" w:rsidP="000A02AE">
      <w:pPr>
        <w:pStyle w:val="Titre2"/>
      </w:pPr>
      <w:bookmarkStart w:id="13" w:name="_Toc434336322"/>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0A02AE" w:rsidRPr="00990915" w14:paraId="59AC335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903512D" w14:textId="77777777"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14:paraId="2F4DE08C" w14:textId="77777777"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14:paraId="37E1777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3ACB07" w14:textId="77777777" w:rsidR="000A02AE" w:rsidRPr="00D07CEE" w:rsidRDefault="00C95325" w:rsidP="00533191">
            <w:pPr>
              <w:rPr>
                <w:rFonts w:cs="Courier New"/>
                <w:szCs w:val="22"/>
              </w:rPr>
            </w:pPr>
            <w:r w:rsidRPr="00C95325">
              <w:rPr>
                <w:rFonts w:cs="Courier New"/>
                <w:szCs w:val="22"/>
              </w:rPr>
              <w:t>d9e7681</w:t>
            </w:r>
          </w:p>
        </w:tc>
        <w:tc>
          <w:tcPr>
            <w:tcW w:w="8754" w:type="dxa"/>
            <w:noWrap/>
          </w:tcPr>
          <w:p w14:paraId="708BA262" w14:textId="77777777"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14:paraId="128BEEB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B03557" w14:textId="77777777" w:rsidR="006518E5" w:rsidRPr="00C95325" w:rsidRDefault="006518E5" w:rsidP="00533191">
            <w:pPr>
              <w:rPr>
                <w:rFonts w:cs="Courier New"/>
                <w:szCs w:val="22"/>
              </w:rPr>
            </w:pPr>
            <w:r w:rsidRPr="006518E5">
              <w:rPr>
                <w:rFonts w:cs="Courier New"/>
                <w:szCs w:val="22"/>
              </w:rPr>
              <w:t>34b91fd</w:t>
            </w:r>
          </w:p>
        </w:tc>
        <w:tc>
          <w:tcPr>
            <w:tcW w:w="8754" w:type="dxa"/>
            <w:noWrap/>
          </w:tcPr>
          <w:p w14:paraId="05FB3E26" w14:textId="77777777"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14:paraId="66C77D55"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5234E2" w14:textId="77777777" w:rsidR="006518E5" w:rsidRPr="00C95325" w:rsidRDefault="006518E5" w:rsidP="00533191">
            <w:pPr>
              <w:rPr>
                <w:rFonts w:cs="Courier New"/>
                <w:szCs w:val="22"/>
              </w:rPr>
            </w:pPr>
            <w:r w:rsidRPr="006518E5">
              <w:rPr>
                <w:rFonts w:cs="Courier New"/>
                <w:szCs w:val="22"/>
              </w:rPr>
              <w:t>cfde274</w:t>
            </w:r>
          </w:p>
        </w:tc>
        <w:tc>
          <w:tcPr>
            <w:tcW w:w="8754" w:type="dxa"/>
            <w:noWrap/>
          </w:tcPr>
          <w:p w14:paraId="75C3775F" w14:textId="77777777"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14:paraId="4156DD2A"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00F9B" w14:textId="77777777" w:rsidR="006518E5" w:rsidRPr="00C95325" w:rsidRDefault="003A002C" w:rsidP="00533191">
            <w:pPr>
              <w:rPr>
                <w:rFonts w:cs="Courier New"/>
                <w:szCs w:val="22"/>
              </w:rPr>
            </w:pPr>
            <w:r w:rsidRPr="003A002C">
              <w:rPr>
                <w:rFonts w:cs="Courier New"/>
                <w:szCs w:val="22"/>
              </w:rPr>
              <w:t>8721f9f</w:t>
            </w:r>
          </w:p>
        </w:tc>
        <w:tc>
          <w:tcPr>
            <w:tcW w:w="8754" w:type="dxa"/>
            <w:noWrap/>
          </w:tcPr>
          <w:p w14:paraId="7F036C18" w14:textId="77777777"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14:paraId="5ACCA467"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6F6541" w14:textId="77777777" w:rsidR="006518E5" w:rsidRPr="00C95325" w:rsidRDefault="00312641" w:rsidP="00533191">
            <w:pPr>
              <w:rPr>
                <w:rFonts w:cs="Courier New"/>
                <w:szCs w:val="22"/>
              </w:rPr>
            </w:pPr>
            <w:r w:rsidRPr="00312641">
              <w:rPr>
                <w:rFonts w:cs="Courier New"/>
                <w:szCs w:val="22"/>
              </w:rPr>
              <w:t>f194415</w:t>
            </w:r>
          </w:p>
        </w:tc>
        <w:tc>
          <w:tcPr>
            <w:tcW w:w="8754" w:type="dxa"/>
            <w:noWrap/>
          </w:tcPr>
          <w:p w14:paraId="188C5604" w14:textId="77777777"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14:paraId="743A6743"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CBF229" w14:textId="77777777" w:rsidR="006518E5" w:rsidRPr="00C95325" w:rsidRDefault="00312641" w:rsidP="00533191">
            <w:pPr>
              <w:rPr>
                <w:rFonts w:cs="Courier New"/>
                <w:szCs w:val="22"/>
              </w:rPr>
            </w:pPr>
            <w:r w:rsidRPr="00312641">
              <w:rPr>
                <w:rFonts w:cs="Courier New"/>
                <w:szCs w:val="22"/>
              </w:rPr>
              <w:t>c6503cb, 47e61d3</w:t>
            </w:r>
          </w:p>
        </w:tc>
        <w:tc>
          <w:tcPr>
            <w:tcW w:w="8754" w:type="dxa"/>
            <w:noWrap/>
          </w:tcPr>
          <w:p w14:paraId="6615FA91" w14:textId="77777777"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14:paraId="0B2F7E49"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986654" w14:textId="77777777" w:rsidR="006518E5" w:rsidRPr="00C95325" w:rsidRDefault="00312641" w:rsidP="00533191">
            <w:pPr>
              <w:rPr>
                <w:rFonts w:cs="Courier New"/>
                <w:szCs w:val="22"/>
              </w:rPr>
            </w:pPr>
            <w:r w:rsidRPr="00312641">
              <w:rPr>
                <w:rFonts w:cs="Courier New"/>
                <w:szCs w:val="22"/>
              </w:rPr>
              <w:t>00afc37</w:t>
            </w:r>
          </w:p>
        </w:tc>
        <w:tc>
          <w:tcPr>
            <w:tcW w:w="8754" w:type="dxa"/>
            <w:noWrap/>
          </w:tcPr>
          <w:p w14:paraId="149AA16D" w14:textId="77777777"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14:paraId="3D821CE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80C6606" w14:textId="77777777" w:rsidR="006518E5" w:rsidRPr="00C95325" w:rsidRDefault="00312641" w:rsidP="00533191">
            <w:pPr>
              <w:rPr>
                <w:rFonts w:cs="Courier New"/>
                <w:szCs w:val="22"/>
              </w:rPr>
            </w:pPr>
            <w:r w:rsidRPr="00312641">
              <w:rPr>
                <w:rFonts w:cs="Courier New"/>
                <w:szCs w:val="22"/>
              </w:rPr>
              <w:t>b6cd513</w:t>
            </w:r>
          </w:p>
        </w:tc>
        <w:tc>
          <w:tcPr>
            <w:tcW w:w="8754" w:type="dxa"/>
            <w:noWrap/>
          </w:tcPr>
          <w:p w14:paraId="4EB2D42A" w14:textId="77777777"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14:paraId="2BD7800A"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9AEAD6" w14:textId="77777777" w:rsidR="00312641" w:rsidRPr="00C95325" w:rsidRDefault="00312641" w:rsidP="00533191">
            <w:pPr>
              <w:rPr>
                <w:rFonts w:cs="Courier New"/>
                <w:szCs w:val="22"/>
              </w:rPr>
            </w:pPr>
            <w:r w:rsidRPr="00312641">
              <w:rPr>
                <w:rFonts w:cs="Courier New"/>
                <w:szCs w:val="22"/>
              </w:rPr>
              <w:t>3b702a1</w:t>
            </w:r>
          </w:p>
        </w:tc>
        <w:tc>
          <w:tcPr>
            <w:tcW w:w="8754" w:type="dxa"/>
            <w:noWrap/>
          </w:tcPr>
          <w:p w14:paraId="292FDA54" w14:textId="77777777"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14:paraId="56B4028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7C9F7" w14:textId="77777777" w:rsidR="00312641" w:rsidRPr="00C95325" w:rsidRDefault="00E43777" w:rsidP="00533191">
            <w:pPr>
              <w:rPr>
                <w:rFonts w:cs="Courier New"/>
                <w:szCs w:val="22"/>
              </w:rPr>
            </w:pPr>
            <w:r w:rsidRPr="00E43777">
              <w:rPr>
                <w:rFonts w:cs="Courier New"/>
                <w:szCs w:val="22"/>
              </w:rPr>
              <w:t>e8e3ce0</w:t>
            </w:r>
          </w:p>
        </w:tc>
        <w:tc>
          <w:tcPr>
            <w:tcW w:w="8754" w:type="dxa"/>
            <w:noWrap/>
          </w:tcPr>
          <w:p w14:paraId="13EBC367" w14:textId="77777777"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14:paraId="51F30C6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D128FD" w14:textId="77777777" w:rsidR="00312641" w:rsidRPr="00C95325" w:rsidRDefault="00125408" w:rsidP="00533191">
            <w:pPr>
              <w:rPr>
                <w:rFonts w:cs="Courier New"/>
                <w:szCs w:val="22"/>
              </w:rPr>
            </w:pPr>
            <w:r w:rsidRPr="00125408">
              <w:rPr>
                <w:rFonts w:cs="Courier New"/>
                <w:szCs w:val="22"/>
              </w:rPr>
              <w:t>a801ba3</w:t>
            </w:r>
          </w:p>
        </w:tc>
        <w:tc>
          <w:tcPr>
            <w:tcW w:w="8754" w:type="dxa"/>
            <w:noWrap/>
          </w:tcPr>
          <w:p w14:paraId="3D1E641A" w14:textId="77777777"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14:paraId="78BBD171"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F3516" w14:textId="77777777" w:rsidR="00312641" w:rsidRPr="00C95325" w:rsidRDefault="00125408" w:rsidP="00533191">
            <w:pPr>
              <w:rPr>
                <w:rFonts w:cs="Courier New"/>
                <w:szCs w:val="22"/>
              </w:rPr>
            </w:pPr>
            <w:r w:rsidRPr="00125408">
              <w:rPr>
                <w:rFonts w:cs="Courier New"/>
                <w:szCs w:val="22"/>
              </w:rPr>
              <w:t>bf2ee8a</w:t>
            </w:r>
          </w:p>
        </w:tc>
        <w:tc>
          <w:tcPr>
            <w:tcW w:w="8754" w:type="dxa"/>
            <w:noWrap/>
          </w:tcPr>
          <w:p w14:paraId="52148840" w14:textId="77777777"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14:paraId="24FF7C5F"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85EE638" w14:textId="77777777" w:rsidR="00312641" w:rsidRPr="00C95325" w:rsidRDefault="00125408" w:rsidP="00533191">
            <w:pPr>
              <w:rPr>
                <w:rFonts w:cs="Courier New"/>
                <w:szCs w:val="22"/>
              </w:rPr>
            </w:pPr>
            <w:r w:rsidRPr="00125408">
              <w:rPr>
                <w:rFonts w:cs="Courier New"/>
                <w:szCs w:val="22"/>
              </w:rPr>
              <w:t>5d9db71</w:t>
            </w:r>
          </w:p>
        </w:tc>
        <w:tc>
          <w:tcPr>
            <w:tcW w:w="8754" w:type="dxa"/>
            <w:noWrap/>
          </w:tcPr>
          <w:p w14:paraId="4BB2CA16" w14:textId="77777777"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14:paraId="293C5BBD"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52FBD6" w14:textId="77777777" w:rsidR="00312641" w:rsidRPr="00C95325" w:rsidRDefault="00125408" w:rsidP="00533191">
            <w:pPr>
              <w:rPr>
                <w:rFonts w:cs="Courier New"/>
                <w:szCs w:val="22"/>
              </w:rPr>
            </w:pPr>
            <w:r w:rsidRPr="00125408">
              <w:rPr>
                <w:rFonts w:cs="Courier New"/>
                <w:szCs w:val="22"/>
              </w:rPr>
              <w:t>e368878</w:t>
            </w:r>
          </w:p>
        </w:tc>
        <w:tc>
          <w:tcPr>
            <w:tcW w:w="8754" w:type="dxa"/>
            <w:noWrap/>
          </w:tcPr>
          <w:p w14:paraId="22942AD8" w14:textId="77777777"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14:paraId="2566846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B982F24" w14:textId="77777777" w:rsidR="00312641" w:rsidRPr="00C95325" w:rsidRDefault="00E83F4E" w:rsidP="00533191">
            <w:pPr>
              <w:rPr>
                <w:rFonts w:cs="Courier New"/>
                <w:szCs w:val="22"/>
              </w:rPr>
            </w:pPr>
            <w:r w:rsidRPr="00E83F4E">
              <w:rPr>
                <w:rFonts w:cs="Courier New"/>
                <w:szCs w:val="22"/>
              </w:rPr>
              <w:t>81d14ec</w:t>
            </w:r>
          </w:p>
        </w:tc>
        <w:tc>
          <w:tcPr>
            <w:tcW w:w="8754" w:type="dxa"/>
            <w:noWrap/>
          </w:tcPr>
          <w:p w14:paraId="68552482" w14:textId="77777777"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14:paraId="2C13EAF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F2B3A4" w14:textId="77777777" w:rsidR="00312641" w:rsidRPr="00C95325" w:rsidRDefault="001405B0" w:rsidP="00533191">
            <w:pPr>
              <w:rPr>
                <w:rFonts w:cs="Courier New"/>
                <w:szCs w:val="22"/>
              </w:rPr>
            </w:pPr>
            <w:r w:rsidRPr="001405B0">
              <w:rPr>
                <w:rFonts w:cs="Courier New"/>
                <w:szCs w:val="22"/>
              </w:rPr>
              <w:t>8ccf076</w:t>
            </w:r>
          </w:p>
        </w:tc>
        <w:tc>
          <w:tcPr>
            <w:tcW w:w="8754" w:type="dxa"/>
            <w:noWrap/>
          </w:tcPr>
          <w:p w14:paraId="41E29250" w14:textId="77777777"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14:paraId="269C1349"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328FE43" w14:textId="77777777" w:rsidR="00312641" w:rsidRPr="00C95325" w:rsidRDefault="00B12268" w:rsidP="00533191">
            <w:pPr>
              <w:rPr>
                <w:rFonts w:cs="Courier New"/>
                <w:szCs w:val="22"/>
              </w:rPr>
            </w:pPr>
            <w:r w:rsidRPr="00B12268">
              <w:rPr>
                <w:rFonts w:cs="Courier New"/>
                <w:szCs w:val="22"/>
              </w:rPr>
              <w:t>efa12f3</w:t>
            </w:r>
          </w:p>
        </w:tc>
        <w:tc>
          <w:tcPr>
            <w:tcW w:w="8754" w:type="dxa"/>
            <w:noWrap/>
          </w:tcPr>
          <w:p w14:paraId="26AF1A98" w14:textId="77777777"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14:paraId="795F438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9C97BC" w14:textId="77777777" w:rsidR="00312641" w:rsidRPr="00C95325" w:rsidRDefault="00B12268" w:rsidP="00533191">
            <w:pPr>
              <w:rPr>
                <w:rFonts w:cs="Courier New"/>
                <w:szCs w:val="22"/>
              </w:rPr>
            </w:pPr>
            <w:r w:rsidRPr="00B12268">
              <w:rPr>
                <w:rFonts w:cs="Courier New"/>
                <w:szCs w:val="22"/>
              </w:rPr>
              <w:t>b315388</w:t>
            </w:r>
          </w:p>
        </w:tc>
        <w:tc>
          <w:tcPr>
            <w:tcW w:w="8754" w:type="dxa"/>
            <w:noWrap/>
          </w:tcPr>
          <w:p w14:paraId="2E75D453" w14:textId="77777777"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14:paraId="0C9C14E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6AD6D0D" w14:textId="77777777" w:rsidR="00312641" w:rsidRPr="00C95325" w:rsidRDefault="00570695" w:rsidP="00533191">
            <w:pPr>
              <w:rPr>
                <w:rFonts w:cs="Courier New"/>
                <w:szCs w:val="22"/>
              </w:rPr>
            </w:pPr>
            <w:r w:rsidRPr="00570695">
              <w:rPr>
                <w:rFonts w:cs="Courier New"/>
                <w:szCs w:val="22"/>
              </w:rPr>
              <w:t>5a9b256</w:t>
            </w:r>
          </w:p>
        </w:tc>
        <w:tc>
          <w:tcPr>
            <w:tcW w:w="8754" w:type="dxa"/>
            <w:noWrap/>
          </w:tcPr>
          <w:p w14:paraId="563D66C2" w14:textId="77777777"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14:paraId="205E9F2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ADB3930" w14:textId="77777777" w:rsidR="00312641" w:rsidRPr="00C95325" w:rsidRDefault="00ED26DC" w:rsidP="00533191">
            <w:pPr>
              <w:rPr>
                <w:rFonts w:cs="Courier New"/>
                <w:szCs w:val="22"/>
              </w:rPr>
            </w:pPr>
            <w:r w:rsidRPr="00ED26DC">
              <w:rPr>
                <w:rFonts w:cs="Courier New"/>
                <w:szCs w:val="22"/>
              </w:rPr>
              <w:t>151cdee</w:t>
            </w:r>
          </w:p>
        </w:tc>
        <w:tc>
          <w:tcPr>
            <w:tcW w:w="8754" w:type="dxa"/>
            <w:noWrap/>
          </w:tcPr>
          <w:p w14:paraId="272DBAA9" w14:textId="77777777"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14:paraId="684BC0FC"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0CE9D1" w14:textId="77777777" w:rsidR="00312641" w:rsidRPr="00C95325" w:rsidRDefault="009827C7" w:rsidP="00533191">
            <w:pPr>
              <w:rPr>
                <w:rFonts w:cs="Courier New"/>
                <w:szCs w:val="22"/>
              </w:rPr>
            </w:pPr>
            <w:r w:rsidRPr="009827C7">
              <w:rPr>
                <w:rFonts w:cs="Courier New"/>
                <w:szCs w:val="22"/>
              </w:rPr>
              <w:t>ca7b85a</w:t>
            </w:r>
          </w:p>
        </w:tc>
        <w:tc>
          <w:tcPr>
            <w:tcW w:w="8754" w:type="dxa"/>
            <w:noWrap/>
          </w:tcPr>
          <w:p w14:paraId="2F72F5C8" w14:textId="77777777"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14:paraId="33EF330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3780C1" w14:textId="77777777" w:rsidR="00312641" w:rsidRPr="00C95325" w:rsidRDefault="00E635EA" w:rsidP="00533191">
            <w:pPr>
              <w:rPr>
                <w:rFonts w:cs="Courier New"/>
                <w:szCs w:val="22"/>
              </w:rPr>
            </w:pPr>
            <w:r w:rsidRPr="00E635EA">
              <w:rPr>
                <w:rFonts w:cs="Courier New"/>
                <w:szCs w:val="22"/>
              </w:rPr>
              <w:lastRenderedPageBreak/>
              <w:t>e74e0c4</w:t>
            </w:r>
          </w:p>
        </w:tc>
        <w:tc>
          <w:tcPr>
            <w:tcW w:w="8754" w:type="dxa"/>
            <w:noWrap/>
          </w:tcPr>
          <w:p w14:paraId="15533399" w14:textId="77777777"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14:paraId="4B077992"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A84463C" w14:textId="77777777" w:rsidR="00E635EA" w:rsidRPr="00E635EA" w:rsidRDefault="00E635EA" w:rsidP="00533191">
            <w:pPr>
              <w:rPr>
                <w:rFonts w:cs="Courier New"/>
                <w:szCs w:val="22"/>
              </w:rPr>
            </w:pPr>
            <w:r w:rsidRPr="00E635EA">
              <w:rPr>
                <w:rFonts w:cs="Courier New"/>
                <w:szCs w:val="22"/>
              </w:rPr>
              <w:t>64b9fd9</w:t>
            </w:r>
          </w:p>
        </w:tc>
        <w:tc>
          <w:tcPr>
            <w:tcW w:w="8754" w:type="dxa"/>
            <w:noWrap/>
          </w:tcPr>
          <w:p w14:paraId="3F8777B0" w14:textId="77777777"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14:paraId="07A7088B"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FBFAF" w14:textId="77777777" w:rsidR="00E635EA" w:rsidRPr="00E635EA" w:rsidRDefault="00E635EA" w:rsidP="00533191">
            <w:pPr>
              <w:rPr>
                <w:rFonts w:cs="Courier New"/>
                <w:szCs w:val="22"/>
              </w:rPr>
            </w:pPr>
            <w:r w:rsidRPr="00E635EA">
              <w:rPr>
                <w:rFonts w:cs="Courier New"/>
                <w:szCs w:val="22"/>
              </w:rPr>
              <w:t>fa182a0</w:t>
            </w:r>
          </w:p>
        </w:tc>
        <w:tc>
          <w:tcPr>
            <w:tcW w:w="8754" w:type="dxa"/>
            <w:noWrap/>
          </w:tcPr>
          <w:p w14:paraId="54F9A11F" w14:textId="77777777"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14:paraId="164E79C5"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FF6DA7" w14:textId="77777777" w:rsidR="00E635EA" w:rsidRPr="00E635EA" w:rsidRDefault="005B4D2C" w:rsidP="00533191">
            <w:pPr>
              <w:rPr>
                <w:rFonts w:cs="Courier New"/>
                <w:szCs w:val="22"/>
              </w:rPr>
            </w:pPr>
            <w:r w:rsidRPr="005B4D2C">
              <w:rPr>
                <w:rFonts w:cs="Courier New"/>
                <w:szCs w:val="22"/>
              </w:rPr>
              <w:t>1651d26</w:t>
            </w:r>
          </w:p>
        </w:tc>
        <w:tc>
          <w:tcPr>
            <w:tcW w:w="8754" w:type="dxa"/>
            <w:noWrap/>
          </w:tcPr>
          <w:p w14:paraId="3B1E5923" w14:textId="77777777"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14:paraId="18ED606D"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A23D2D" w14:textId="77777777" w:rsidR="00E635EA" w:rsidRPr="00E635EA" w:rsidRDefault="00A538A1" w:rsidP="00533191">
            <w:pPr>
              <w:rPr>
                <w:rFonts w:cs="Courier New"/>
                <w:szCs w:val="22"/>
              </w:rPr>
            </w:pPr>
            <w:r w:rsidRPr="00A538A1">
              <w:rPr>
                <w:rFonts w:cs="Courier New"/>
                <w:szCs w:val="22"/>
              </w:rPr>
              <w:t>3b865ce</w:t>
            </w:r>
          </w:p>
        </w:tc>
        <w:tc>
          <w:tcPr>
            <w:tcW w:w="8754" w:type="dxa"/>
            <w:noWrap/>
          </w:tcPr>
          <w:p w14:paraId="7A11D38A" w14:textId="77777777"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14:paraId="71C1DE2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9902D9" w14:textId="77777777" w:rsidR="00E635EA" w:rsidRPr="00E635EA" w:rsidRDefault="00A538A1" w:rsidP="00533191">
            <w:pPr>
              <w:rPr>
                <w:rFonts w:cs="Courier New"/>
                <w:szCs w:val="22"/>
              </w:rPr>
            </w:pPr>
            <w:r w:rsidRPr="00A538A1">
              <w:rPr>
                <w:rFonts w:cs="Courier New"/>
                <w:szCs w:val="22"/>
              </w:rPr>
              <w:t>cf570e7</w:t>
            </w:r>
          </w:p>
        </w:tc>
        <w:tc>
          <w:tcPr>
            <w:tcW w:w="8754" w:type="dxa"/>
            <w:noWrap/>
          </w:tcPr>
          <w:p w14:paraId="3A0F2316" w14:textId="77777777"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14:paraId="3E699769"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7566B9" w14:textId="77777777" w:rsidR="00BA3E28" w:rsidRPr="00F5509C" w:rsidRDefault="00BA3E28" w:rsidP="00BA3E28">
            <w:r w:rsidRPr="00F5509C">
              <w:t>4ec6299</w:t>
            </w:r>
          </w:p>
        </w:tc>
        <w:tc>
          <w:tcPr>
            <w:tcW w:w="8754" w:type="dxa"/>
            <w:noWrap/>
          </w:tcPr>
          <w:p w14:paraId="73F2A324"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14:paraId="45D9FFC2"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E27062" w14:textId="77777777" w:rsidR="00BA3E28" w:rsidRPr="00F5509C" w:rsidRDefault="00BA3E28" w:rsidP="00BA3E28">
            <w:r w:rsidRPr="00F5509C">
              <w:t>f2ac720</w:t>
            </w:r>
          </w:p>
        </w:tc>
        <w:tc>
          <w:tcPr>
            <w:tcW w:w="8754" w:type="dxa"/>
            <w:noWrap/>
          </w:tcPr>
          <w:p w14:paraId="50FE4641"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14:paraId="7BA62774"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358EA4" w14:textId="77777777" w:rsidR="00BA3E28" w:rsidRPr="00F5509C" w:rsidRDefault="00BA3E28" w:rsidP="00BA3E28">
            <w:r w:rsidRPr="00F5509C">
              <w:t>98d3fda</w:t>
            </w:r>
          </w:p>
        </w:tc>
        <w:tc>
          <w:tcPr>
            <w:tcW w:w="8754" w:type="dxa"/>
            <w:noWrap/>
          </w:tcPr>
          <w:p w14:paraId="3CAE0943" w14:textId="77777777"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14:paraId="5DA9A4B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447E5C" w14:textId="77777777" w:rsidR="00BA3E28" w:rsidRPr="00F5509C" w:rsidRDefault="00BA3E28" w:rsidP="00BA3E28">
            <w:r w:rsidRPr="00F5509C">
              <w:t>ce44b9d</w:t>
            </w:r>
          </w:p>
        </w:tc>
        <w:tc>
          <w:tcPr>
            <w:tcW w:w="8754" w:type="dxa"/>
            <w:noWrap/>
          </w:tcPr>
          <w:p w14:paraId="4EB05495" w14:textId="77777777"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14:paraId="452C018E"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207FA8" w14:textId="77777777" w:rsidR="00BA3E28" w:rsidRDefault="00BA3E28" w:rsidP="00BA3E28">
            <w:r w:rsidRPr="00F5509C">
              <w:t>9a0a797</w:t>
            </w:r>
          </w:p>
        </w:tc>
        <w:tc>
          <w:tcPr>
            <w:tcW w:w="8754" w:type="dxa"/>
            <w:noWrap/>
          </w:tcPr>
          <w:p w14:paraId="09CE29F3" w14:textId="77777777"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14:paraId="2E7E0E2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4479DB" w14:textId="77777777" w:rsidR="00814781" w:rsidRPr="00724E03" w:rsidRDefault="00814781" w:rsidP="00814781">
            <w:r w:rsidRPr="00724E03">
              <w:t>eac026b</w:t>
            </w:r>
          </w:p>
        </w:tc>
        <w:tc>
          <w:tcPr>
            <w:tcW w:w="8754" w:type="dxa"/>
            <w:noWrap/>
          </w:tcPr>
          <w:p w14:paraId="1203952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14:paraId="38551A9F"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F0BF5C" w14:textId="77777777" w:rsidR="00814781" w:rsidRPr="00724E03" w:rsidRDefault="00814781" w:rsidP="00814781">
            <w:r w:rsidRPr="00724E03">
              <w:t>437e49a</w:t>
            </w:r>
          </w:p>
        </w:tc>
        <w:tc>
          <w:tcPr>
            <w:tcW w:w="8754" w:type="dxa"/>
            <w:noWrap/>
          </w:tcPr>
          <w:p w14:paraId="12EA0F2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14:paraId="008C7D5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EB2778" w14:textId="77777777" w:rsidR="00814781" w:rsidRPr="00724E03" w:rsidRDefault="00814781" w:rsidP="00814781">
            <w:r w:rsidRPr="00724E03">
              <w:t>8ce98e8</w:t>
            </w:r>
          </w:p>
        </w:tc>
        <w:tc>
          <w:tcPr>
            <w:tcW w:w="8754" w:type="dxa"/>
            <w:noWrap/>
          </w:tcPr>
          <w:p w14:paraId="5F55FB09"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14:paraId="5FDACB4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8B00EE6" w14:textId="77777777" w:rsidR="00814781" w:rsidRPr="00724E03" w:rsidRDefault="00814781" w:rsidP="00814781">
            <w:r w:rsidRPr="00724E03">
              <w:t>6467966</w:t>
            </w:r>
          </w:p>
        </w:tc>
        <w:tc>
          <w:tcPr>
            <w:tcW w:w="8754" w:type="dxa"/>
            <w:noWrap/>
          </w:tcPr>
          <w:p w14:paraId="0538672D"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14:paraId="52787C3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B44AA6" w14:textId="77777777" w:rsidR="00814781" w:rsidRPr="00724E03" w:rsidRDefault="00814781" w:rsidP="00814781">
            <w:r w:rsidRPr="00724E03">
              <w:t>351a49c</w:t>
            </w:r>
          </w:p>
        </w:tc>
        <w:tc>
          <w:tcPr>
            <w:tcW w:w="8754" w:type="dxa"/>
            <w:noWrap/>
          </w:tcPr>
          <w:p w14:paraId="0AA0B626"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14:paraId="776A9905"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342FEFB" w14:textId="77777777" w:rsidR="00814781" w:rsidRPr="00724E03" w:rsidRDefault="00814781" w:rsidP="00814781">
            <w:r w:rsidRPr="00724E03">
              <w:t>14ced8c</w:t>
            </w:r>
          </w:p>
        </w:tc>
        <w:tc>
          <w:tcPr>
            <w:tcW w:w="8754" w:type="dxa"/>
            <w:noWrap/>
          </w:tcPr>
          <w:p w14:paraId="6C3CE6AE"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14:paraId="78A165B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7D3FBD" w14:textId="77777777" w:rsidR="00814781" w:rsidRPr="00724E03" w:rsidRDefault="00814781" w:rsidP="00814781">
            <w:r w:rsidRPr="00724E03">
              <w:t>141ebf0</w:t>
            </w:r>
          </w:p>
        </w:tc>
        <w:tc>
          <w:tcPr>
            <w:tcW w:w="8754" w:type="dxa"/>
            <w:noWrap/>
          </w:tcPr>
          <w:p w14:paraId="1303174B"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14:paraId="426AD47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83D00" w14:textId="77777777" w:rsidR="00814781" w:rsidRPr="00724E03" w:rsidRDefault="00814781" w:rsidP="00814781">
            <w:r w:rsidRPr="00724E03">
              <w:t>a68d690</w:t>
            </w:r>
          </w:p>
        </w:tc>
        <w:tc>
          <w:tcPr>
            <w:tcW w:w="8754" w:type="dxa"/>
            <w:noWrap/>
          </w:tcPr>
          <w:p w14:paraId="36D91E43"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14:paraId="1FF80A4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764E6AB" w14:textId="77777777" w:rsidR="00814781" w:rsidRPr="00724E03" w:rsidRDefault="00814781" w:rsidP="00814781">
            <w:r w:rsidRPr="00724E03">
              <w:t>335f275</w:t>
            </w:r>
          </w:p>
        </w:tc>
        <w:tc>
          <w:tcPr>
            <w:tcW w:w="8754" w:type="dxa"/>
            <w:noWrap/>
          </w:tcPr>
          <w:p w14:paraId="14F1EC04"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14:paraId="7C86FBE5"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AF21CF" w14:textId="77777777" w:rsidR="00814781" w:rsidRPr="00724E03" w:rsidRDefault="00814781" w:rsidP="00814781">
            <w:r w:rsidRPr="00724E03">
              <w:t>635f656</w:t>
            </w:r>
          </w:p>
        </w:tc>
        <w:tc>
          <w:tcPr>
            <w:tcW w:w="8754" w:type="dxa"/>
            <w:noWrap/>
          </w:tcPr>
          <w:p w14:paraId="1EB0B7C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14:paraId="456BAA2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7A7FA5" w14:textId="77777777" w:rsidR="00814781" w:rsidRPr="00724E03" w:rsidRDefault="00814781" w:rsidP="00814781">
            <w:r w:rsidRPr="00724E03">
              <w:t>be3abcf</w:t>
            </w:r>
          </w:p>
        </w:tc>
        <w:tc>
          <w:tcPr>
            <w:tcW w:w="8754" w:type="dxa"/>
            <w:noWrap/>
          </w:tcPr>
          <w:p w14:paraId="337FB5BC"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14:paraId="2E5738D1"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AED6F" w14:textId="77777777" w:rsidR="00814781" w:rsidRPr="00724E03" w:rsidRDefault="00814781" w:rsidP="00814781">
            <w:r w:rsidRPr="00724E03">
              <w:t>3ad4664</w:t>
            </w:r>
          </w:p>
        </w:tc>
        <w:tc>
          <w:tcPr>
            <w:tcW w:w="8754" w:type="dxa"/>
            <w:noWrap/>
          </w:tcPr>
          <w:p w14:paraId="7723AAAA"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14:paraId="3C3CD8C8"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2B638B" w14:textId="77777777" w:rsidR="00814781" w:rsidRPr="00724E03" w:rsidRDefault="00814781" w:rsidP="00814781">
            <w:r w:rsidRPr="00724E03">
              <w:t>8a897c0</w:t>
            </w:r>
          </w:p>
        </w:tc>
        <w:tc>
          <w:tcPr>
            <w:tcW w:w="8754" w:type="dxa"/>
            <w:noWrap/>
          </w:tcPr>
          <w:p w14:paraId="1296BF7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14:paraId="58DC7FB0"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555373E" w14:textId="77777777" w:rsidR="00814781" w:rsidRPr="00724E03" w:rsidRDefault="00814781" w:rsidP="00814781">
            <w:r w:rsidRPr="00724E03">
              <w:t>ea3e5e1</w:t>
            </w:r>
          </w:p>
        </w:tc>
        <w:tc>
          <w:tcPr>
            <w:tcW w:w="8754" w:type="dxa"/>
            <w:noWrap/>
          </w:tcPr>
          <w:p w14:paraId="3134FD0C"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14:paraId="22B005A0"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1B63F9" w14:textId="77777777" w:rsidR="00814781" w:rsidRPr="00724E03" w:rsidRDefault="00814781" w:rsidP="00814781">
            <w:r w:rsidRPr="00724E03">
              <w:t>9ebc544</w:t>
            </w:r>
          </w:p>
        </w:tc>
        <w:tc>
          <w:tcPr>
            <w:tcW w:w="8754" w:type="dxa"/>
            <w:noWrap/>
          </w:tcPr>
          <w:p w14:paraId="1BD7038D" w14:textId="77777777"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14:paraId="116E1442"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5D496F4" w14:textId="77777777" w:rsidR="00814781" w:rsidRPr="00724E03" w:rsidRDefault="00814781" w:rsidP="00814781">
            <w:r w:rsidRPr="00724E03">
              <w:t>455e70d</w:t>
            </w:r>
          </w:p>
        </w:tc>
        <w:tc>
          <w:tcPr>
            <w:tcW w:w="8754" w:type="dxa"/>
            <w:noWrap/>
          </w:tcPr>
          <w:p w14:paraId="57AFE196" w14:textId="77777777"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14:paraId="708D322A"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0BD682" w14:textId="77777777" w:rsidR="00814781" w:rsidRDefault="00814781" w:rsidP="00814781">
            <w:r w:rsidRPr="00724E03">
              <w:t>9714702</w:t>
            </w:r>
          </w:p>
        </w:tc>
        <w:tc>
          <w:tcPr>
            <w:tcW w:w="8754" w:type="dxa"/>
            <w:noWrap/>
          </w:tcPr>
          <w:p w14:paraId="2C310B59" w14:textId="77777777"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14:paraId="73CA777B" w14:textId="77777777" w:rsidR="00910074" w:rsidRPr="00910074" w:rsidRDefault="00910074" w:rsidP="00910074"/>
    <w:p w14:paraId="39569E33" w14:textId="77777777" w:rsidR="002A0433" w:rsidRDefault="000730C8" w:rsidP="007E2B17">
      <w:pPr>
        <w:pStyle w:val="Titre1"/>
      </w:pPr>
      <w:bookmarkStart w:id="14" w:name="_Toc434336323"/>
      <w:r>
        <w:t xml:space="preserve">Version </w:t>
      </w:r>
      <w:r w:rsidR="002A0433">
        <w:t>1.1.1.2</w:t>
      </w:r>
      <w:bookmarkEnd w:id="14"/>
    </w:p>
    <w:p w14:paraId="4AFFCF63" w14:textId="77777777" w:rsidR="007C3419" w:rsidRDefault="007C3419" w:rsidP="007C3419">
      <w:pPr>
        <w:pStyle w:val="Titre2"/>
      </w:pPr>
      <w:bookmarkStart w:id="15" w:name="_Toc434336324"/>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3D9868A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2C3E008" w14:textId="77777777"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14:paraId="3F766F4B" w14:textId="77777777"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56808A2D"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F40220" w14:textId="77777777" w:rsidR="007C3419" w:rsidRPr="00D07CEE" w:rsidRDefault="003E37E2" w:rsidP="00533191">
            <w:pPr>
              <w:rPr>
                <w:rFonts w:cs="Courier New"/>
                <w:szCs w:val="22"/>
              </w:rPr>
            </w:pPr>
            <w:r w:rsidRPr="003E37E2">
              <w:rPr>
                <w:rFonts w:cs="Courier New"/>
                <w:szCs w:val="22"/>
              </w:rPr>
              <w:t>4ab3261</w:t>
            </w:r>
          </w:p>
        </w:tc>
        <w:tc>
          <w:tcPr>
            <w:tcW w:w="8754" w:type="dxa"/>
            <w:noWrap/>
          </w:tcPr>
          <w:p w14:paraId="1E023A3A" w14:textId="77777777"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14:paraId="08CB0177"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41C8A6" w14:textId="77777777" w:rsidR="007C3419" w:rsidRPr="00CD3BA3" w:rsidRDefault="003E37E2" w:rsidP="00533191">
            <w:pPr>
              <w:rPr>
                <w:rFonts w:cs="Courier New"/>
                <w:szCs w:val="22"/>
              </w:rPr>
            </w:pPr>
            <w:r w:rsidRPr="003E37E2">
              <w:rPr>
                <w:rFonts w:cs="Courier New"/>
                <w:szCs w:val="22"/>
              </w:rPr>
              <w:t>34dabf9</w:t>
            </w:r>
          </w:p>
        </w:tc>
        <w:tc>
          <w:tcPr>
            <w:tcW w:w="8754" w:type="dxa"/>
            <w:noWrap/>
          </w:tcPr>
          <w:p w14:paraId="22BB5C27" w14:textId="77777777"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14:paraId="1CA90463"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03D5AB" w14:textId="77777777" w:rsidR="007C3419" w:rsidRPr="00CD3BA3" w:rsidRDefault="003E37E2" w:rsidP="00533191">
            <w:pPr>
              <w:rPr>
                <w:rFonts w:cs="Courier New"/>
                <w:szCs w:val="22"/>
              </w:rPr>
            </w:pPr>
            <w:r w:rsidRPr="003E37E2">
              <w:rPr>
                <w:rFonts w:cs="Courier New"/>
                <w:szCs w:val="22"/>
              </w:rPr>
              <w:t>e61032a</w:t>
            </w:r>
          </w:p>
        </w:tc>
        <w:tc>
          <w:tcPr>
            <w:tcW w:w="8754" w:type="dxa"/>
            <w:noWrap/>
          </w:tcPr>
          <w:p w14:paraId="0128FE1B" w14:textId="77777777"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14:paraId="12EBD7BF" w14:textId="77777777"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1A14BF" w14:textId="77777777" w:rsidR="007C3419" w:rsidRPr="00CD3BA3" w:rsidRDefault="003E37E2" w:rsidP="00533191">
            <w:pPr>
              <w:rPr>
                <w:rFonts w:cs="Courier New"/>
                <w:szCs w:val="22"/>
              </w:rPr>
            </w:pPr>
            <w:r w:rsidRPr="003E37E2">
              <w:rPr>
                <w:rFonts w:cs="Courier New"/>
                <w:szCs w:val="22"/>
              </w:rPr>
              <w:t>c28614e</w:t>
            </w:r>
          </w:p>
        </w:tc>
        <w:tc>
          <w:tcPr>
            <w:tcW w:w="8754" w:type="dxa"/>
            <w:noWrap/>
          </w:tcPr>
          <w:p w14:paraId="529AAD01" w14:textId="77777777"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14:paraId="34E1C8CB"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CC0640B" w14:textId="77777777" w:rsidR="003E37E2" w:rsidRPr="003E37E2" w:rsidRDefault="003E37E2" w:rsidP="00533191">
            <w:pPr>
              <w:rPr>
                <w:rFonts w:cs="Courier New"/>
                <w:szCs w:val="22"/>
              </w:rPr>
            </w:pPr>
            <w:r w:rsidRPr="003E37E2">
              <w:rPr>
                <w:rFonts w:cs="Courier New"/>
                <w:szCs w:val="22"/>
              </w:rPr>
              <w:t>a41f63a</w:t>
            </w:r>
          </w:p>
        </w:tc>
        <w:tc>
          <w:tcPr>
            <w:tcW w:w="8754" w:type="dxa"/>
            <w:noWrap/>
          </w:tcPr>
          <w:p w14:paraId="7BCAF9E5" w14:textId="77777777"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14:paraId="54E0DE4C" w14:textId="77777777" w:rsidR="002A0433" w:rsidRPr="002A0433" w:rsidRDefault="002A0433" w:rsidP="002A0433"/>
    <w:p w14:paraId="51BCFF8C" w14:textId="77777777" w:rsidR="002A0433" w:rsidRDefault="000730C8" w:rsidP="007E2B17">
      <w:pPr>
        <w:pStyle w:val="Titre1"/>
      </w:pPr>
      <w:bookmarkStart w:id="16" w:name="_Toc434336325"/>
      <w:r>
        <w:lastRenderedPageBreak/>
        <w:t xml:space="preserve">Version </w:t>
      </w:r>
      <w:r w:rsidR="002A0433">
        <w:t>1.1.1.1</w:t>
      </w:r>
      <w:bookmarkEnd w:id="16"/>
    </w:p>
    <w:p w14:paraId="5AA473F3" w14:textId="77777777" w:rsidR="007C3419" w:rsidRDefault="007C3419" w:rsidP="007C3419">
      <w:pPr>
        <w:pStyle w:val="Titre2"/>
      </w:pPr>
      <w:bookmarkStart w:id="17" w:name="_Toc434336326"/>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7C3419" w:rsidRPr="00990915" w14:paraId="0088C009" w14:textId="77777777"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01262A" w14:textId="77777777"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14:paraId="312200E3" w14:textId="77777777"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14:paraId="7461FCB4" w14:textId="77777777"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DC42" w14:textId="77777777" w:rsidR="007C3419" w:rsidRPr="00D07CEE" w:rsidRDefault="002632FE" w:rsidP="00533191">
            <w:pPr>
              <w:rPr>
                <w:rFonts w:cs="Courier New"/>
                <w:szCs w:val="22"/>
              </w:rPr>
            </w:pPr>
            <w:r w:rsidRPr="002632FE">
              <w:rPr>
                <w:rFonts w:cs="Courier New"/>
                <w:szCs w:val="22"/>
              </w:rPr>
              <w:t>8748066</w:t>
            </w:r>
          </w:p>
        </w:tc>
        <w:tc>
          <w:tcPr>
            <w:tcW w:w="8754" w:type="dxa"/>
            <w:noWrap/>
          </w:tcPr>
          <w:p w14:paraId="287D924B" w14:textId="77777777"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14:paraId="6E288973" w14:textId="77777777" w:rsidR="002A0433" w:rsidRPr="002A0433" w:rsidRDefault="002A0433" w:rsidP="002A0433"/>
    <w:p w14:paraId="242DF358" w14:textId="77777777" w:rsidR="00513B58" w:rsidRDefault="000730C8" w:rsidP="007E2B17">
      <w:pPr>
        <w:pStyle w:val="Titre1"/>
      </w:pPr>
      <w:bookmarkStart w:id="18" w:name="_Toc434336327"/>
      <w:r>
        <w:t xml:space="preserve">Version </w:t>
      </w:r>
      <w:r w:rsidR="008D0B3D">
        <w:t>1.1.1</w:t>
      </w:r>
      <w:bookmarkEnd w:id="18"/>
    </w:p>
    <w:p w14:paraId="11DD4679" w14:textId="77777777" w:rsidR="00513B58" w:rsidRDefault="00513B58" w:rsidP="00513B58">
      <w:pPr>
        <w:pStyle w:val="Titre2"/>
      </w:pPr>
      <w:bookmarkStart w:id="19" w:name="_Toc434336328"/>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AB56D3" w14:paraId="1E1B4BBD" w14:textId="77777777"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0E538B7" w14:textId="77777777" w:rsidR="00AB56D3" w:rsidRDefault="00AB56D3">
            <w:pPr>
              <w:rPr>
                <w:rFonts w:cs="Courier New"/>
                <w:szCs w:val="22"/>
              </w:rPr>
            </w:pPr>
            <w:r>
              <w:rPr>
                <w:rFonts w:cs="Courier New"/>
                <w:szCs w:val="22"/>
              </w:rPr>
              <w:t>Révision</w:t>
            </w:r>
          </w:p>
        </w:tc>
        <w:tc>
          <w:tcPr>
            <w:tcW w:w="8754" w:type="dxa"/>
            <w:noWrap/>
            <w:hideMark/>
          </w:tcPr>
          <w:p w14:paraId="24BDBD7E" w14:textId="77777777"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14:paraId="55BFD759"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183557A5" w14:textId="77777777"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14:paraId="51702171"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14:paraId="20E7384D" w14:textId="77777777"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14:paraId="3BB54F5E" w14:textId="77777777"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14:paraId="35B2A16A" w14:textId="77777777"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14:paraId="61AD7F7F" w14:textId="77777777"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14:paraId="61679ED0" w14:textId="77777777"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14:paraId="5F447E48" w14:textId="77777777"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14:paraId="58012831" w14:textId="77777777" w:rsidR="00513B58" w:rsidRPr="00513B58" w:rsidRDefault="00513B58" w:rsidP="00513B58"/>
    <w:p w14:paraId="3F6FBFB6" w14:textId="77777777" w:rsidR="007E2B17" w:rsidRDefault="000730C8" w:rsidP="007E2B17">
      <w:pPr>
        <w:pStyle w:val="Titre1"/>
      </w:pPr>
      <w:bookmarkStart w:id="20" w:name="_Toc434336329"/>
      <w:r>
        <w:t xml:space="preserve">Version </w:t>
      </w:r>
      <w:r w:rsidR="002E281A">
        <w:t>1.1.0</w:t>
      </w:r>
      <w:bookmarkEnd w:id="20"/>
    </w:p>
    <w:p w14:paraId="3D1A6FC6" w14:textId="77777777" w:rsidR="005E480A" w:rsidRDefault="002E281A" w:rsidP="008A1E8F">
      <w:pPr>
        <w:pStyle w:val="Titre2"/>
      </w:pPr>
      <w:bookmarkStart w:id="21" w:name="_Toc434336330"/>
      <w:r>
        <w:t>Corrections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5D9FF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3EE3C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19B55C3B"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14:paraId="5E59BAA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F26D41" w14:textId="77777777" w:rsidR="008A1E8F" w:rsidRPr="00D07CEE" w:rsidRDefault="008A1E8F" w:rsidP="008A1E8F">
            <w:pPr>
              <w:rPr>
                <w:rFonts w:cs="Courier New"/>
                <w:szCs w:val="22"/>
              </w:rPr>
            </w:pPr>
            <w:r w:rsidRPr="008A1E8F">
              <w:rPr>
                <w:rFonts w:cs="Courier New"/>
                <w:szCs w:val="22"/>
              </w:rPr>
              <w:t>da0f868</w:t>
            </w:r>
          </w:p>
        </w:tc>
        <w:tc>
          <w:tcPr>
            <w:tcW w:w="8754" w:type="dxa"/>
            <w:noWrap/>
          </w:tcPr>
          <w:p w14:paraId="385635C6" w14:textId="77777777"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14:paraId="4B4C449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99A31" w14:textId="77777777" w:rsidR="004A30F8" w:rsidRPr="00E7150A" w:rsidRDefault="008A1E8F" w:rsidP="002F2C4B">
            <w:pPr>
              <w:rPr>
                <w:rFonts w:cs="Courier New"/>
                <w:szCs w:val="22"/>
              </w:rPr>
            </w:pPr>
            <w:r w:rsidRPr="008A1E8F">
              <w:rPr>
                <w:rFonts w:cs="Courier New"/>
                <w:szCs w:val="22"/>
              </w:rPr>
              <w:t>3c6ee6b</w:t>
            </w:r>
          </w:p>
        </w:tc>
        <w:tc>
          <w:tcPr>
            <w:tcW w:w="8754" w:type="dxa"/>
            <w:noWrap/>
          </w:tcPr>
          <w:p w14:paraId="0F7D0C44" w14:textId="77777777"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14:paraId="314EE87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7F08EC1" w14:textId="77777777" w:rsidR="004A30F8" w:rsidRPr="00E7150A" w:rsidRDefault="008A1E8F" w:rsidP="002F2C4B">
            <w:pPr>
              <w:rPr>
                <w:rFonts w:cs="Courier New"/>
                <w:szCs w:val="22"/>
              </w:rPr>
            </w:pPr>
            <w:r w:rsidRPr="008A1E8F">
              <w:rPr>
                <w:rFonts w:cs="Courier New"/>
                <w:szCs w:val="22"/>
              </w:rPr>
              <w:t>79ab8b7</w:t>
            </w:r>
          </w:p>
        </w:tc>
        <w:tc>
          <w:tcPr>
            <w:tcW w:w="8754" w:type="dxa"/>
            <w:noWrap/>
          </w:tcPr>
          <w:p w14:paraId="72A14E8A" w14:textId="77777777"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14:paraId="465F5FB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38D919" w14:textId="77777777" w:rsidR="004A30F8" w:rsidRPr="00E7150A" w:rsidRDefault="008A1E8F" w:rsidP="002F2C4B">
            <w:pPr>
              <w:rPr>
                <w:rFonts w:cs="Courier New"/>
                <w:szCs w:val="22"/>
              </w:rPr>
            </w:pPr>
            <w:r w:rsidRPr="008A1E8F">
              <w:rPr>
                <w:rFonts w:cs="Courier New"/>
                <w:szCs w:val="22"/>
              </w:rPr>
              <w:t>54697b4</w:t>
            </w:r>
          </w:p>
        </w:tc>
        <w:tc>
          <w:tcPr>
            <w:tcW w:w="8754" w:type="dxa"/>
            <w:noWrap/>
          </w:tcPr>
          <w:p w14:paraId="0EED72F2" w14:textId="77777777"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14:paraId="53E8CDD8" w14:textId="77777777" w:rsidR="002E281A" w:rsidRPr="002E281A" w:rsidRDefault="002E281A" w:rsidP="002E281A"/>
    <w:p w14:paraId="252DBECC" w14:textId="77777777" w:rsidR="00990915" w:rsidRDefault="000730C8" w:rsidP="002E281A">
      <w:pPr>
        <w:pStyle w:val="Titre1"/>
      </w:pPr>
      <w:bookmarkStart w:id="22" w:name="_Toc434336331"/>
      <w:r>
        <w:t xml:space="preserve">Version </w:t>
      </w:r>
      <w:r w:rsidR="002E281A">
        <w:t>1.0</w:t>
      </w:r>
      <w:bookmarkEnd w:id="22"/>
    </w:p>
    <w:p w14:paraId="66FD5E17" w14:textId="77777777" w:rsidR="004A30F8" w:rsidRDefault="004A30F8" w:rsidP="004A30F8">
      <w:pPr>
        <w:pStyle w:val="Titre2"/>
      </w:pPr>
      <w:bookmarkStart w:id="23" w:name="_Toc434336332"/>
      <w:r>
        <w:t>Evolutions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3F70479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10F8B39"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6C5CCEA4"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3319F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1782A60" w14:textId="77777777" w:rsidR="00430C26" w:rsidRPr="00D07CEE" w:rsidRDefault="00430C26" w:rsidP="00430C26">
            <w:pPr>
              <w:rPr>
                <w:rFonts w:cs="Courier New"/>
                <w:szCs w:val="22"/>
              </w:rPr>
            </w:pPr>
          </w:p>
        </w:tc>
        <w:tc>
          <w:tcPr>
            <w:tcW w:w="8754" w:type="dxa"/>
            <w:noWrap/>
          </w:tcPr>
          <w:p w14:paraId="09FE84A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14:paraId="1417D94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776D2EC" w14:textId="77777777" w:rsidR="00430C26" w:rsidRPr="00E7150A" w:rsidRDefault="00430C26" w:rsidP="00430C26">
            <w:pPr>
              <w:rPr>
                <w:rFonts w:cs="Courier New"/>
                <w:szCs w:val="22"/>
              </w:rPr>
            </w:pPr>
          </w:p>
        </w:tc>
        <w:tc>
          <w:tcPr>
            <w:tcW w:w="8754" w:type="dxa"/>
            <w:noWrap/>
          </w:tcPr>
          <w:p w14:paraId="64866D31"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14:paraId="0941685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1F64E07" w14:textId="77777777" w:rsidR="00430C26" w:rsidRPr="00E7150A" w:rsidRDefault="00430C26" w:rsidP="00430C26">
            <w:pPr>
              <w:rPr>
                <w:rFonts w:cs="Courier New"/>
                <w:szCs w:val="22"/>
              </w:rPr>
            </w:pPr>
          </w:p>
        </w:tc>
        <w:tc>
          <w:tcPr>
            <w:tcW w:w="8754" w:type="dxa"/>
            <w:noWrap/>
          </w:tcPr>
          <w:p w14:paraId="111C6452"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14:paraId="2ECD706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D4CC78B" w14:textId="77777777" w:rsidR="00430C26" w:rsidRPr="00E7150A" w:rsidRDefault="00430C26" w:rsidP="00430C26">
            <w:pPr>
              <w:rPr>
                <w:rFonts w:cs="Courier New"/>
                <w:szCs w:val="22"/>
              </w:rPr>
            </w:pPr>
          </w:p>
        </w:tc>
        <w:tc>
          <w:tcPr>
            <w:tcW w:w="8754" w:type="dxa"/>
            <w:noWrap/>
          </w:tcPr>
          <w:p w14:paraId="758FF59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14:paraId="2286677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A5D20DE" w14:textId="77777777" w:rsidR="00430C26" w:rsidRPr="00E7150A" w:rsidRDefault="00430C26" w:rsidP="00430C26">
            <w:pPr>
              <w:rPr>
                <w:rFonts w:cs="Courier New"/>
                <w:szCs w:val="22"/>
              </w:rPr>
            </w:pPr>
          </w:p>
        </w:tc>
        <w:tc>
          <w:tcPr>
            <w:tcW w:w="8754" w:type="dxa"/>
            <w:noWrap/>
          </w:tcPr>
          <w:p w14:paraId="01C2A0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14:paraId="3813DD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93BE04E" w14:textId="77777777" w:rsidR="00430C26" w:rsidRPr="00E7150A" w:rsidRDefault="00430C26" w:rsidP="00430C26">
            <w:pPr>
              <w:rPr>
                <w:rFonts w:cs="Courier New"/>
                <w:szCs w:val="22"/>
              </w:rPr>
            </w:pPr>
          </w:p>
        </w:tc>
        <w:tc>
          <w:tcPr>
            <w:tcW w:w="8754" w:type="dxa"/>
            <w:noWrap/>
          </w:tcPr>
          <w:p w14:paraId="2918D0ED"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14:paraId="0E48152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D293E0D" w14:textId="77777777" w:rsidR="00430C26" w:rsidRPr="00E7150A" w:rsidRDefault="00430C26" w:rsidP="00430C26">
            <w:pPr>
              <w:rPr>
                <w:rFonts w:cs="Courier New"/>
                <w:szCs w:val="22"/>
              </w:rPr>
            </w:pPr>
          </w:p>
        </w:tc>
        <w:tc>
          <w:tcPr>
            <w:tcW w:w="8754" w:type="dxa"/>
            <w:noWrap/>
          </w:tcPr>
          <w:p w14:paraId="623E6225"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14:paraId="6868F34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609910" w14:textId="77777777" w:rsidR="00430C26" w:rsidRPr="00E7150A" w:rsidRDefault="00430C26" w:rsidP="00430C26">
            <w:pPr>
              <w:rPr>
                <w:rFonts w:cs="Courier New"/>
                <w:szCs w:val="22"/>
              </w:rPr>
            </w:pPr>
          </w:p>
        </w:tc>
        <w:tc>
          <w:tcPr>
            <w:tcW w:w="8754" w:type="dxa"/>
            <w:noWrap/>
          </w:tcPr>
          <w:p w14:paraId="5ADCEC7A"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14:paraId="77A4F39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4A3819" w14:textId="77777777" w:rsidR="00430C26" w:rsidRPr="00E7150A" w:rsidRDefault="00430C26" w:rsidP="00430C26">
            <w:pPr>
              <w:rPr>
                <w:rFonts w:cs="Courier New"/>
                <w:szCs w:val="22"/>
              </w:rPr>
            </w:pPr>
          </w:p>
        </w:tc>
        <w:tc>
          <w:tcPr>
            <w:tcW w:w="8754" w:type="dxa"/>
            <w:noWrap/>
          </w:tcPr>
          <w:p w14:paraId="4356E5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14:paraId="3EBD95A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216B3B" w14:textId="77777777" w:rsidR="00430C26" w:rsidRPr="00E7150A" w:rsidRDefault="00430C26" w:rsidP="00430C26">
            <w:pPr>
              <w:rPr>
                <w:rFonts w:cs="Courier New"/>
                <w:szCs w:val="22"/>
              </w:rPr>
            </w:pPr>
          </w:p>
        </w:tc>
        <w:tc>
          <w:tcPr>
            <w:tcW w:w="8754" w:type="dxa"/>
            <w:noWrap/>
          </w:tcPr>
          <w:p w14:paraId="331B70A7"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14:paraId="3F7E3C2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A23F3FB" w14:textId="77777777" w:rsidR="00430C26" w:rsidRPr="00E7150A" w:rsidRDefault="00430C26" w:rsidP="00430C26">
            <w:pPr>
              <w:rPr>
                <w:rFonts w:cs="Courier New"/>
                <w:szCs w:val="22"/>
              </w:rPr>
            </w:pPr>
          </w:p>
        </w:tc>
        <w:tc>
          <w:tcPr>
            <w:tcW w:w="8754" w:type="dxa"/>
            <w:noWrap/>
          </w:tcPr>
          <w:p w14:paraId="2053876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14:paraId="29E18F9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D5A34A" w14:textId="77777777" w:rsidR="00430C26" w:rsidRPr="00E7150A" w:rsidRDefault="00430C26" w:rsidP="00430C26">
            <w:pPr>
              <w:rPr>
                <w:rFonts w:cs="Courier New"/>
                <w:szCs w:val="22"/>
              </w:rPr>
            </w:pPr>
          </w:p>
        </w:tc>
        <w:tc>
          <w:tcPr>
            <w:tcW w:w="8754" w:type="dxa"/>
            <w:noWrap/>
          </w:tcPr>
          <w:p w14:paraId="66E63DE6"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14:paraId="11CF30F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4EC1C3" w14:textId="77777777" w:rsidR="00430C26" w:rsidRPr="00E7150A" w:rsidRDefault="00430C26" w:rsidP="00430C26">
            <w:pPr>
              <w:rPr>
                <w:rFonts w:cs="Courier New"/>
                <w:szCs w:val="22"/>
              </w:rPr>
            </w:pPr>
          </w:p>
        </w:tc>
        <w:tc>
          <w:tcPr>
            <w:tcW w:w="8754" w:type="dxa"/>
            <w:noWrap/>
          </w:tcPr>
          <w:p w14:paraId="616C463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14:paraId="18B377D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95F394" w14:textId="77777777" w:rsidR="00430C26" w:rsidRPr="00E7150A" w:rsidRDefault="00430C26" w:rsidP="00430C26">
            <w:pPr>
              <w:rPr>
                <w:rFonts w:cs="Courier New"/>
                <w:szCs w:val="22"/>
              </w:rPr>
            </w:pPr>
          </w:p>
        </w:tc>
        <w:tc>
          <w:tcPr>
            <w:tcW w:w="8754" w:type="dxa"/>
            <w:noWrap/>
          </w:tcPr>
          <w:p w14:paraId="17AE670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14:paraId="38088BEE" w14:textId="77777777" w:rsidR="004A30F8" w:rsidRDefault="004A30F8" w:rsidP="004A30F8">
      <w:pPr>
        <w:pStyle w:val="Titre2"/>
      </w:pPr>
      <w:bookmarkStart w:id="24" w:name="_Toc434336333"/>
      <w:r>
        <w:t>Corrections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14:paraId="4607C20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ECFEBB" w14:textId="77777777"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14:paraId="30F51A89" w14:textId="77777777"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14:paraId="042C9E0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2AA57BD" w14:textId="77777777" w:rsidR="00430C26" w:rsidRPr="00D07CEE" w:rsidRDefault="00430C26" w:rsidP="00430C26">
            <w:pPr>
              <w:rPr>
                <w:rFonts w:cs="Courier New"/>
                <w:szCs w:val="22"/>
              </w:rPr>
            </w:pPr>
          </w:p>
        </w:tc>
        <w:tc>
          <w:tcPr>
            <w:tcW w:w="8754" w:type="dxa"/>
            <w:noWrap/>
          </w:tcPr>
          <w:p w14:paraId="4BF4AA0D"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14:paraId="22850E2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B62158" w14:textId="77777777" w:rsidR="00430C26" w:rsidRPr="00E7150A" w:rsidRDefault="00430C26" w:rsidP="00430C26">
            <w:pPr>
              <w:rPr>
                <w:rFonts w:cs="Courier New"/>
                <w:szCs w:val="22"/>
              </w:rPr>
            </w:pPr>
          </w:p>
        </w:tc>
        <w:tc>
          <w:tcPr>
            <w:tcW w:w="8754" w:type="dxa"/>
            <w:noWrap/>
          </w:tcPr>
          <w:p w14:paraId="6C2A0169"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14:paraId="001167E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57DF06C" w14:textId="77777777" w:rsidR="00430C26" w:rsidRPr="00E7150A" w:rsidRDefault="00430C26" w:rsidP="00430C26">
            <w:pPr>
              <w:rPr>
                <w:rFonts w:cs="Courier New"/>
                <w:szCs w:val="22"/>
              </w:rPr>
            </w:pPr>
          </w:p>
        </w:tc>
        <w:tc>
          <w:tcPr>
            <w:tcW w:w="8754" w:type="dxa"/>
            <w:noWrap/>
          </w:tcPr>
          <w:p w14:paraId="2B7D46C9"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14:paraId="34608E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CC15C9" w14:textId="77777777" w:rsidR="00430C26" w:rsidRPr="00E7150A" w:rsidRDefault="00430C26" w:rsidP="00430C26">
            <w:pPr>
              <w:rPr>
                <w:rFonts w:cs="Courier New"/>
                <w:szCs w:val="22"/>
              </w:rPr>
            </w:pPr>
          </w:p>
        </w:tc>
        <w:tc>
          <w:tcPr>
            <w:tcW w:w="8754" w:type="dxa"/>
            <w:noWrap/>
          </w:tcPr>
          <w:p w14:paraId="4E6C8614"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14:paraId="24C85AF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742BBEF" w14:textId="77777777" w:rsidR="00430C26" w:rsidRPr="00E7150A" w:rsidRDefault="00430C26" w:rsidP="00430C26">
            <w:pPr>
              <w:rPr>
                <w:rFonts w:cs="Courier New"/>
                <w:szCs w:val="22"/>
              </w:rPr>
            </w:pPr>
          </w:p>
        </w:tc>
        <w:tc>
          <w:tcPr>
            <w:tcW w:w="8754" w:type="dxa"/>
            <w:noWrap/>
          </w:tcPr>
          <w:p w14:paraId="5630AF77"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14:paraId="1582994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555D347" w14:textId="77777777" w:rsidR="00430C26" w:rsidRPr="00E7150A" w:rsidRDefault="00430C26" w:rsidP="00430C26">
            <w:pPr>
              <w:rPr>
                <w:rFonts w:cs="Courier New"/>
                <w:szCs w:val="22"/>
              </w:rPr>
            </w:pPr>
          </w:p>
        </w:tc>
        <w:tc>
          <w:tcPr>
            <w:tcW w:w="8754" w:type="dxa"/>
            <w:noWrap/>
          </w:tcPr>
          <w:p w14:paraId="38970AB5"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14:paraId="43534F4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3ECBE6" w14:textId="77777777" w:rsidR="00430C26" w:rsidRPr="00E7150A" w:rsidRDefault="00430C26" w:rsidP="00430C26">
            <w:pPr>
              <w:rPr>
                <w:rFonts w:cs="Courier New"/>
                <w:szCs w:val="22"/>
              </w:rPr>
            </w:pPr>
          </w:p>
        </w:tc>
        <w:tc>
          <w:tcPr>
            <w:tcW w:w="8754" w:type="dxa"/>
            <w:noWrap/>
          </w:tcPr>
          <w:p w14:paraId="5A211C9B"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14:paraId="7274756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15695A" w14:textId="77777777" w:rsidR="00430C26" w:rsidRPr="00E7150A" w:rsidRDefault="00430C26" w:rsidP="00430C26">
            <w:pPr>
              <w:rPr>
                <w:rFonts w:cs="Courier New"/>
                <w:szCs w:val="22"/>
              </w:rPr>
            </w:pPr>
          </w:p>
        </w:tc>
        <w:tc>
          <w:tcPr>
            <w:tcW w:w="8754" w:type="dxa"/>
            <w:noWrap/>
          </w:tcPr>
          <w:p w14:paraId="467786A0"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14:paraId="2082DB2E"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8C7C820" w14:textId="77777777" w:rsidR="00430C26" w:rsidRPr="00E7150A" w:rsidRDefault="00430C26" w:rsidP="00430C26">
            <w:pPr>
              <w:rPr>
                <w:rFonts w:cs="Courier New"/>
                <w:szCs w:val="22"/>
              </w:rPr>
            </w:pPr>
          </w:p>
        </w:tc>
        <w:tc>
          <w:tcPr>
            <w:tcW w:w="8754" w:type="dxa"/>
            <w:noWrap/>
          </w:tcPr>
          <w:p w14:paraId="23557554"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14:paraId="270F4E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71F2803" w14:textId="77777777" w:rsidR="00430C26" w:rsidRPr="00E7150A" w:rsidRDefault="00430C26" w:rsidP="00430C26">
            <w:pPr>
              <w:rPr>
                <w:rFonts w:cs="Courier New"/>
                <w:szCs w:val="22"/>
              </w:rPr>
            </w:pPr>
          </w:p>
        </w:tc>
        <w:tc>
          <w:tcPr>
            <w:tcW w:w="8754" w:type="dxa"/>
            <w:noWrap/>
          </w:tcPr>
          <w:p w14:paraId="614ECCAF" w14:textId="77777777"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14:paraId="54FF5C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3DF1C5" w14:textId="77777777" w:rsidR="00430C26" w:rsidRPr="00E7150A" w:rsidRDefault="00430C26" w:rsidP="00430C26">
            <w:pPr>
              <w:rPr>
                <w:rFonts w:cs="Courier New"/>
                <w:szCs w:val="22"/>
              </w:rPr>
            </w:pPr>
          </w:p>
        </w:tc>
        <w:tc>
          <w:tcPr>
            <w:tcW w:w="8754" w:type="dxa"/>
            <w:noWrap/>
          </w:tcPr>
          <w:p w14:paraId="1070DDF3" w14:textId="77777777"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14:paraId="63891DA1" w14:textId="77777777" w:rsidR="002E281A" w:rsidRDefault="002E281A" w:rsidP="002E281A"/>
    <w:p w14:paraId="1E42A280" w14:textId="77777777" w:rsidR="003F1036" w:rsidRDefault="000730C8" w:rsidP="003F1036">
      <w:pPr>
        <w:pStyle w:val="Titre1"/>
      </w:pPr>
      <w:bookmarkStart w:id="25" w:name="_Toc434336334"/>
      <w:r>
        <w:t xml:space="preserve">Version </w:t>
      </w:r>
      <w:r w:rsidR="003F1036">
        <w:t>0.16.0</w:t>
      </w:r>
      <w:bookmarkEnd w:id="25"/>
    </w:p>
    <w:p w14:paraId="7D60C962" w14:textId="77777777" w:rsidR="003F1036" w:rsidRDefault="003F1036" w:rsidP="003F1036">
      <w:pPr>
        <w:pStyle w:val="Titre2"/>
      </w:pPr>
      <w:bookmarkStart w:id="26" w:name="_Toc434336335"/>
      <w:r>
        <w:t>Evolutions</w:t>
      </w:r>
      <w:bookmarkEnd w:id="26"/>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592BA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051AC059"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6E51C0AA"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14:paraId="7A05B6A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EC5CBD" w14:textId="77777777" w:rsidR="009747D6" w:rsidRPr="009747D6" w:rsidRDefault="009747D6" w:rsidP="009747D6">
            <w:pPr>
              <w:rPr>
                <w:rFonts w:cs="Courier New"/>
                <w:b w:val="0"/>
                <w:color w:val="000000" w:themeColor="text1"/>
                <w:szCs w:val="22"/>
              </w:rPr>
            </w:pPr>
          </w:p>
        </w:tc>
        <w:tc>
          <w:tcPr>
            <w:tcW w:w="8754" w:type="dxa"/>
            <w:noWrap/>
          </w:tcPr>
          <w:p w14:paraId="5AAEABE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14:paraId="6CF433C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83DEB0E" w14:textId="77777777" w:rsidR="009747D6" w:rsidRPr="009747D6" w:rsidRDefault="009747D6" w:rsidP="009747D6">
            <w:pPr>
              <w:rPr>
                <w:rFonts w:cs="Courier New"/>
                <w:b w:val="0"/>
                <w:szCs w:val="22"/>
              </w:rPr>
            </w:pPr>
          </w:p>
        </w:tc>
        <w:tc>
          <w:tcPr>
            <w:tcW w:w="8754" w:type="dxa"/>
            <w:noWrap/>
          </w:tcPr>
          <w:p w14:paraId="0A6F5A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14:paraId="5C3102E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F72D445" w14:textId="77777777" w:rsidR="009747D6" w:rsidRPr="009747D6" w:rsidRDefault="009747D6" w:rsidP="009747D6">
            <w:pPr>
              <w:rPr>
                <w:rFonts w:cs="Courier New"/>
                <w:b w:val="0"/>
                <w:color w:val="000000" w:themeColor="text1"/>
                <w:szCs w:val="22"/>
              </w:rPr>
            </w:pPr>
          </w:p>
        </w:tc>
        <w:tc>
          <w:tcPr>
            <w:tcW w:w="8754" w:type="dxa"/>
            <w:noWrap/>
          </w:tcPr>
          <w:p w14:paraId="234654D4"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14:paraId="07E18B8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F4A7452" w14:textId="77777777" w:rsidR="009747D6" w:rsidRPr="009747D6" w:rsidRDefault="009747D6" w:rsidP="009747D6">
            <w:pPr>
              <w:rPr>
                <w:rFonts w:cs="Courier New"/>
                <w:b w:val="0"/>
                <w:szCs w:val="22"/>
              </w:rPr>
            </w:pPr>
          </w:p>
        </w:tc>
        <w:tc>
          <w:tcPr>
            <w:tcW w:w="8754" w:type="dxa"/>
            <w:noWrap/>
          </w:tcPr>
          <w:p w14:paraId="465D646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14:paraId="68309DD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2B17D4C" w14:textId="77777777" w:rsidR="009747D6" w:rsidRPr="009747D6" w:rsidRDefault="009747D6" w:rsidP="009747D6">
            <w:pPr>
              <w:rPr>
                <w:rFonts w:cs="Courier New"/>
                <w:b w:val="0"/>
                <w:color w:val="000000" w:themeColor="text1"/>
                <w:szCs w:val="22"/>
              </w:rPr>
            </w:pPr>
          </w:p>
        </w:tc>
        <w:tc>
          <w:tcPr>
            <w:tcW w:w="8754" w:type="dxa"/>
            <w:noWrap/>
          </w:tcPr>
          <w:p w14:paraId="1E20B79C"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14:paraId="19B51F1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23DD21" w14:textId="77777777" w:rsidR="009747D6" w:rsidRPr="009747D6" w:rsidRDefault="009747D6" w:rsidP="009747D6">
            <w:pPr>
              <w:rPr>
                <w:rFonts w:cs="Courier New"/>
                <w:b w:val="0"/>
                <w:szCs w:val="22"/>
              </w:rPr>
            </w:pPr>
          </w:p>
        </w:tc>
        <w:tc>
          <w:tcPr>
            <w:tcW w:w="8754" w:type="dxa"/>
            <w:noWrap/>
          </w:tcPr>
          <w:p w14:paraId="76E71247"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14:paraId="2F81013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765B0B" w14:textId="77777777" w:rsidR="009747D6" w:rsidRPr="009747D6" w:rsidRDefault="009747D6" w:rsidP="009747D6">
            <w:pPr>
              <w:rPr>
                <w:rFonts w:cs="Courier New"/>
                <w:b w:val="0"/>
                <w:color w:val="000000" w:themeColor="text1"/>
                <w:szCs w:val="22"/>
              </w:rPr>
            </w:pPr>
          </w:p>
        </w:tc>
        <w:tc>
          <w:tcPr>
            <w:tcW w:w="8754" w:type="dxa"/>
            <w:noWrap/>
          </w:tcPr>
          <w:p w14:paraId="5B8F9CD8"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14:paraId="503D576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3190A75" w14:textId="77777777" w:rsidR="009747D6" w:rsidRPr="009747D6" w:rsidRDefault="009747D6" w:rsidP="009747D6">
            <w:pPr>
              <w:rPr>
                <w:rFonts w:cs="Courier New"/>
                <w:b w:val="0"/>
                <w:szCs w:val="22"/>
              </w:rPr>
            </w:pPr>
          </w:p>
        </w:tc>
        <w:tc>
          <w:tcPr>
            <w:tcW w:w="8754" w:type="dxa"/>
            <w:noWrap/>
          </w:tcPr>
          <w:p w14:paraId="72B2CBB2"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14:paraId="5BF5A5E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4F4FB4" w14:textId="77777777" w:rsidR="009747D6" w:rsidRPr="009747D6" w:rsidRDefault="009747D6" w:rsidP="009747D6">
            <w:pPr>
              <w:rPr>
                <w:rFonts w:cs="Courier New"/>
                <w:b w:val="0"/>
                <w:color w:val="000000" w:themeColor="text1"/>
                <w:szCs w:val="22"/>
              </w:rPr>
            </w:pPr>
          </w:p>
        </w:tc>
        <w:tc>
          <w:tcPr>
            <w:tcW w:w="8754" w:type="dxa"/>
            <w:noWrap/>
          </w:tcPr>
          <w:p w14:paraId="69B19031"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14:paraId="35B4860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83A7" w14:textId="77777777" w:rsidR="009747D6" w:rsidRPr="009747D6" w:rsidRDefault="009747D6" w:rsidP="009747D6">
            <w:pPr>
              <w:rPr>
                <w:rFonts w:cs="Courier New"/>
                <w:b w:val="0"/>
                <w:szCs w:val="22"/>
              </w:rPr>
            </w:pPr>
          </w:p>
        </w:tc>
        <w:tc>
          <w:tcPr>
            <w:tcW w:w="8754" w:type="dxa"/>
            <w:noWrap/>
          </w:tcPr>
          <w:p w14:paraId="34C99DB9"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14:paraId="60DD8C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986300D" w14:textId="77777777" w:rsidR="009747D6" w:rsidRPr="009747D6" w:rsidRDefault="009747D6" w:rsidP="009747D6">
            <w:pPr>
              <w:rPr>
                <w:rFonts w:cs="Courier New"/>
                <w:b w:val="0"/>
                <w:color w:val="000000" w:themeColor="text1"/>
                <w:szCs w:val="22"/>
              </w:rPr>
            </w:pPr>
          </w:p>
        </w:tc>
        <w:tc>
          <w:tcPr>
            <w:tcW w:w="8754" w:type="dxa"/>
            <w:noWrap/>
          </w:tcPr>
          <w:p w14:paraId="5BEE5270"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14:paraId="71A7580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E593203" w14:textId="77777777" w:rsidR="009747D6" w:rsidRPr="009747D6" w:rsidRDefault="009747D6" w:rsidP="009747D6">
            <w:pPr>
              <w:rPr>
                <w:rFonts w:cs="Courier New"/>
                <w:b w:val="0"/>
                <w:szCs w:val="22"/>
              </w:rPr>
            </w:pPr>
          </w:p>
        </w:tc>
        <w:tc>
          <w:tcPr>
            <w:tcW w:w="8754" w:type="dxa"/>
            <w:noWrap/>
          </w:tcPr>
          <w:p w14:paraId="2EE0659F"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14:paraId="5F12928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BE81700" w14:textId="77777777" w:rsidR="009747D6" w:rsidRPr="009747D6" w:rsidRDefault="009747D6" w:rsidP="009747D6">
            <w:pPr>
              <w:rPr>
                <w:rFonts w:cs="Courier New"/>
                <w:b w:val="0"/>
                <w:color w:val="000000" w:themeColor="text1"/>
                <w:szCs w:val="22"/>
              </w:rPr>
            </w:pPr>
          </w:p>
        </w:tc>
        <w:tc>
          <w:tcPr>
            <w:tcW w:w="8754" w:type="dxa"/>
            <w:noWrap/>
          </w:tcPr>
          <w:p w14:paraId="51C71F8F" w14:textId="77777777"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14:paraId="5E2A066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68B4BBB" w14:textId="77777777" w:rsidR="009747D6" w:rsidRPr="009747D6" w:rsidRDefault="009747D6" w:rsidP="009747D6">
            <w:pPr>
              <w:rPr>
                <w:rFonts w:cs="Courier New"/>
                <w:b w:val="0"/>
                <w:szCs w:val="22"/>
              </w:rPr>
            </w:pPr>
          </w:p>
        </w:tc>
        <w:tc>
          <w:tcPr>
            <w:tcW w:w="8754" w:type="dxa"/>
            <w:noWrap/>
          </w:tcPr>
          <w:p w14:paraId="08E54238" w14:textId="77777777"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14:paraId="0D458A9F" w14:textId="77777777" w:rsidR="003F1036" w:rsidRDefault="003F1036" w:rsidP="003F1036">
      <w:pPr>
        <w:pStyle w:val="Titre2"/>
      </w:pPr>
      <w:bookmarkStart w:id="27" w:name="_Toc434336336"/>
      <w:r>
        <w:lastRenderedPageBreak/>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14:paraId="5198790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FE3B560" w14:textId="77777777"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14:paraId="1DB205E2" w14:textId="77777777"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14:paraId="0894C5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168F2A3" w14:textId="77777777" w:rsidR="006A162D" w:rsidRPr="006A162D" w:rsidRDefault="006A162D" w:rsidP="006A162D">
            <w:pPr>
              <w:rPr>
                <w:rFonts w:cs="Courier New"/>
                <w:b w:val="0"/>
                <w:color w:val="000000" w:themeColor="text1"/>
                <w:szCs w:val="22"/>
              </w:rPr>
            </w:pPr>
          </w:p>
        </w:tc>
        <w:tc>
          <w:tcPr>
            <w:tcW w:w="8754" w:type="dxa"/>
            <w:noWrap/>
          </w:tcPr>
          <w:p w14:paraId="12314E47"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14:paraId="5702170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E62B839" w14:textId="77777777" w:rsidR="006A162D" w:rsidRPr="006A162D" w:rsidRDefault="006A162D" w:rsidP="006A162D">
            <w:pPr>
              <w:rPr>
                <w:rFonts w:cs="Courier New"/>
                <w:b w:val="0"/>
                <w:szCs w:val="22"/>
              </w:rPr>
            </w:pPr>
          </w:p>
        </w:tc>
        <w:tc>
          <w:tcPr>
            <w:tcW w:w="8754" w:type="dxa"/>
            <w:noWrap/>
          </w:tcPr>
          <w:p w14:paraId="3C424FF4"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14:paraId="24FDF59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3A947B" w14:textId="77777777" w:rsidR="006A162D" w:rsidRPr="006A162D" w:rsidRDefault="006A162D" w:rsidP="006A162D">
            <w:pPr>
              <w:rPr>
                <w:rFonts w:cs="Courier New"/>
                <w:b w:val="0"/>
                <w:color w:val="000000" w:themeColor="text1"/>
                <w:szCs w:val="22"/>
              </w:rPr>
            </w:pPr>
          </w:p>
        </w:tc>
        <w:tc>
          <w:tcPr>
            <w:tcW w:w="8754" w:type="dxa"/>
            <w:noWrap/>
          </w:tcPr>
          <w:p w14:paraId="105EEEDB" w14:textId="77777777"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14:paraId="5EEA4BF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28362" w14:textId="77777777" w:rsidR="006A162D" w:rsidRPr="006A162D" w:rsidRDefault="006A162D" w:rsidP="006A162D">
            <w:pPr>
              <w:rPr>
                <w:rFonts w:cs="Courier New"/>
                <w:b w:val="0"/>
                <w:szCs w:val="22"/>
              </w:rPr>
            </w:pPr>
          </w:p>
        </w:tc>
        <w:tc>
          <w:tcPr>
            <w:tcW w:w="8754" w:type="dxa"/>
            <w:noWrap/>
          </w:tcPr>
          <w:p w14:paraId="6A3719EB" w14:textId="77777777"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14:paraId="5D71761B" w14:textId="77777777" w:rsidR="003F1036" w:rsidRPr="006A162D" w:rsidRDefault="003F1036" w:rsidP="006A162D">
      <w:pPr>
        <w:rPr>
          <w:rFonts w:cs="Courier New"/>
          <w:color w:val="000000" w:themeColor="text1"/>
          <w:szCs w:val="22"/>
        </w:rPr>
      </w:pPr>
    </w:p>
    <w:p w14:paraId="64CCE42A" w14:textId="77777777" w:rsidR="003F1036" w:rsidRDefault="000730C8" w:rsidP="003F1036">
      <w:pPr>
        <w:pStyle w:val="Titre1"/>
      </w:pPr>
      <w:bookmarkStart w:id="28" w:name="_Toc434336337"/>
      <w:r>
        <w:t xml:space="preserve">Version </w:t>
      </w:r>
      <w:r w:rsidR="003F1036">
        <w:t>0.15.0</w:t>
      </w:r>
      <w:bookmarkEnd w:id="28"/>
    </w:p>
    <w:p w14:paraId="235A10DA" w14:textId="77777777" w:rsidR="006A162D" w:rsidRDefault="00B017EE" w:rsidP="00B017EE">
      <w:pPr>
        <w:pStyle w:val="Titre2"/>
      </w:pPr>
      <w:bookmarkStart w:id="29" w:name="_Toc434336338"/>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62A4F15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1453CC2"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6838B5D7"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78AF9CB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CC6B14" w14:textId="77777777" w:rsidR="00961DFC" w:rsidRPr="00961DFC" w:rsidRDefault="00961DFC" w:rsidP="00961DFC">
            <w:pPr>
              <w:rPr>
                <w:rFonts w:cs="Courier New"/>
                <w:b w:val="0"/>
                <w:szCs w:val="22"/>
              </w:rPr>
            </w:pPr>
          </w:p>
        </w:tc>
        <w:tc>
          <w:tcPr>
            <w:tcW w:w="8754" w:type="dxa"/>
            <w:noWrap/>
          </w:tcPr>
          <w:p w14:paraId="7934C67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14:paraId="4D889A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41C5408" w14:textId="77777777" w:rsidR="00961DFC" w:rsidRPr="00961DFC" w:rsidRDefault="00961DFC" w:rsidP="00961DFC">
            <w:pPr>
              <w:rPr>
                <w:rFonts w:cs="Courier New"/>
                <w:b w:val="0"/>
                <w:color w:val="auto"/>
                <w:szCs w:val="22"/>
              </w:rPr>
            </w:pPr>
          </w:p>
        </w:tc>
        <w:tc>
          <w:tcPr>
            <w:tcW w:w="8754" w:type="dxa"/>
            <w:noWrap/>
          </w:tcPr>
          <w:p w14:paraId="4DD05CE5"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14:paraId="0671284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C9DF981" w14:textId="77777777" w:rsidR="00961DFC" w:rsidRPr="00961DFC" w:rsidRDefault="00961DFC" w:rsidP="00961DFC">
            <w:pPr>
              <w:rPr>
                <w:rFonts w:cs="Courier New"/>
                <w:b w:val="0"/>
                <w:szCs w:val="22"/>
              </w:rPr>
            </w:pPr>
          </w:p>
        </w:tc>
        <w:tc>
          <w:tcPr>
            <w:tcW w:w="8754" w:type="dxa"/>
            <w:noWrap/>
          </w:tcPr>
          <w:p w14:paraId="23797B05"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14:paraId="28D78F4A"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235E93" w14:textId="77777777" w:rsidR="00961DFC" w:rsidRPr="00961DFC" w:rsidRDefault="00961DFC" w:rsidP="00961DFC">
            <w:pPr>
              <w:rPr>
                <w:rFonts w:cs="Courier New"/>
                <w:b w:val="0"/>
                <w:color w:val="auto"/>
                <w:szCs w:val="22"/>
              </w:rPr>
            </w:pPr>
          </w:p>
        </w:tc>
        <w:tc>
          <w:tcPr>
            <w:tcW w:w="8754" w:type="dxa"/>
            <w:noWrap/>
          </w:tcPr>
          <w:p w14:paraId="6DEFF00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14:paraId="442F5E14"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A0C872" w14:textId="77777777" w:rsidR="00961DFC" w:rsidRPr="00961DFC" w:rsidRDefault="00961DFC" w:rsidP="00961DFC">
            <w:pPr>
              <w:rPr>
                <w:rFonts w:cs="Courier New"/>
                <w:b w:val="0"/>
                <w:szCs w:val="22"/>
              </w:rPr>
            </w:pPr>
          </w:p>
        </w:tc>
        <w:tc>
          <w:tcPr>
            <w:tcW w:w="8754" w:type="dxa"/>
            <w:noWrap/>
          </w:tcPr>
          <w:p w14:paraId="6336B0F4"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14:paraId="1F7A21B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838EC25" w14:textId="77777777" w:rsidR="00961DFC" w:rsidRPr="00961DFC" w:rsidRDefault="00961DFC" w:rsidP="00961DFC">
            <w:pPr>
              <w:rPr>
                <w:rFonts w:cs="Courier New"/>
                <w:b w:val="0"/>
                <w:color w:val="auto"/>
                <w:szCs w:val="22"/>
              </w:rPr>
            </w:pPr>
          </w:p>
        </w:tc>
        <w:tc>
          <w:tcPr>
            <w:tcW w:w="8754" w:type="dxa"/>
            <w:noWrap/>
          </w:tcPr>
          <w:p w14:paraId="6AC84133"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14:paraId="67C1D5A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6D0BD4" w14:textId="77777777" w:rsidR="00961DFC" w:rsidRPr="00961DFC" w:rsidRDefault="00961DFC" w:rsidP="00961DFC">
            <w:pPr>
              <w:rPr>
                <w:rFonts w:cs="Courier New"/>
                <w:b w:val="0"/>
                <w:szCs w:val="22"/>
              </w:rPr>
            </w:pPr>
          </w:p>
        </w:tc>
        <w:tc>
          <w:tcPr>
            <w:tcW w:w="8754" w:type="dxa"/>
            <w:noWrap/>
          </w:tcPr>
          <w:p w14:paraId="116B9863"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14:paraId="72B5E18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2EFACF" w14:textId="77777777" w:rsidR="00961DFC" w:rsidRPr="00961DFC" w:rsidRDefault="00961DFC" w:rsidP="00961DFC">
            <w:pPr>
              <w:rPr>
                <w:rFonts w:cs="Courier New"/>
                <w:b w:val="0"/>
                <w:color w:val="auto"/>
                <w:szCs w:val="22"/>
              </w:rPr>
            </w:pPr>
          </w:p>
        </w:tc>
        <w:tc>
          <w:tcPr>
            <w:tcW w:w="8754" w:type="dxa"/>
            <w:noWrap/>
          </w:tcPr>
          <w:p w14:paraId="2F588A14"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14:paraId="168545D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9AD895" w14:textId="77777777" w:rsidR="00961DFC" w:rsidRPr="00961DFC" w:rsidRDefault="00961DFC" w:rsidP="00961DFC">
            <w:pPr>
              <w:rPr>
                <w:rFonts w:cs="Courier New"/>
                <w:b w:val="0"/>
                <w:szCs w:val="22"/>
              </w:rPr>
            </w:pPr>
          </w:p>
        </w:tc>
        <w:tc>
          <w:tcPr>
            <w:tcW w:w="8754" w:type="dxa"/>
            <w:noWrap/>
          </w:tcPr>
          <w:p w14:paraId="3D73976F"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14:paraId="48A2609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D5B5CF" w14:textId="77777777" w:rsidR="00961DFC" w:rsidRPr="00961DFC" w:rsidRDefault="00961DFC" w:rsidP="00961DFC">
            <w:pPr>
              <w:rPr>
                <w:rFonts w:cs="Courier New"/>
                <w:b w:val="0"/>
                <w:color w:val="auto"/>
                <w:szCs w:val="22"/>
              </w:rPr>
            </w:pPr>
          </w:p>
        </w:tc>
        <w:tc>
          <w:tcPr>
            <w:tcW w:w="8754" w:type="dxa"/>
            <w:noWrap/>
          </w:tcPr>
          <w:p w14:paraId="4EAC721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14:paraId="66C347A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6007C0" w14:textId="77777777" w:rsidR="00961DFC" w:rsidRPr="00961DFC" w:rsidRDefault="00961DFC" w:rsidP="00961DFC">
            <w:pPr>
              <w:rPr>
                <w:rFonts w:cs="Courier New"/>
                <w:b w:val="0"/>
                <w:szCs w:val="22"/>
              </w:rPr>
            </w:pPr>
          </w:p>
        </w:tc>
        <w:tc>
          <w:tcPr>
            <w:tcW w:w="8754" w:type="dxa"/>
            <w:noWrap/>
          </w:tcPr>
          <w:p w14:paraId="37161F80"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14:paraId="75F3525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1409D" w14:textId="77777777" w:rsidR="00961DFC" w:rsidRPr="00961DFC" w:rsidRDefault="00961DFC" w:rsidP="00961DFC">
            <w:pPr>
              <w:rPr>
                <w:rFonts w:cs="Courier New"/>
                <w:b w:val="0"/>
                <w:color w:val="auto"/>
                <w:szCs w:val="22"/>
              </w:rPr>
            </w:pPr>
          </w:p>
        </w:tc>
        <w:tc>
          <w:tcPr>
            <w:tcW w:w="8754" w:type="dxa"/>
            <w:noWrap/>
          </w:tcPr>
          <w:p w14:paraId="0138AA8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14:paraId="12AB98A6" w14:textId="77777777" w:rsidR="00B017EE" w:rsidRDefault="00B017EE" w:rsidP="00B017EE">
      <w:pPr>
        <w:pStyle w:val="Titre2"/>
      </w:pPr>
      <w:bookmarkStart w:id="30" w:name="_Toc434336339"/>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14:paraId="1F10CE7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5C0BD5AB" w14:textId="77777777"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14:paraId="4D10F842" w14:textId="77777777"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14:paraId="5C98FCC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2CDD145" w14:textId="77777777" w:rsidR="00961DFC" w:rsidRPr="00961DFC" w:rsidRDefault="00961DFC" w:rsidP="00961DFC">
            <w:pPr>
              <w:rPr>
                <w:rFonts w:cs="Courier New"/>
                <w:b w:val="0"/>
                <w:szCs w:val="22"/>
              </w:rPr>
            </w:pPr>
          </w:p>
        </w:tc>
        <w:tc>
          <w:tcPr>
            <w:tcW w:w="8754" w:type="dxa"/>
            <w:noWrap/>
          </w:tcPr>
          <w:p w14:paraId="0CE231B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14:paraId="65D52A8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427832A" w14:textId="77777777" w:rsidR="00961DFC" w:rsidRPr="00961DFC" w:rsidRDefault="00961DFC" w:rsidP="00961DFC">
            <w:pPr>
              <w:rPr>
                <w:rFonts w:cs="Courier New"/>
                <w:b w:val="0"/>
                <w:color w:val="auto"/>
                <w:szCs w:val="22"/>
              </w:rPr>
            </w:pPr>
          </w:p>
        </w:tc>
        <w:tc>
          <w:tcPr>
            <w:tcW w:w="8754" w:type="dxa"/>
            <w:noWrap/>
          </w:tcPr>
          <w:p w14:paraId="2ADFC6AA"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14:paraId="33E18D2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CD0416" w14:textId="77777777" w:rsidR="00961DFC" w:rsidRPr="00961DFC" w:rsidRDefault="00961DFC" w:rsidP="00961DFC">
            <w:pPr>
              <w:rPr>
                <w:rFonts w:cs="Courier New"/>
                <w:b w:val="0"/>
                <w:szCs w:val="22"/>
              </w:rPr>
            </w:pPr>
          </w:p>
        </w:tc>
        <w:tc>
          <w:tcPr>
            <w:tcW w:w="8754" w:type="dxa"/>
            <w:noWrap/>
          </w:tcPr>
          <w:p w14:paraId="7D229CAD"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14:paraId="4E7890C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EF04DF4" w14:textId="77777777" w:rsidR="00961DFC" w:rsidRPr="00961DFC" w:rsidRDefault="00961DFC" w:rsidP="00961DFC">
            <w:pPr>
              <w:rPr>
                <w:rFonts w:cs="Courier New"/>
                <w:b w:val="0"/>
                <w:color w:val="auto"/>
                <w:szCs w:val="22"/>
              </w:rPr>
            </w:pPr>
          </w:p>
        </w:tc>
        <w:tc>
          <w:tcPr>
            <w:tcW w:w="8754" w:type="dxa"/>
            <w:noWrap/>
          </w:tcPr>
          <w:p w14:paraId="13EB8C78"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14:paraId="7DABD25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2567963" w14:textId="77777777" w:rsidR="00961DFC" w:rsidRPr="00961DFC" w:rsidRDefault="00961DFC" w:rsidP="00961DFC">
            <w:pPr>
              <w:rPr>
                <w:rFonts w:cs="Courier New"/>
                <w:b w:val="0"/>
                <w:szCs w:val="22"/>
              </w:rPr>
            </w:pPr>
          </w:p>
        </w:tc>
        <w:tc>
          <w:tcPr>
            <w:tcW w:w="8754" w:type="dxa"/>
            <w:noWrap/>
          </w:tcPr>
          <w:p w14:paraId="4A7B77B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14:paraId="279104E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3B21D71" w14:textId="77777777" w:rsidR="00961DFC" w:rsidRPr="00961DFC" w:rsidRDefault="00961DFC" w:rsidP="00961DFC">
            <w:pPr>
              <w:rPr>
                <w:rFonts w:cs="Courier New"/>
                <w:b w:val="0"/>
                <w:color w:val="auto"/>
                <w:szCs w:val="22"/>
              </w:rPr>
            </w:pPr>
          </w:p>
        </w:tc>
        <w:tc>
          <w:tcPr>
            <w:tcW w:w="8754" w:type="dxa"/>
            <w:noWrap/>
          </w:tcPr>
          <w:p w14:paraId="2320420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14:paraId="5FF78B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1767C13" w14:textId="77777777" w:rsidR="00961DFC" w:rsidRPr="00961DFC" w:rsidRDefault="00961DFC" w:rsidP="00961DFC">
            <w:pPr>
              <w:rPr>
                <w:rFonts w:cs="Courier New"/>
                <w:b w:val="0"/>
                <w:szCs w:val="22"/>
              </w:rPr>
            </w:pPr>
          </w:p>
        </w:tc>
        <w:tc>
          <w:tcPr>
            <w:tcW w:w="8754" w:type="dxa"/>
            <w:noWrap/>
          </w:tcPr>
          <w:p w14:paraId="39828A11"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14:paraId="69F656A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6B3D862" w14:textId="77777777" w:rsidR="00961DFC" w:rsidRPr="00961DFC" w:rsidRDefault="00961DFC" w:rsidP="00961DFC">
            <w:pPr>
              <w:rPr>
                <w:rFonts w:cs="Courier New"/>
                <w:b w:val="0"/>
                <w:color w:val="auto"/>
                <w:szCs w:val="22"/>
              </w:rPr>
            </w:pPr>
          </w:p>
        </w:tc>
        <w:tc>
          <w:tcPr>
            <w:tcW w:w="8754" w:type="dxa"/>
            <w:noWrap/>
          </w:tcPr>
          <w:p w14:paraId="2C80F2FB"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14:paraId="5C9894B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A6846B3" w14:textId="77777777" w:rsidR="00961DFC" w:rsidRPr="00961DFC" w:rsidRDefault="00961DFC" w:rsidP="00961DFC">
            <w:pPr>
              <w:rPr>
                <w:rFonts w:cs="Courier New"/>
                <w:b w:val="0"/>
                <w:szCs w:val="22"/>
              </w:rPr>
            </w:pPr>
          </w:p>
        </w:tc>
        <w:tc>
          <w:tcPr>
            <w:tcW w:w="8754" w:type="dxa"/>
            <w:noWrap/>
          </w:tcPr>
          <w:p w14:paraId="7D6D13AB"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14:paraId="6732A04C"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48ED5D3" w14:textId="77777777" w:rsidR="00961DFC" w:rsidRPr="00961DFC" w:rsidRDefault="00961DFC" w:rsidP="00961DFC">
            <w:pPr>
              <w:rPr>
                <w:rFonts w:cs="Courier New"/>
                <w:b w:val="0"/>
                <w:color w:val="auto"/>
                <w:szCs w:val="22"/>
              </w:rPr>
            </w:pPr>
          </w:p>
        </w:tc>
        <w:tc>
          <w:tcPr>
            <w:tcW w:w="8754" w:type="dxa"/>
            <w:noWrap/>
          </w:tcPr>
          <w:p w14:paraId="56ADDE36"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14:paraId="371990D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3C65EB" w14:textId="77777777" w:rsidR="00961DFC" w:rsidRPr="00961DFC" w:rsidRDefault="00961DFC" w:rsidP="00961DFC">
            <w:pPr>
              <w:rPr>
                <w:rFonts w:cs="Courier New"/>
                <w:b w:val="0"/>
                <w:szCs w:val="22"/>
              </w:rPr>
            </w:pPr>
          </w:p>
        </w:tc>
        <w:tc>
          <w:tcPr>
            <w:tcW w:w="8754" w:type="dxa"/>
            <w:noWrap/>
          </w:tcPr>
          <w:p w14:paraId="541EA7D6"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14:paraId="022C74E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D54DC2" w14:textId="77777777" w:rsidR="00961DFC" w:rsidRPr="00961DFC" w:rsidRDefault="00961DFC" w:rsidP="00961DFC">
            <w:pPr>
              <w:rPr>
                <w:rFonts w:cs="Courier New"/>
                <w:b w:val="0"/>
                <w:color w:val="auto"/>
                <w:szCs w:val="22"/>
              </w:rPr>
            </w:pPr>
          </w:p>
        </w:tc>
        <w:tc>
          <w:tcPr>
            <w:tcW w:w="8754" w:type="dxa"/>
            <w:noWrap/>
          </w:tcPr>
          <w:p w14:paraId="1414EF49"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14:paraId="49D717E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8D69ED" w14:textId="77777777" w:rsidR="00961DFC" w:rsidRPr="00961DFC" w:rsidRDefault="00961DFC" w:rsidP="00961DFC">
            <w:pPr>
              <w:rPr>
                <w:rFonts w:cs="Courier New"/>
                <w:b w:val="0"/>
                <w:szCs w:val="22"/>
              </w:rPr>
            </w:pPr>
          </w:p>
        </w:tc>
        <w:tc>
          <w:tcPr>
            <w:tcW w:w="8754" w:type="dxa"/>
            <w:noWrap/>
          </w:tcPr>
          <w:p w14:paraId="1225A928"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14:paraId="0794011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BBCF7D8" w14:textId="77777777" w:rsidR="00961DFC" w:rsidRPr="00961DFC" w:rsidRDefault="00961DFC" w:rsidP="00961DFC">
            <w:pPr>
              <w:rPr>
                <w:rFonts w:cs="Courier New"/>
                <w:b w:val="0"/>
                <w:color w:val="auto"/>
                <w:szCs w:val="22"/>
              </w:rPr>
            </w:pPr>
          </w:p>
        </w:tc>
        <w:tc>
          <w:tcPr>
            <w:tcW w:w="8754" w:type="dxa"/>
            <w:noWrap/>
          </w:tcPr>
          <w:p w14:paraId="7B7D0E21"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14:paraId="7588E94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3F9FDC2" w14:textId="77777777" w:rsidR="00961DFC" w:rsidRPr="00961DFC" w:rsidRDefault="00961DFC" w:rsidP="00961DFC">
            <w:pPr>
              <w:rPr>
                <w:rFonts w:cs="Courier New"/>
                <w:b w:val="0"/>
                <w:szCs w:val="22"/>
              </w:rPr>
            </w:pPr>
          </w:p>
        </w:tc>
        <w:tc>
          <w:tcPr>
            <w:tcW w:w="8754" w:type="dxa"/>
            <w:noWrap/>
          </w:tcPr>
          <w:p w14:paraId="3888DCBC"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14:paraId="50B1565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AC9A6" w14:textId="77777777" w:rsidR="00961DFC" w:rsidRPr="00961DFC" w:rsidRDefault="00961DFC" w:rsidP="00961DFC">
            <w:pPr>
              <w:rPr>
                <w:rFonts w:cs="Courier New"/>
                <w:b w:val="0"/>
                <w:color w:val="auto"/>
                <w:szCs w:val="22"/>
              </w:rPr>
            </w:pPr>
          </w:p>
        </w:tc>
        <w:tc>
          <w:tcPr>
            <w:tcW w:w="8754" w:type="dxa"/>
            <w:noWrap/>
          </w:tcPr>
          <w:p w14:paraId="3BC6B242"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14:paraId="5F8D8B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ACCBB" w14:textId="77777777" w:rsidR="00961DFC" w:rsidRPr="00961DFC" w:rsidRDefault="00961DFC" w:rsidP="00961DFC">
            <w:pPr>
              <w:rPr>
                <w:rFonts w:cs="Courier New"/>
                <w:b w:val="0"/>
                <w:szCs w:val="22"/>
              </w:rPr>
            </w:pPr>
          </w:p>
        </w:tc>
        <w:tc>
          <w:tcPr>
            <w:tcW w:w="8754" w:type="dxa"/>
            <w:noWrap/>
          </w:tcPr>
          <w:p w14:paraId="569CFC72" w14:textId="77777777"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14:paraId="273217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42B225A" w14:textId="77777777" w:rsidR="00961DFC" w:rsidRPr="00961DFC" w:rsidRDefault="00961DFC" w:rsidP="00961DFC">
            <w:pPr>
              <w:rPr>
                <w:rFonts w:cs="Courier New"/>
                <w:b w:val="0"/>
                <w:color w:val="auto"/>
                <w:szCs w:val="22"/>
              </w:rPr>
            </w:pPr>
          </w:p>
        </w:tc>
        <w:tc>
          <w:tcPr>
            <w:tcW w:w="8754" w:type="dxa"/>
            <w:noWrap/>
          </w:tcPr>
          <w:p w14:paraId="15D1A84C" w14:textId="77777777"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14:paraId="47C2CD78" w14:textId="77777777" w:rsidR="00B017EE" w:rsidRDefault="00B017EE" w:rsidP="00B017EE"/>
    <w:p w14:paraId="17513FF9" w14:textId="77777777" w:rsidR="007115BF" w:rsidRDefault="000730C8" w:rsidP="007115BF">
      <w:pPr>
        <w:pStyle w:val="Titre1"/>
      </w:pPr>
      <w:bookmarkStart w:id="31" w:name="_Toc434336340"/>
      <w:r>
        <w:t xml:space="preserve">Version </w:t>
      </w:r>
      <w:r w:rsidR="007115BF">
        <w:t>0.14.0</w:t>
      </w:r>
      <w:bookmarkEnd w:id="31"/>
    </w:p>
    <w:p w14:paraId="231002F5" w14:textId="77777777" w:rsidR="007115BF" w:rsidRDefault="007115BF" w:rsidP="007115BF">
      <w:pPr>
        <w:pStyle w:val="Titre2"/>
      </w:pPr>
      <w:bookmarkStart w:id="32" w:name="_Toc434336341"/>
      <w:r>
        <w:t>Evolutions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4E61A21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84E4021"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CFF04A3"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427E7F5A"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294A4D4" w14:textId="77777777" w:rsidR="004176ED" w:rsidRPr="004176ED" w:rsidRDefault="004176ED" w:rsidP="004176ED">
            <w:pPr>
              <w:rPr>
                <w:rFonts w:cs="Courier New"/>
                <w:b w:val="0"/>
                <w:szCs w:val="22"/>
              </w:rPr>
            </w:pPr>
          </w:p>
        </w:tc>
        <w:tc>
          <w:tcPr>
            <w:tcW w:w="8754" w:type="dxa"/>
            <w:noWrap/>
          </w:tcPr>
          <w:p w14:paraId="6B840346"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14:paraId="65E82311"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9E88155" w14:textId="77777777" w:rsidR="004176ED" w:rsidRPr="004176ED" w:rsidRDefault="004176ED" w:rsidP="004176ED">
            <w:pPr>
              <w:rPr>
                <w:rFonts w:cs="Courier New"/>
                <w:b w:val="0"/>
                <w:color w:val="auto"/>
                <w:szCs w:val="22"/>
              </w:rPr>
            </w:pPr>
          </w:p>
        </w:tc>
        <w:tc>
          <w:tcPr>
            <w:tcW w:w="8754" w:type="dxa"/>
            <w:noWrap/>
          </w:tcPr>
          <w:p w14:paraId="37B640FE"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14:paraId="1596385E" w14:textId="77777777" w:rsidR="007115BF" w:rsidRDefault="007115BF" w:rsidP="007115BF">
      <w:pPr>
        <w:pStyle w:val="Titre2"/>
      </w:pPr>
      <w:bookmarkStart w:id="33" w:name="_Toc434336342"/>
      <w:r>
        <w:t>Corrections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56E146B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EFD24EC"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07E431C"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14:paraId="7EB91602"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B61ACA6" w14:textId="77777777" w:rsidR="004176ED" w:rsidRPr="004176ED" w:rsidRDefault="004176ED" w:rsidP="004176ED">
            <w:pPr>
              <w:rPr>
                <w:rFonts w:cs="Courier New"/>
                <w:b w:val="0"/>
                <w:szCs w:val="22"/>
              </w:rPr>
            </w:pPr>
          </w:p>
        </w:tc>
        <w:tc>
          <w:tcPr>
            <w:tcW w:w="8754" w:type="dxa"/>
            <w:noWrap/>
          </w:tcPr>
          <w:p w14:paraId="0D292690" w14:textId="77777777"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14:paraId="6036490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D8E57AB" w14:textId="77777777" w:rsidR="004176ED" w:rsidRPr="004176ED" w:rsidRDefault="004176ED" w:rsidP="004176ED">
            <w:pPr>
              <w:rPr>
                <w:rFonts w:cs="Courier New"/>
                <w:b w:val="0"/>
                <w:color w:val="auto"/>
                <w:szCs w:val="22"/>
              </w:rPr>
            </w:pPr>
          </w:p>
        </w:tc>
        <w:tc>
          <w:tcPr>
            <w:tcW w:w="8754" w:type="dxa"/>
            <w:noWrap/>
          </w:tcPr>
          <w:p w14:paraId="78C60838" w14:textId="77777777"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14:paraId="1D9C4E9D" w14:textId="77777777" w:rsidR="007115BF" w:rsidRPr="00B017EE" w:rsidRDefault="007115BF" w:rsidP="007115BF"/>
    <w:p w14:paraId="108091F0" w14:textId="77777777" w:rsidR="007115BF" w:rsidRDefault="000730C8" w:rsidP="007115BF">
      <w:pPr>
        <w:pStyle w:val="Titre1"/>
      </w:pPr>
      <w:bookmarkStart w:id="34" w:name="_Toc434336343"/>
      <w:r>
        <w:t xml:space="preserve">Version </w:t>
      </w:r>
      <w:r w:rsidR="007115BF">
        <w:t>0.13.0</w:t>
      </w:r>
      <w:bookmarkEnd w:id="34"/>
    </w:p>
    <w:p w14:paraId="2F6B60CE" w14:textId="77777777" w:rsidR="007115BF" w:rsidRDefault="007115BF" w:rsidP="007115BF">
      <w:pPr>
        <w:pStyle w:val="Titre2"/>
      </w:pPr>
      <w:bookmarkStart w:id="35" w:name="_Toc434336344"/>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B3EFAA8"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6D96A7"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18395A0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14:paraId="2FC12A9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22E981" w14:textId="77777777" w:rsidR="00812858" w:rsidRPr="00812858" w:rsidRDefault="00812858" w:rsidP="00812858">
            <w:pPr>
              <w:rPr>
                <w:rFonts w:cs="Courier New"/>
                <w:b w:val="0"/>
                <w:szCs w:val="22"/>
              </w:rPr>
            </w:pPr>
          </w:p>
        </w:tc>
        <w:tc>
          <w:tcPr>
            <w:tcW w:w="8754" w:type="dxa"/>
            <w:noWrap/>
          </w:tcPr>
          <w:p w14:paraId="5864D80C"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14:paraId="0CC35C0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8AA6DD" w14:textId="77777777" w:rsidR="00812858" w:rsidRPr="00812858" w:rsidRDefault="00812858" w:rsidP="00812858">
            <w:pPr>
              <w:rPr>
                <w:rFonts w:cs="Courier New"/>
                <w:b w:val="0"/>
                <w:color w:val="auto"/>
                <w:szCs w:val="22"/>
              </w:rPr>
            </w:pPr>
          </w:p>
        </w:tc>
        <w:tc>
          <w:tcPr>
            <w:tcW w:w="8754" w:type="dxa"/>
            <w:noWrap/>
          </w:tcPr>
          <w:p w14:paraId="023029E1"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14:paraId="6A8960F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DAF4B39" w14:textId="77777777" w:rsidR="00812858" w:rsidRPr="00812858" w:rsidRDefault="00812858" w:rsidP="00812858">
            <w:pPr>
              <w:rPr>
                <w:rFonts w:cs="Courier New"/>
                <w:b w:val="0"/>
                <w:szCs w:val="22"/>
              </w:rPr>
            </w:pPr>
          </w:p>
        </w:tc>
        <w:tc>
          <w:tcPr>
            <w:tcW w:w="8754" w:type="dxa"/>
            <w:noWrap/>
          </w:tcPr>
          <w:p w14:paraId="08E594C8"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14:paraId="3445B34E"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35AF426" w14:textId="77777777" w:rsidR="00812858" w:rsidRPr="00812858" w:rsidRDefault="00812858" w:rsidP="00812858">
            <w:pPr>
              <w:rPr>
                <w:rFonts w:cs="Courier New"/>
                <w:b w:val="0"/>
                <w:color w:val="auto"/>
                <w:szCs w:val="22"/>
              </w:rPr>
            </w:pPr>
          </w:p>
        </w:tc>
        <w:tc>
          <w:tcPr>
            <w:tcW w:w="8754" w:type="dxa"/>
            <w:noWrap/>
          </w:tcPr>
          <w:p w14:paraId="435523A8"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14:paraId="79A4FC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0FC97EA" w14:textId="77777777" w:rsidR="00812858" w:rsidRPr="00812858" w:rsidRDefault="00812858" w:rsidP="00812858">
            <w:pPr>
              <w:rPr>
                <w:rFonts w:cs="Courier New"/>
                <w:b w:val="0"/>
                <w:szCs w:val="22"/>
              </w:rPr>
            </w:pPr>
          </w:p>
        </w:tc>
        <w:tc>
          <w:tcPr>
            <w:tcW w:w="8754" w:type="dxa"/>
            <w:noWrap/>
          </w:tcPr>
          <w:p w14:paraId="255CF162" w14:textId="77777777"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14:paraId="7F5AACF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726BBA" w14:textId="77777777" w:rsidR="00812858" w:rsidRPr="00812858" w:rsidRDefault="00812858" w:rsidP="00812858">
            <w:pPr>
              <w:rPr>
                <w:rFonts w:cs="Courier New"/>
                <w:b w:val="0"/>
                <w:color w:val="auto"/>
                <w:szCs w:val="22"/>
              </w:rPr>
            </w:pPr>
          </w:p>
        </w:tc>
        <w:tc>
          <w:tcPr>
            <w:tcW w:w="8754" w:type="dxa"/>
            <w:noWrap/>
          </w:tcPr>
          <w:p w14:paraId="459BA6CC" w14:textId="77777777"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14:paraId="54AB2752" w14:textId="77777777" w:rsidR="007115BF" w:rsidRDefault="007115BF" w:rsidP="007115BF">
      <w:pPr>
        <w:pStyle w:val="Titre2"/>
      </w:pPr>
      <w:bookmarkStart w:id="36" w:name="_Toc434336345"/>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0DABC22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451064A8"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20F26224"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14:paraId="3F11D28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143A85C" w14:textId="77777777" w:rsidR="00C93F0E" w:rsidRPr="00C93F0E" w:rsidRDefault="00C93F0E" w:rsidP="00C93F0E">
            <w:pPr>
              <w:rPr>
                <w:rFonts w:cs="Courier New"/>
                <w:b w:val="0"/>
                <w:szCs w:val="22"/>
              </w:rPr>
            </w:pPr>
          </w:p>
        </w:tc>
        <w:tc>
          <w:tcPr>
            <w:tcW w:w="8754" w:type="dxa"/>
            <w:noWrap/>
          </w:tcPr>
          <w:p w14:paraId="6B9E9D9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14:paraId="6F4CF83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9C73361" w14:textId="77777777" w:rsidR="00C93F0E" w:rsidRPr="00C93F0E" w:rsidRDefault="00C93F0E" w:rsidP="00C93F0E">
            <w:pPr>
              <w:rPr>
                <w:rFonts w:cs="Courier New"/>
                <w:b w:val="0"/>
                <w:color w:val="auto"/>
                <w:szCs w:val="22"/>
              </w:rPr>
            </w:pPr>
          </w:p>
        </w:tc>
        <w:tc>
          <w:tcPr>
            <w:tcW w:w="8754" w:type="dxa"/>
            <w:noWrap/>
          </w:tcPr>
          <w:p w14:paraId="5A0AE70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14:paraId="2428F6F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DC250F" w14:textId="77777777" w:rsidR="00C93F0E" w:rsidRPr="00C93F0E" w:rsidRDefault="00C93F0E" w:rsidP="00C93F0E">
            <w:pPr>
              <w:rPr>
                <w:rFonts w:cs="Courier New"/>
                <w:b w:val="0"/>
                <w:szCs w:val="22"/>
              </w:rPr>
            </w:pPr>
          </w:p>
        </w:tc>
        <w:tc>
          <w:tcPr>
            <w:tcW w:w="8754" w:type="dxa"/>
            <w:noWrap/>
          </w:tcPr>
          <w:p w14:paraId="768695AD"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14:paraId="4521954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97824D" w14:textId="77777777" w:rsidR="00C93F0E" w:rsidRPr="00C93F0E" w:rsidRDefault="00C93F0E" w:rsidP="00C93F0E">
            <w:pPr>
              <w:rPr>
                <w:rFonts w:cs="Courier New"/>
                <w:b w:val="0"/>
                <w:color w:val="auto"/>
                <w:szCs w:val="22"/>
              </w:rPr>
            </w:pPr>
          </w:p>
        </w:tc>
        <w:tc>
          <w:tcPr>
            <w:tcW w:w="8754" w:type="dxa"/>
            <w:noWrap/>
          </w:tcPr>
          <w:p w14:paraId="196EA7A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14:paraId="6B700AD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6934DD" w14:textId="77777777" w:rsidR="00C93F0E" w:rsidRPr="00C93F0E" w:rsidRDefault="00C93F0E" w:rsidP="00C93F0E">
            <w:pPr>
              <w:rPr>
                <w:rFonts w:cs="Courier New"/>
                <w:b w:val="0"/>
                <w:szCs w:val="22"/>
              </w:rPr>
            </w:pPr>
          </w:p>
        </w:tc>
        <w:tc>
          <w:tcPr>
            <w:tcW w:w="8754" w:type="dxa"/>
            <w:noWrap/>
          </w:tcPr>
          <w:p w14:paraId="431DDB3A"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14:paraId="33BEAC4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45D0B50" w14:textId="77777777" w:rsidR="00C93F0E" w:rsidRPr="00C93F0E" w:rsidRDefault="00C93F0E" w:rsidP="00C93F0E">
            <w:pPr>
              <w:rPr>
                <w:rFonts w:cs="Courier New"/>
                <w:b w:val="0"/>
                <w:color w:val="auto"/>
                <w:szCs w:val="22"/>
              </w:rPr>
            </w:pPr>
          </w:p>
        </w:tc>
        <w:tc>
          <w:tcPr>
            <w:tcW w:w="8754" w:type="dxa"/>
            <w:noWrap/>
          </w:tcPr>
          <w:p w14:paraId="4087C5DE"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14:paraId="4435D85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4E385A5" w14:textId="77777777" w:rsidR="00C93F0E" w:rsidRPr="00C93F0E" w:rsidRDefault="00C93F0E" w:rsidP="00C93F0E">
            <w:pPr>
              <w:rPr>
                <w:rFonts w:cs="Courier New"/>
                <w:b w:val="0"/>
                <w:szCs w:val="22"/>
              </w:rPr>
            </w:pPr>
          </w:p>
        </w:tc>
        <w:tc>
          <w:tcPr>
            <w:tcW w:w="8754" w:type="dxa"/>
            <w:noWrap/>
          </w:tcPr>
          <w:p w14:paraId="178AD5B9"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14:paraId="437C74D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0B8B1E1" w14:textId="77777777" w:rsidR="00C93F0E" w:rsidRPr="00C93F0E" w:rsidRDefault="00C93F0E" w:rsidP="00C93F0E">
            <w:pPr>
              <w:rPr>
                <w:rFonts w:cs="Courier New"/>
                <w:b w:val="0"/>
                <w:color w:val="auto"/>
                <w:szCs w:val="22"/>
              </w:rPr>
            </w:pPr>
          </w:p>
        </w:tc>
        <w:tc>
          <w:tcPr>
            <w:tcW w:w="8754" w:type="dxa"/>
            <w:noWrap/>
          </w:tcPr>
          <w:p w14:paraId="288CFAC1"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14:paraId="219FE44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89A19F8" w14:textId="77777777" w:rsidR="00C93F0E" w:rsidRPr="00C93F0E" w:rsidRDefault="00C93F0E" w:rsidP="00C93F0E">
            <w:pPr>
              <w:rPr>
                <w:rFonts w:cs="Courier New"/>
                <w:b w:val="0"/>
                <w:szCs w:val="22"/>
              </w:rPr>
            </w:pPr>
          </w:p>
        </w:tc>
        <w:tc>
          <w:tcPr>
            <w:tcW w:w="8754" w:type="dxa"/>
            <w:noWrap/>
          </w:tcPr>
          <w:p w14:paraId="6AE300BB"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14:paraId="517A80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E04F8EC" w14:textId="77777777" w:rsidR="00C93F0E" w:rsidRPr="00C93F0E" w:rsidRDefault="00C93F0E" w:rsidP="00C93F0E">
            <w:pPr>
              <w:rPr>
                <w:rFonts w:cs="Courier New"/>
                <w:b w:val="0"/>
                <w:color w:val="auto"/>
                <w:szCs w:val="22"/>
              </w:rPr>
            </w:pPr>
          </w:p>
        </w:tc>
        <w:tc>
          <w:tcPr>
            <w:tcW w:w="8754" w:type="dxa"/>
            <w:noWrap/>
          </w:tcPr>
          <w:p w14:paraId="6FCE1EA5"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14:paraId="73A878A5"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3A173C3" w14:textId="77777777" w:rsidR="00C93F0E" w:rsidRPr="00C93F0E" w:rsidRDefault="00C93F0E" w:rsidP="00C93F0E">
            <w:pPr>
              <w:rPr>
                <w:rFonts w:cs="Courier New"/>
                <w:b w:val="0"/>
                <w:szCs w:val="22"/>
              </w:rPr>
            </w:pPr>
          </w:p>
        </w:tc>
        <w:tc>
          <w:tcPr>
            <w:tcW w:w="8754" w:type="dxa"/>
            <w:noWrap/>
          </w:tcPr>
          <w:p w14:paraId="43E2ECEF"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14:paraId="565AFD5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293A65" w14:textId="77777777" w:rsidR="00C93F0E" w:rsidRPr="00C93F0E" w:rsidRDefault="00C93F0E" w:rsidP="00C93F0E">
            <w:pPr>
              <w:rPr>
                <w:rFonts w:cs="Courier New"/>
                <w:b w:val="0"/>
                <w:color w:val="auto"/>
                <w:szCs w:val="22"/>
              </w:rPr>
            </w:pPr>
          </w:p>
        </w:tc>
        <w:tc>
          <w:tcPr>
            <w:tcW w:w="8754" w:type="dxa"/>
            <w:noWrap/>
          </w:tcPr>
          <w:p w14:paraId="45B1F042"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14:paraId="09B702A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BB541D3" w14:textId="77777777" w:rsidR="00C93F0E" w:rsidRPr="00C93F0E" w:rsidRDefault="00C93F0E" w:rsidP="00C93F0E">
            <w:pPr>
              <w:rPr>
                <w:rFonts w:cs="Courier New"/>
                <w:b w:val="0"/>
                <w:szCs w:val="22"/>
              </w:rPr>
            </w:pPr>
          </w:p>
        </w:tc>
        <w:tc>
          <w:tcPr>
            <w:tcW w:w="8754" w:type="dxa"/>
            <w:noWrap/>
          </w:tcPr>
          <w:p w14:paraId="73AB3256"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14:paraId="0990DB86"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CEDB2C9" w14:textId="77777777" w:rsidR="00C93F0E" w:rsidRPr="00C93F0E" w:rsidRDefault="00C93F0E" w:rsidP="00C93F0E">
            <w:pPr>
              <w:rPr>
                <w:rFonts w:cs="Courier New"/>
                <w:b w:val="0"/>
                <w:color w:val="auto"/>
                <w:szCs w:val="22"/>
              </w:rPr>
            </w:pPr>
          </w:p>
        </w:tc>
        <w:tc>
          <w:tcPr>
            <w:tcW w:w="8754" w:type="dxa"/>
            <w:noWrap/>
          </w:tcPr>
          <w:p w14:paraId="55F094FF" w14:textId="77777777"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14:paraId="3A94250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54251D7" w14:textId="77777777" w:rsidR="00C93F0E" w:rsidRPr="00C93F0E" w:rsidRDefault="00C93F0E" w:rsidP="00C93F0E">
            <w:pPr>
              <w:rPr>
                <w:rFonts w:cs="Courier New"/>
                <w:b w:val="0"/>
                <w:szCs w:val="22"/>
              </w:rPr>
            </w:pPr>
          </w:p>
        </w:tc>
        <w:tc>
          <w:tcPr>
            <w:tcW w:w="8754" w:type="dxa"/>
            <w:noWrap/>
          </w:tcPr>
          <w:p w14:paraId="2C4A5463" w14:textId="77777777"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14:paraId="605DF0FC" w14:textId="77777777" w:rsidR="007115BF" w:rsidRPr="00B017EE" w:rsidRDefault="007115BF" w:rsidP="007115BF"/>
    <w:p w14:paraId="0EF2D329" w14:textId="77777777" w:rsidR="007115BF" w:rsidRDefault="000730C8" w:rsidP="007115BF">
      <w:pPr>
        <w:pStyle w:val="Titre1"/>
      </w:pPr>
      <w:bookmarkStart w:id="37" w:name="_Toc434336346"/>
      <w:r>
        <w:t xml:space="preserve">Version </w:t>
      </w:r>
      <w:r w:rsidR="007115BF">
        <w:t>0.12.0</w:t>
      </w:r>
      <w:bookmarkEnd w:id="37"/>
    </w:p>
    <w:p w14:paraId="149B76AE" w14:textId="77777777" w:rsidR="007115BF" w:rsidRDefault="007115BF" w:rsidP="007115BF">
      <w:pPr>
        <w:pStyle w:val="Titre2"/>
      </w:pPr>
      <w:bookmarkStart w:id="38" w:name="_Toc434336347"/>
      <w:r>
        <w:t>Evolutions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297198F0"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B24C030"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3BEDB626"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2173969C"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04ED75" w14:textId="77777777" w:rsidR="001572B5" w:rsidRPr="001572B5" w:rsidRDefault="001572B5" w:rsidP="001572B5">
            <w:pPr>
              <w:rPr>
                <w:rFonts w:cs="Courier New"/>
                <w:b w:val="0"/>
                <w:szCs w:val="22"/>
              </w:rPr>
            </w:pPr>
          </w:p>
        </w:tc>
        <w:tc>
          <w:tcPr>
            <w:tcW w:w="8754" w:type="dxa"/>
            <w:noWrap/>
          </w:tcPr>
          <w:p w14:paraId="061652D0"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14:paraId="796846E9"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A65961E" w14:textId="77777777" w:rsidR="001572B5" w:rsidRPr="001572B5" w:rsidRDefault="001572B5" w:rsidP="001572B5">
            <w:pPr>
              <w:rPr>
                <w:rFonts w:cs="Courier New"/>
                <w:b w:val="0"/>
                <w:color w:val="auto"/>
                <w:szCs w:val="22"/>
              </w:rPr>
            </w:pPr>
          </w:p>
        </w:tc>
        <w:tc>
          <w:tcPr>
            <w:tcW w:w="8754" w:type="dxa"/>
            <w:noWrap/>
          </w:tcPr>
          <w:p w14:paraId="563CE69F"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14:paraId="6DBAE41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0756117" w14:textId="77777777" w:rsidR="001572B5" w:rsidRPr="001572B5" w:rsidRDefault="001572B5" w:rsidP="001572B5">
            <w:pPr>
              <w:rPr>
                <w:rFonts w:cs="Courier New"/>
                <w:b w:val="0"/>
                <w:szCs w:val="22"/>
              </w:rPr>
            </w:pPr>
          </w:p>
        </w:tc>
        <w:tc>
          <w:tcPr>
            <w:tcW w:w="8754" w:type="dxa"/>
            <w:noWrap/>
          </w:tcPr>
          <w:p w14:paraId="221A805B"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14:paraId="35CD6009" w14:textId="77777777" w:rsidR="007115BF" w:rsidRDefault="007115BF" w:rsidP="007115BF">
      <w:pPr>
        <w:pStyle w:val="Titre2"/>
      </w:pPr>
      <w:bookmarkStart w:id="39" w:name="_Toc434336348"/>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14:paraId="6DCD4339"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2EA01BA" w14:textId="77777777"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14:paraId="065108DA" w14:textId="77777777"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14:paraId="127393B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98CC1A" w14:textId="77777777" w:rsidR="001572B5" w:rsidRPr="001572B5" w:rsidRDefault="001572B5" w:rsidP="001572B5">
            <w:pPr>
              <w:rPr>
                <w:rFonts w:cs="Courier New"/>
                <w:b w:val="0"/>
                <w:szCs w:val="22"/>
              </w:rPr>
            </w:pPr>
          </w:p>
        </w:tc>
        <w:tc>
          <w:tcPr>
            <w:tcW w:w="8754" w:type="dxa"/>
            <w:noWrap/>
          </w:tcPr>
          <w:p w14:paraId="5EDAFEF3"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14:paraId="5B387837"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6F66203" w14:textId="77777777" w:rsidR="001572B5" w:rsidRPr="001572B5" w:rsidRDefault="001572B5" w:rsidP="001572B5">
            <w:pPr>
              <w:rPr>
                <w:rFonts w:cs="Courier New"/>
                <w:b w:val="0"/>
                <w:color w:val="auto"/>
                <w:szCs w:val="22"/>
              </w:rPr>
            </w:pPr>
          </w:p>
        </w:tc>
        <w:tc>
          <w:tcPr>
            <w:tcW w:w="8754" w:type="dxa"/>
            <w:noWrap/>
          </w:tcPr>
          <w:p w14:paraId="651B166E" w14:textId="77777777"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14:paraId="10964927"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68B24B" w14:textId="77777777" w:rsidR="001572B5" w:rsidRPr="001572B5" w:rsidRDefault="001572B5" w:rsidP="001572B5">
            <w:pPr>
              <w:rPr>
                <w:rFonts w:cs="Courier New"/>
                <w:b w:val="0"/>
                <w:szCs w:val="22"/>
              </w:rPr>
            </w:pPr>
          </w:p>
        </w:tc>
        <w:tc>
          <w:tcPr>
            <w:tcW w:w="8754" w:type="dxa"/>
            <w:noWrap/>
          </w:tcPr>
          <w:p w14:paraId="6B8CB8B1" w14:textId="77777777"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14:paraId="7081118A" w14:textId="77777777" w:rsidR="007115BF" w:rsidRDefault="007115BF" w:rsidP="007115BF"/>
    <w:p w14:paraId="228ADA10" w14:textId="77777777" w:rsidR="001572B5" w:rsidRDefault="000730C8" w:rsidP="008438E6">
      <w:pPr>
        <w:pStyle w:val="Titre1"/>
      </w:pPr>
      <w:bookmarkStart w:id="40" w:name="_Toc434336349"/>
      <w:r>
        <w:t xml:space="preserve">Version </w:t>
      </w:r>
      <w:r w:rsidR="008438E6">
        <w:t>0.11.0</w:t>
      </w:r>
      <w:bookmarkEnd w:id="40"/>
    </w:p>
    <w:p w14:paraId="43DC6643" w14:textId="77777777" w:rsidR="008438E6" w:rsidRDefault="008438E6" w:rsidP="008438E6">
      <w:pPr>
        <w:pStyle w:val="Titre2"/>
      </w:pPr>
      <w:bookmarkStart w:id="41" w:name="_Toc434336350"/>
      <w:r>
        <w:t>Evolutions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6D9B4D1D"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94BF8FF"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729C349D"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14:paraId="65B8541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9EA48E5" w14:textId="77777777" w:rsidR="008438E6" w:rsidRPr="001572B5" w:rsidRDefault="008438E6" w:rsidP="008438E6">
            <w:pPr>
              <w:rPr>
                <w:rFonts w:cs="Courier New"/>
                <w:b w:val="0"/>
                <w:szCs w:val="22"/>
              </w:rPr>
            </w:pPr>
          </w:p>
        </w:tc>
        <w:tc>
          <w:tcPr>
            <w:tcW w:w="8754" w:type="dxa"/>
            <w:noWrap/>
          </w:tcPr>
          <w:p w14:paraId="2BFB60AB"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14:paraId="0590BD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B7FCE20" w14:textId="77777777" w:rsidR="008438E6" w:rsidRPr="008438E6" w:rsidRDefault="008438E6" w:rsidP="008438E6">
            <w:pPr>
              <w:rPr>
                <w:rFonts w:cs="Courier New"/>
                <w:b w:val="0"/>
                <w:color w:val="auto"/>
                <w:szCs w:val="22"/>
              </w:rPr>
            </w:pPr>
          </w:p>
        </w:tc>
        <w:tc>
          <w:tcPr>
            <w:tcW w:w="8754" w:type="dxa"/>
            <w:noWrap/>
          </w:tcPr>
          <w:p w14:paraId="2113898E"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14:paraId="2BB3756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CC8FBA0" w14:textId="77777777" w:rsidR="008438E6" w:rsidRPr="001572B5" w:rsidRDefault="008438E6" w:rsidP="008438E6">
            <w:pPr>
              <w:rPr>
                <w:rFonts w:cs="Courier New"/>
                <w:b w:val="0"/>
                <w:szCs w:val="22"/>
              </w:rPr>
            </w:pPr>
          </w:p>
        </w:tc>
        <w:tc>
          <w:tcPr>
            <w:tcW w:w="8754" w:type="dxa"/>
            <w:noWrap/>
          </w:tcPr>
          <w:p w14:paraId="6569ECEF"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14:paraId="78BAC4DD"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1EAC9FF4" w14:textId="77777777" w:rsidR="008438E6" w:rsidRPr="008438E6" w:rsidRDefault="008438E6" w:rsidP="008438E6">
            <w:pPr>
              <w:rPr>
                <w:rFonts w:cs="Courier New"/>
                <w:b w:val="0"/>
                <w:color w:val="auto"/>
                <w:szCs w:val="22"/>
              </w:rPr>
            </w:pPr>
          </w:p>
        </w:tc>
        <w:tc>
          <w:tcPr>
            <w:tcW w:w="8754" w:type="dxa"/>
            <w:noWrap/>
          </w:tcPr>
          <w:p w14:paraId="5F8126CF"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14:paraId="301F412E" w14:textId="77777777" w:rsidR="008438E6" w:rsidRDefault="008438E6" w:rsidP="008438E6">
      <w:pPr>
        <w:pStyle w:val="Titre2"/>
      </w:pPr>
      <w:bookmarkStart w:id="42" w:name="_Toc434336351"/>
      <w:r>
        <w:t>Corrections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14:paraId="1E66213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A1454F5" w14:textId="77777777"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14:paraId="390C0D47" w14:textId="77777777"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14:paraId="391F42C6"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F149B83" w14:textId="77777777" w:rsidR="008438E6" w:rsidRPr="001572B5" w:rsidRDefault="008438E6" w:rsidP="008438E6">
            <w:pPr>
              <w:rPr>
                <w:rFonts w:cs="Courier New"/>
                <w:b w:val="0"/>
                <w:szCs w:val="22"/>
              </w:rPr>
            </w:pPr>
          </w:p>
        </w:tc>
        <w:tc>
          <w:tcPr>
            <w:tcW w:w="8754" w:type="dxa"/>
            <w:noWrap/>
          </w:tcPr>
          <w:p w14:paraId="649EBF56"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14:paraId="292D51E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F517B6B" w14:textId="77777777" w:rsidR="008438E6" w:rsidRPr="008438E6" w:rsidRDefault="008438E6" w:rsidP="008438E6">
            <w:pPr>
              <w:rPr>
                <w:rFonts w:cs="Courier New"/>
                <w:b w:val="0"/>
                <w:color w:val="auto"/>
                <w:szCs w:val="22"/>
              </w:rPr>
            </w:pPr>
          </w:p>
        </w:tc>
        <w:tc>
          <w:tcPr>
            <w:tcW w:w="8754" w:type="dxa"/>
            <w:noWrap/>
          </w:tcPr>
          <w:p w14:paraId="73F8C1BC"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14:paraId="79A52BB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AAB76C3" w14:textId="77777777" w:rsidR="008438E6" w:rsidRPr="001572B5" w:rsidRDefault="008438E6" w:rsidP="008438E6">
            <w:pPr>
              <w:rPr>
                <w:rFonts w:cs="Courier New"/>
                <w:b w:val="0"/>
                <w:szCs w:val="22"/>
              </w:rPr>
            </w:pPr>
          </w:p>
        </w:tc>
        <w:tc>
          <w:tcPr>
            <w:tcW w:w="8754" w:type="dxa"/>
            <w:noWrap/>
          </w:tcPr>
          <w:p w14:paraId="2EF7F600"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14:paraId="4DF189F3"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8A59BA" w14:textId="77777777" w:rsidR="008438E6" w:rsidRPr="008438E6" w:rsidRDefault="008438E6" w:rsidP="008438E6">
            <w:pPr>
              <w:rPr>
                <w:rFonts w:cs="Courier New"/>
                <w:b w:val="0"/>
                <w:color w:val="auto"/>
                <w:szCs w:val="22"/>
              </w:rPr>
            </w:pPr>
          </w:p>
        </w:tc>
        <w:tc>
          <w:tcPr>
            <w:tcW w:w="8754" w:type="dxa"/>
            <w:noWrap/>
          </w:tcPr>
          <w:p w14:paraId="66A11D65"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14:paraId="3DE5933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6461C73" w14:textId="77777777" w:rsidR="008438E6" w:rsidRPr="001572B5" w:rsidRDefault="008438E6" w:rsidP="008438E6">
            <w:pPr>
              <w:rPr>
                <w:rFonts w:cs="Courier New"/>
                <w:b w:val="0"/>
                <w:szCs w:val="22"/>
              </w:rPr>
            </w:pPr>
          </w:p>
        </w:tc>
        <w:tc>
          <w:tcPr>
            <w:tcW w:w="8754" w:type="dxa"/>
            <w:noWrap/>
          </w:tcPr>
          <w:p w14:paraId="0ABE3435" w14:textId="77777777"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14:paraId="2257DBA4"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B4DAD80" w14:textId="77777777" w:rsidR="008438E6" w:rsidRPr="008438E6" w:rsidRDefault="008438E6" w:rsidP="008438E6">
            <w:pPr>
              <w:rPr>
                <w:rFonts w:cs="Courier New"/>
                <w:b w:val="0"/>
                <w:color w:val="auto"/>
                <w:szCs w:val="22"/>
              </w:rPr>
            </w:pPr>
          </w:p>
        </w:tc>
        <w:tc>
          <w:tcPr>
            <w:tcW w:w="8754" w:type="dxa"/>
            <w:noWrap/>
          </w:tcPr>
          <w:p w14:paraId="5E05DF64" w14:textId="77777777"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14:paraId="1F91F407" w14:textId="77777777" w:rsidR="004B5031" w:rsidRDefault="004B5031" w:rsidP="00B017EE"/>
    <w:p w14:paraId="3D4B7507" w14:textId="77777777" w:rsidR="007115BF" w:rsidRDefault="000730C8" w:rsidP="004B5031">
      <w:pPr>
        <w:pStyle w:val="Titre1"/>
      </w:pPr>
      <w:bookmarkStart w:id="43" w:name="_Toc434336352"/>
      <w:r>
        <w:t xml:space="preserve">Version </w:t>
      </w:r>
      <w:r w:rsidR="004B5031">
        <w:t>0.9.3</w:t>
      </w:r>
      <w:bookmarkEnd w:id="43"/>
    </w:p>
    <w:p w14:paraId="12D56822" w14:textId="77777777" w:rsidR="004B5031" w:rsidRDefault="00EA655F" w:rsidP="00EA655F">
      <w:pPr>
        <w:pStyle w:val="Titre2"/>
      </w:pPr>
      <w:bookmarkStart w:id="44" w:name="_Toc434336353"/>
      <w:r>
        <w:t>Evolutions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BDDF28A"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008AAFB"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079435BB"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036342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CAE8D65" w14:textId="77777777" w:rsidR="00EA655F" w:rsidRPr="001572B5" w:rsidRDefault="00EA655F" w:rsidP="00EA655F">
            <w:pPr>
              <w:rPr>
                <w:rFonts w:cs="Courier New"/>
                <w:b w:val="0"/>
                <w:szCs w:val="22"/>
              </w:rPr>
            </w:pPr>
          </w:p>
        </w:tc>
        <w:tc>
          <w:tcPr>
            <w:tcW w:w="8754" w:type="dxa"/>
            <w:noWrap/>
          </w:tcPr>
          <w:p w14:paraId="7F733FCB"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14:paraId="11F5A7C1" w14:textId="77777777" w:rsidR="00EA655F" w:rsidRDefault="00EA655F" w:rsidP="00EA655F">
      <w:pPr>
        <w:pStyle w:val="Titre2"/>
      </w:pPr>
      <w:bookmarkStart w:id="45" w:name="_Toc434336354"/>
      <w:r>
        <w:t>Corrections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22CA824C"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3152E9"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746662C"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14:paraId="63BDE96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DF56F0E" w14:textId="77777777" w:rsidR="00EA655F" w:rsidRPr="001572B5" w:rsidRDefault="00EA655F" w:rsidP="00EA655F">
            <w:pPr>
              <w:rPr>
                <w:rFonts w:cs="Courier New"/>
                <w:b w:val="0"/>
                <w:szCs w:val="22"/>
              </w:rPr>
            </w:pPr>
          </w:p>
        </w:tc>
        <w:tc>
          <w:tcPr>
            <w:tcW w:w="8754" w:type="dxa"/>
            <w:noWrap/>
          </w:tcPr>
          <w:p w14:paraId="5BB256EF" w14:textId="77777777"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14:paraId="07B05224" w14:textId="77777777" w:rsidR="00EA655F" w:rsidRPr="00EA655F" w:rsidRDefault="00EA655F" w:rsidP="00EA655F"/>
    <w:p w14:paraId="124BDF43" w14:textId="77777777" w:rsidR="004B5031" w:rsidRDefault="000730C8" w:rsidP="00EA655F">
      <w:pPr>
        <w:pStyle w:val="Titre1"/>
      </w:pPr>
      <w:bookmarkStart w:id="46" w:name="_Toc434336355"/>
      <w:r>
        <w:t xml:space="preserve">Version </w:t>
      </w:r>
      <w:r w:rsidR="00EA655F">
        <w:t>0.9.2</w:t>
      </w:r>
      <w:bookmarkEnd w:id="46"/>
    </w:p>
    <w:p w14:paraId="03C0B8F4" w14:textId="77777777" w:rsidR="00EA655F" w:rsidRDefault="00EA655F" w:rsidP="00EA655F">
      <w:pPr>
        <w:pStyle w:val="Titre2"/>
      </w:pPr>
      <w:bookmarkStart w:id="47" w:name="_Toc434336356"/>
      <w:r>
        <w:t>Evolutions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5D8A6264"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384112E"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4C93CF74"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6361DC70"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0ED7A96" w14:textId="77777777" w:rsidR="00DA759E" w:rsidRPr="001572B5" w:rsidRDefault="00DA759E" w:rsidP="00DA759E">
            <w:pPr>
              <w:rPr>
                <w:rFonts w:cs="Courier New"/>
                <w:b w:val="0"/>
                <w:szCs w:val="22"/>
              </w:rPr>
            </w:pPr>
          </w:p>
        </w:tc>
        <w:tc>
          <w:tcPr>
            <w:tcW w:w="8754" w:type="dxa"/>
            <w:noWrap/>
          </w:tcPr>
          <w:p w14:paraId="51848151"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14:paraId="2F4CB4CF"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5290A0" w14:textId="77777777" w:rsidR="00DA759E" w:rsidRPr="00DA759E" w:rsidRDefault="00DA759E" w:rsidP="00DA759E">
            <w:pPr>
              <w:rPr>
                <w:rFonts w:cs="Courier New"/>
                <w:b w:val="0"/>
                <w:color w:val="auto"/>
                <w:szCs w:val="22"/>
              </w:rPr>
            </w:pPr>
          </w:p>
        </w:tc>
        <w:tc>
          <w:tcPr>
            <w:tcW w:w="8754" w:type="dxa"/>
            <w:noWrap/>
          </w:tcPr>
          <w:p w14:paraId="46831F18"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14:paraId="68665D5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C141EA" w14:textId="77777777" w:rsidR="00DA759E" w:rsidRPr="001572B5" w:rsidRDefault="00DA759E" w:rsidP="00DA759E">
            <w:pPr>
              <w:rPr>
                <w:rFonts w:cs="Courier New"/>
                <w:b w:val="0"/>
                <w:szCs w:val="22"/>
              </w:rPr>
            </w:pPr>
          </w:p>
        </w:tc>
        <w:tc>
          <w:tcPr>
            <w:tcW w:w="8754" w:type="dxa"/>
            <w:noWrap/>
          </w:tcPr>
          <w:p w14:paraId="0D0A8A3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14:paraId="165071AB"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A18A7C1" w14:textId="77777777" w:rsidR="00DA759E" w:rsidRPr="00DA759E" w:rsidRDefault="00DA759E" w:rsidP="00DA759E">
            <w:pPr>
              <w:rPr>
                <w:rFonts w:cs="Courier New"/>
                <w:b w:val="0"/>
                <w:color w:val="auto"/>
                <w:szCs w:val="22"/>
              </w:rPr>
            </w:pPr>
          </w:p>
        </w:tc>
        <w:tc>
          <w:tcPr>
            <w:tcW w:w="8754" w:type="dxa"/>
            <w:noWrap/>
          </w:tcPr>
          <w:p w14:paraId="5EE87153"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14:paraId="272571E8" w14:textId="77777777" w:rsidR="00EA655F" w:rsidRDefault="00EA655F" w:rsidP="00EA655F">
      <w:pPr>
        <w:pStyle w:val="Titre2"/>
      </w:pPr>
      <w:bookmarkStart w:id="48" w:name="_Toc434336357"/>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14:paraId="1157056E"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628FA161" w14:textId="77777777"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14:paraId="3B2EE6BF" w14:textId="77777777"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14:paraId="082C2AD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27810D8" w14:textId="77777777" w:rsidR="00DA759E" w:rsidRPr="001572B5" w:rsidRDefault="00DA759E" w:rsidP="00DA759E">
            <w:pPr>
              <w:rPr>
                <w:rFonts w:cs="Courier New"/>
                <w:b w:val="0"/>
                <w:szCs w:val="22"/>
              </w:rPr>
            </w:pPr>
          </w:p>
        </w:tc>
        <w:tc>
          <w:tcPr>
            <w:tcW w:w="8754" w:type="dxa"/>
            <w:noWrap/>
          </w:tcPr>
          <w:p w14:paraId="632B1E0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14:paraId="0261D93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755A32" w14:textId="77777777" w:rsidR="00DA759E" w:rsidRPr="00DA759E" w:rsidRDefault="00DA759E" w:rsidP="00DA759E">
            <w:pPr>
              <w:rPr>
                <w:rFonts w:cs="Courier New"/>
                <w:b w:val="0"/>
                <w:color w:val="auto"/>
                <w:szCs w:val="22"/>
              </w:rPr>
            </w:pPr>
          </w:p>
        </w:tc>
        <w:tc>
          <w:tcPr>
            <w:tcW w:w="8754" w:type="dxa"/>
            <w:noWrap/>
          </w:tcPr>
          <w:p w14:paraId="2E11F7F2"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14:paraId="1A4A3798"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ED67501" w14:textId="77777777" w:rsidR="00DA759E" w:rsidRPr="001572B5" w:rsidRDefault="00DA759E" w:rsidP="00DA759E">
            <w:pPr>
              <w:rPr>
                <w:rFonts w:cs="Courier New"/>
                <w:b w:val="0"/>
                <w:szCs w:val="22"/>
              </w:rPr>
            </w:pPr>
          </w:p>
        </w:tc>
        <w:tc>
          <w:tcPr>
            <w:tcW w:w="8754" w:type="dxa"/>
            <w:noWrap/>
          </w:tcPr>
          <w:p w14:paraId="0453B4C2"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14:paraId="26C3B245"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C436FC7" w14:textId="77777777" w:rsidR="00DA759E" w:rsidRPr="00DA759E" w:rsidRDefault="00DA759E" w:rsidP="00DA759E">
            <w:pPr>
              <w:rPr>
                <w:rFonts w:cs="Courier New"/>
                <w:b w:val="0"/>
                <w:color w:val="auto"/>
                <w:szCs w:val="22"/>
              </w:rPr>
            </w:pPr>
          </w:p>
        </w:tc>
        <w:tc>
          <w:tcPr>
            <w:tcW w:w="8754" w:type="dxa"/>
            <w:noWrap/>
          </w:tcPr>
          <w:p w14:paraId="3223E98E"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14:paraId="3BABFD2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C9AD80F" w14:textId="77777777" w:rsidR="00DA759E" w:rsidRPr="001572B5" w:rsidRDefault="00DA759E" w:rsidP="00DA759E">
            <w:pPr>
              <w:rPr>
                <w:rFonts w:cs="Courier New"/>
                <w:b w:val="0"/>
                <w:szCs w:val="22"/>
              </w:rPr>
            </w:pPr>
          </w:p>
        </w:tc>
        <w:tc>
          <w:tcPr>
            <w:tcW w:w="8754" w:type="dxa"/>
            <w:noWrap/>
          </w:tcPr>
          <w:p w14:paraId="1B5F8CDF"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14:paraId="23FD0F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1CDA6D" w14:textId="77777777" w:rsidR="00DA759E" w:rsidRPr="00DA759E" w:rsidRDefault="00DA759E" w:rsidP="00DA759E">
            <w:pPr>
              <w:rPr>
                <w:rFonts w:cs="Courier New"/>
                <w:b w:val="0"/>
                <w:color w:val="auto"/>
                <w:szCs w:val="22"/>
              </w:rPr>
            </w:pPr>
          </w:p>
        </w:tc>
        <w:tc>
          <w:tcPr>
            <w:tcW w:w="8754" w:type="dxa"/>
            <w:noWrap/>
          </w:tcPr>
          <w:p w14:paraId="7DF46614"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14:paraId="49001403"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E426308" w14:textId="77777777" w:rsidR="00DA759E" w:rsidRPr="001572B5" w:rsidRDefault="00DA759E" w:rsidP="00DA759E">
            <w:pPr>
              <w:rPr>
                <w:rFonts w:cs="Courier New"/>
                <w:b w:val="0"/>
                <w:szCs w:val="22"/>
              </w:rPr>
            </w:pPr>
          </w:p>
        </w:tc>
        <w:tc>
          <w:tcPr>
            <w:tcW w:w="8754" w:type="dxa"/>
            <w:noWrap/>
          </w:tcPr>
          <w:p w14:paraId="13DE0F5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14:paraId="230C9DE5" w14:textId="77777777" w:rsidR="00EA655F" w:rsidRDefault="00EA655F" w:rsidP="00EA655F"/>
    <w:p w14:paraId="361215C3" w14:textId="77777777" w:rsidR="00DA759E" w:rsidRDefault="000730C8" w:rsidP="00DA759E">
      <w:pPr>
        <w:pStyle w:val="Titre1"/>
      </w:pPr>
      <w:bookmarkStart w:id="49" w:name="_Toc434336358"/>
      <w:r>
        <w:lastRenderedPageBreak/>
        <w:t xml:space="preserve">Version </w:t>
      </w:r>
      <w:r w:rsidR="00DA759E">
        <w:t>0.9.1.2</w:t>
      </w:r>
      <w:bookmarkEnd w:id="49"/>
    </w:p>
    <w:p w14:paraId="6ED99CD3" w14:textId="77777777" w:rsidR="00DA759E" w:rsidRDefault="00DA759E" w:rsidP="00DA759E">
      <w:pPr>
        <w:pStyle w:val="Titre2"/>
      </w:pPr>
      <w:bookmarkStart w:id="50" w:name="_Toc434336359"/>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74F0006"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2D6233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2B57EDEA"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4560DC7F"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CC0D419" w14:textId="77777777" w:rsidR="00DA759E" w:rsidRPr="001572B5" w:rsidRDefault="00DA759E" w:rsidP="002F2C4B">
            <w:pPr>
              <w:rPr>
                <w:rFonts w:cs="Courier New"/>
                <w:b w:val="0"/>
                <w:szCs w:val="22"/>
              </w:rPr>
            </w:pPr>
          </w:p>
        </w:tc>
        <w:tc>
          <w:tcPr>
            <w:tcW w:w="8754" w:type="dxa"/>
            <w:noWrap/>
          </w:tcPr>
          <w:p w14:paraId="6C95AED4" w14:textId="77777777"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14:paraId="2FF7DA1E" w14:textId="77777777" w:rsidR="00DA759E" w:rsidRDefault="00DA759E" w:rsidP="00DA759E"/>
    <w:p w14:paraId="52776C8A" w14:textId="77777777" w:rsidR="00DA759E" w:rsidRDefault="000730C8" w:rsidP="00DA759E">
      <w:pPr>
        <w:pStyle w:val="Titre1"/>
      </w:pPr>
      <w:bookmarkStart w:id="51" w:name="_Toc434336360"/>
      <w:r>
        <w:t xml:space="preserve">Version </w:t>
      </w:r>
      <w:r w:rsidR="00DA759E">
        <w:t>0.9.1.1</w:t>
      </w:r>
      <w:bookmarkEnd w:id="51"/>
    </w:p>
    <w:p w14:paraId="4A8BDA73" w14:textId="77777777" w:rsidR="00DA759E" w:rsidRDefault="00DA759E" w:rsidP="00DA759E">
      <w:pPr>
        <w:pStyle w:val="Titre2"/>
      </w:pPr>
      <w:bookmarkStart w:id="52" w:name="_Toc434336361"/>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0BAB945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72485254"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5B8B5793"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7EADFA1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067BE8D" w14:textId="77777777" w:rsidR="00DA759E" w:rsidRPr="001572B5" w:rsidRDefault="00DA759E" w:rsidP="00DA759E">
            <w:pPr>
              <w:rPr>
                <w:rFonts w:cs="Courier New"/>
                <w:b w:val="0"/>
                <w:szCs w:val="22"/>
              </w:rPr>
            </w:pPr>
          </w:p>
        </w:tc>
        <w:tc>
          <w:tcPr>
            <w:tcW w:w="8754" w:type="dxa"/>
            <w:noWrap/>
          </w:tcPr>
          <w:p w14:paraId="37061059"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14:paraId="73609421" w14:textId="77777777" w:rsidR="00DA759E" w:rsidRDefault="00DA759E" w:rsidP="00DA759E"/>
    <w:p w14:paraId="5B1FAA5A" w14:textId="77777777" w:rsidR="00DA759E" w:rsidRDefault="000730C8" w:rsidP="00DA759E">
      <w:pPr>
        <w:pStyle w:val="Titre1"/>
      </w:pPr>
      <w:bookmarkStart w:id="53" w:name="_Toc434336362"/>
      <w:r>
        <w:t xml:space="preserve">Version </w:t>
      </w:r>
      <w:r w:rsidR="00DA759E">
        <w:t>0.9.1</w:t>
      </w:r>
      <w:bookmarkEnd w:id="53"/>
    </w:p>
    <w:p w14:paraId="68D71BFB" w14:textId="77777777" w:rsidR="00DA759E" w:rsidRDefault="00DA759E" w:rsidP="00DA759E">
      <w:pPr>
        <w:pStyle w:val="Titre2"/>
      </w:pPr>
      <w:bookmarkStart w:id="54" w:name="_Toc434336363"/>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2A2D279B"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F594B7F"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3FB1FC69"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5AB44B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21552885" w14:textId="77777777" w:rsidR="00DA759E" w:rsidRPr="001572B5" w:rsidRDefault="00DA759E" w:rsidP="00DA759E">
            <w:pPr>
              <w:rPr>
                <w:rFonts w:cs="Courier New"/>
                <w:b w:val="0"/>
                <w:szCs w:val="22"/>
              </w:rPr>
            </w:pPr>
          </w:p>
        </w:tc>
        <w:tc>
          <w:tcPr>
            <w:tcW w:w="8754" w:type="dxa"/>
            <w:noWrap/>
          </w:tcPr>
          <w:p w14:paraId="5B004D88"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14:paraId="7CD86570"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6788A1C" w14:textId="77777777" w:rsidR="00DA759E" w:rsidRPr="00DA759E" w:rsidRDefault="00DA759E" w:rsidP="00DA759E">
            <w:pPr>
              <w:rPr>
                <w:rFonts w:cs="Courier New"/>
                <w:b w:val="0"/>
                <w:color w:val="auto"/>
                <w:szCs w:val="22"/>
              </w:rPr>
            </w:pPr>
          </w:p>
        </w:tc>
        <w:tc>
          <w:tcPr>
            <w:tcW w:w="8754" w:type="dxa"/>
            <w:noWrap/>
          </w:tcPr>
          <w:p w14:paraId="59571549"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14:paraId="14B86450" w14:textId="77777777" w:rsidR="00DA759E" w:rsidRDefault="00DA759E" w:rsidP="00DA759E"/>
    <w:p w14:paraId="00ED16D3" w14:textId="77777777" w:rsidR="00DA759E" w:rsidRDefault="000730C8" w:rsidP="00DA759E">
      <w:pPr>
        <w:pStyle w:val="Titre1"/>
      </w:pPr>
      <w:bookmarkStart w:id="55" w:name="_Toc434336364"/>
      <w:r>
        <w:t xml:space="preserve">Version </w:t>
      </w:r>
      <w:r w:rsidR="00DA759E">
        <w:t>0.9.0</w:t>
      </w:r>
      <w:bookmarkEnd w:id="55"/>
    </w:p>
    <w:p w14:paraId="22915440" w14:textId="77777777" w:rsidR="00DA759E" w:rsidRDefault="00DA759E" w:rsidP="000730C8">
      <w:pPr>
        <w:pStyle w:val="Titre2"/>
      </w:pPr>
      <w:bookmarkStart w:id="56" w:name="_Toc434336365"/>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57EF0B82"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3C59EC8D"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60D49F45"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3383EF01"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08995438" w14:textId="77777777" w:rsidR="00DA759E" w:rsidRPr="001572B5" w:rsidRDefault="00DA759E" w:rsidP="00DA759E">
            <w:pPr>
              <w:rPr>
                <w:rFonts w:cs="Courier New"/>
                <w:b w:val="0"/>
                <w:szCs w:val="22"/>
              </w:rPr>
            </w:pPr>
          </w:p>
        </w:tc>
        <w:tc>
          <w:tcPr>
            <w:tcW w:w="8754" w:type="dxa"/>
            <w:noWrap/>
          </w:tcPr>
          <w:p w14:paraId="7D40A196"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14:paraId="60AC3472"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6774C869" w14:textId="77777777" w:rsidR="00DA759E" w:rsidRPr="00DA759E" w:rsidRDefault="00DA759E" w:rsidP="00DA759E">
            <w:pPr>
              <w:rPr>
                <w:rFonts w:cs="Courier New"/>
                <w:b w:val="0"/>
                <w:color w:val="auto"/>
                <w:szCs w:val="22"/>
              </w:rPr>
            </w:pPr>
          </w:p>
        </w:tc>
        <w:tc>
          <w:tcPr>
            <w:tcW w:w="8754" w:type="dxa"/>
            <w:noWrap/>
          </w:tcPr>
          <w:p w14:paraId="0639563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14:paraId="7770099D"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4964DE6B" w14:textId="77777777" w:rsidR="00DA759E" w:rsidRPr="00DA759E" w:rsidRDefault="00DA759E" w:rsidP="00DA759E">
            <w:pPr>
              <w:rPr>
                <w:rFonts w:cs="Courier New"/>
                <w:b w:val="0"/>
                <w:szCs w:val="22"/>
              </w:rPr>
            </w:pPr>
          </w:p>
        </w:tc>
        <w:tc>
          <w:tcPr>
            <w:tcW w:w="8754" w:type="dxa"/>
            <w:noWrap/>
          </w:tcPr>
          <w:p w14:paraId="3DB58304"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14:paraId="202DD216" w14:textId="77777777" w:rsidR="00DA759E" w:rsidRDefault="00DA759E" w:rsidP="00DA759E">
      <w:pPr>
        <w:pStyle w:val="Titre2"/>
      </w:pPr>
      <w:bookmarkStart w:id="57" w:name="_Toc434336366"/>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14:paraId="606FBA7F" w14:textId="77777777"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14:paraId="18E147D2" w14:textId="77777777"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14:paraId="158D151D" w14:textId="77777777"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14:paraId="06A75929"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3952867C" w14:textId="77777777" w:rsidR="00DA759E" w:rsidRPr="001572B5" w:rsidRDefault="00DA759E" w:rsidP="00DA759E">
            <w:pPr>
              <w:rPr>
                <w:rFonts w:cs="Courier New"/>
                <w:b w:val="0"/>
                <w:szCs w:val="22"/>
              </w:rPr>
            </w:pPr>
          </w:p>
        </w:tc>
        <w:tc>
          <w:tcPr>
            <w:tcW w:w="8754" w:type="dxa"/>
            <w:noWrap/>
          </w:tcPr>
          <w:p w14:paraId="2DFE0F8D"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14:paraId="24737958" w14:textId="77777777"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5D143191" w14:textId="77777777" w:rsidR="00DA759E" w:rsidRPr="00DA759E" w:rsidRDefault="00DA759E" w:rsidP="00DA759E">
            <w:pPr>
              <w:rPr>
                <w:rFonts w:cs="Courier New"/>
                <w:b w:val="0"/>
                <w:color w:val="auto"/>
                <w:szCs w:val="22"/>
              </w:rPr>
            </w:pPr>
          </w:p>
        </w:tc>
        <w:tc>
          <w:tcPr>
            <w:tcW w:w="8754" w:type="dxa"/>
            <w:noWrap/>
          </w:tcPr>
          <w:p w14:paraId="6ABE5FF0" w14:textId="77777777"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14:paraId="264C5CCB" w14:textId="77777777"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14:paraId="7D02E1CF" w14:textId="77777777" w:rsidR="00DA759E" w:rsidRPr="00DA759E" w:rsidRDefault="00DA759E" w:rsidP="00DA759E">
            <w:pPr>
              <w:rPr>
                <w:rFonts w:cs="Courier New"/>
                <w:b w:val="0"/>
                <w:szCs w:val="22"/>
              </w:rPr>
            </w:pPr>
          </w:p>
        </w:tc>
        <w:tc>
          <w:tcPr>
            <w:tcW w:w="8754" w:type="dxa"/>
            <w:noWrap/>
          </w:tcPr>
          <w:p w14:paraId="729DAEEB" w14:textId="77777777"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14:paraId="5A908F1E" w14:textId="77777777"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c Beudin" w:date="2015-11-03T17:49:00Z" w:initials="MB">
    <w:p w14:paraId="34C15C3F" w14:textId="77777777" w:rsidR="00B45D06" w:rsidRDefault="00B45D06">
      <w:pPr>
        <w:pStyle w:val="Commentaire"/>
      </w:pPr>
      <w:r>
        <w:rPr>
          <w:rStyle w:val="Marquedecommentaire"/>
        </w:rPr>
        <w:annotationRef/>
      </w:r>
      <w:r>
        <w:t>A valider encore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C15C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4C83B" w14:textId="77777777" w:rsidR="008018A6" w:rsidRDefault="008018A6" w:rsidP="00794319">
      <w:r>
        <w:separator/>
      </w:r>
    </w:p>
  </w:endnote>
  <w:endnote w:type="continuationSeparator" w:id="0">
    <w:p w14:paraId="1A0F8706" w14:textId="77777777" w:rsidR="008018A6" w:rsidRDefault="008018A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8EAFF" w14:textId="77777777" w:rsidR="002F2C4B" w:rsidRPr="00C505BC" w:rsidRDefault="002F2C4B" w:rsidP="00794319">
    <w:pPr>
      <w:rPr>
        <w:b/>
        <w:color w:val="808080"/>
      </w:rPr>
    </w:pPr>
    <w:r>
      <w:rPr>
        <w:b/>
      </w:rPr>
      <w:t>Changelog</w:t>
    </w:r>
    <w:r w:rsidRPr="00C505BC">
      <w:rPr>
        <w:b/>
      </w:rPr>
      <w:t xml:space="preserve"> / </w:t>
    </w:r>
    <w:r>
      <w:rPr>
        <w:b/>
      </w:rPr>
      <w:t>Novembre 2014</w:t>
    </w:r>
  </w:p>
  <w:p w14:paraId="6D9C21E9" w14:textId="77777777"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BC850" w14:textId="77777777"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059A8EFB" wp14:editId="156BDD25">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3FA07EAE" w14:textId="77777777"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0B28ACFC" w14:textId="77777777" w:rsidR="002F2C4B" w:rsidRDefault="002F2C4B" w:rsidP="00794319"/>
  <w:p w14:paraId="3280F5DF" w14:textId="77777777"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186539F1" w14:textId="77777777"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660FA37D" wp14:editId="00FFE475">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23D7" w14:textId="77777777" w:rsidR="002F2C4B" w:rsidRDefault="002F2C4B" w:rsidP="00794319">
                          <w:r>
                            <w:object w:dxaOrig="435" w:dyaOrig="570" w14:anchorId="07422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807822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0FA37D"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14:paraId="6F3323D7" w14:textId="77777777" w:rsidR="002F2C4B" w:rsidRDefault="002F2C4B" w:rsidP="00794319">
                    <w:r>
                      <w:object w:dxaOrig="435" w:dyaOrig="570" w14:anchorId="07422CEE">
                        <v:shape id="_x0000_i1025" type="#_x0000_t75" style="width:23.25pt;height:30pt" o:ole="" fillcolor="window">
                          <v:imagedata r:id="rId4" o:title=""/>
                        </v:shape>
                        <o:OLEObject Type="Embed" ProgID="Word.Picture.8" ShapeID="_x0000_i1025" DrawAspect="Content" ObjectID="_1508078149" r:id="rId5"/>
                      </w:object>
                    </w:r>
                  </w:p>
                </w:txbxContent>
              </v:textbox>
            </v:shape>
          </w:pict>
        </mc:Fallback>
      </mc:AlternateContent>
    </w:r>
  </w:p>
  <w:p w14:paraId="7E6C826D" w14:textId="77777777" w:rsidR="002F2C4B" w:rsidRPr="008A1D4F" w:rsidRDefault="002F2C4B" w:rsidP="00794319"/>
  <w:p w14:paraId="23D4926D" w14:textId="77777777"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F4261" w14:textId="1346CC59" w:rsidR="002F2C4B" w:rsidRPr="00C505BC" w:rsidRDefault="002F2C4B" w:rsidP="00794319">
    <w:pPr>
      <w:rPr>
        <w:b/>
        <w:color w:val="808080"/>
      </w:rPr>
    </w:pPr>
    <w:r>
      <w:rPr>
        <w:b/>
      </w:rPr>
      <w:t>Changelog</w:t>
    </w:r>
    <w:r w:rsidRPr="00C505BC">
      <w:rPr>
        <w:b/>
      </w:rPr>
      <w:t xml:space="preserve"> / </w:t>
    </w:r>
    <w:r w:rsidR="00A7135A">
      <w:rPr>
        <w:b/>
      </w:rPr>
      <w:t>Novembre</w:t>
    </w:r>
    <w:r>
      <w:rPr>
        <w:b/>
      </w:rPr>
      <w:t xml:space="preserve"> 2015</w:t>
    </w:r>
  </w:p>
  <w:p w14:paraId="60527640" w14:textId="77777777"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A7135A">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5437" w14:textId="77777777"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670D2A32" wp14:editId="7F18AB9C">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14:paraId="6A677873" w14:textId="77777777"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14:paraId="1E84D601" w14:textId="77777777" w:rsidR="002F2C4B" w:rsidRDefault="002F2C4B" w:rsidP="00794319"/>
  <w:p w14:paraId="6912B25D" w14:textId="77777777"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14:paraId="0D517700" w14:textId="77777777"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07C6BA4" wp14:editId="703A690A">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1BFD7" w14:textId="77777777" w:rsidR="002F2C4B" w:rsidRDefault="002F2C4B" w:rsidP="00794319">
                          <w:r>
                            <w:object w:dxaOrig="435" w:dyaOrig="570" w14:anchorId="10C2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807822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C6BA4"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14:paraId="5D71BFD7" w14:textId="77777777" w:rsidR="002F2C4B" w:rsidRDefault="002F2C4B" w:rsidP="00794319">
                    <w:r>
                      <w:object w:dxaOrig="435" w:dyaOrig="570" w14:anchorId="10C25991">
                        <v:shape id="_x0000_i1026" type="#_x0000_t75" style="width:23.25pt;height:30.75pt" o:ole="" fillcolor="window">
                          <v:imagedata r:id="rId4" o:title=""/>
                        </v:shape>
                        <o:OLEObject Type="Embed" ProgID="Word.Picture.8" ShapeID="_x0000_i1026" DrawAspect="Content" ObjectID="_1508078150" r:id="rId5"/>
                      </w:object>
                    </w:r>
                  </w:p>
                </w:txbxContent>
              </v:textbox>
            </v:shape>
          </w:pict>
        </mc:Fallback>
      </mc:AlternateContent>
    </w:r>
  </w:p>
  <w:p w14:paraId="094EECFB" w14:textId="77777777" w:rsidR="002F2C4B" w:rsidRPr="008A1D4F" w:rsidRDefault="002F2C4B" w:rsidP="00794319"/>
  <w:p w14:paraId="33E61294" w14:textId="77777777"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12321" w14:textId="77777777" w:rsidR="008018A6" w:rsidRDefault="008018A6" w:rsidP="00794319">
      <w:r>
        <w:separator/>
      </w:r>
    </w:p>
  </w:footnote>
  <w:footnote w:type="continuationSeparator" w:id="0">
    <w:p w14:paraId="3B7965E6" w14:textId="77777777" w:rsidR="008018A6" w:rsidRDefault="008018A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9FEED" w14:textId="77777777" w:rsidR="002F2C4B" w:rsidRPr="00C505BC" w:rsidRDefault="002F2C4B" w:rsidP="00C505BC">
    <w:pPr>
      <w:pStyle w:val="TM1"/>
    </w:pPr>
    <w:r>
      <w:drawing>
        <wp:anchor distT="0" distB="0" distL="114300" distR="114300" simplePos="0" relativeHeight="251665920" behindDoc="0" locked="0" layoutInCell="1" allowOverlap="1" wp14:anchorId="736742EB" wp14:editId="5B7F19D2">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25625" w14:textId="77777777" w:rsidR="002F2C4B" w:rsidRDefault="002F2C4B" w:rsidP="00794319">
    <w:pPr>
      <w:pStyle w:val="TM1"/>
    </w:pPr>
    <w:r>
      <w:drawing>
        <wp:inline distT="0" distB="0" distL="0" distR="0" wp14:anchorId="360E6F39" wp14:editId="62CDA0B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D07BF" w14:textId="77777777" w:rsidR="002F2C4B" w:rsidRPr="00C505BC" w:rsidRDefault="002F2C4B" w:rsidP="00C505BC">
    <w:pPr>
      <w:pStyle w:val="TM1"/>
    </w:pPr>
    <w:r>
      <w:drawing>
        <wp:anchor distT="0" distB="0" distL="114300" distR="114300" simplePos="0" relativeHeight="251661824" behindDoc="0" locked="0" layoutInCell="1" allowOverlap="1" wp14:anchorId="73EBFB26" wp14:editId="3F0EC5CF">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140B6" w14:textId="77777777" w:rsidR="002F2C4B" w:rsidRDefault="002F2C4B" w:rsidP="00794319">
    <w:pPr>
      <w:pStyle w:val="TM1"/>
    </w:pPr>
    <w:r>
      <w:drawing>
        <wp:inline distT="0" distB="0" distL="0" distR="0" wp14:anchorId="34C775E2" wp14:editId="63023737">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C922DD"/>
    <w:multiLevelType w:val="hybridMultilevel"/>
    <w:tmpl w:val="3F5C0C8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5"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9"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2C2907"/>
    <w:multiLevelType w:val="hybridMultilevel"/>
    <w:tmpl w:val="7CCCF9E2"/>
    <w:lvl w:ilvl="0" w:tplc="130E7A42">
      <w:start w:val="1"/>
      <w:numFmt w:val="bullet"/>
      <w:lvlText w:val=""/>
      <w:lvlJc w:val="left"/>
      <w:pPr>
        <w:ind w:left="360" w:hanging="360"/>
      </w:pPr>
      <w:rPr>
        <w:rFonts w:ascii="Symbol" w:hAnsi="Symbol" w:hint="default"/>
        <w:color w:val="F79646" w:themeColor="accent6"/>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4"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7"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8"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9"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21"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2"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21"/>
  </w:num>
  <w:num w:numId="5">
    <w:abstractNumId w:val="25"/>
  </w:num>
  <w:num w:numId="6">
    <w:abstractNumId w:val="13"/>
  </w:num>
  <w:num w:numId="7">
    <w:abstractNumId w:val="4"/>
  </w:num>
  <w:num w:numId="8">
    <w:abstractNumId w:val="8"/>
  </w:num>
  <w:num w:numId="9">
    <w:abstractNumId w:val="17"/>
  </w:num>
  <w:num w:numId="10">
    <w:abstractNumId w:val="20"/>
  </w:num>
  <w:num w:numId="11">
    <w:abstractNumId w:val="20"/>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9"/>
  </w:num>
  <w:num w:numId="18">
    <w:abstractNumId w:val="7"/>
  </w:num>
  <w:num w:numId="19">
    <w:abstractNumId w:val="10"/>
  </w:num>
  <w:num w:numId="20">
    <w:abstractNumId w:val="5"/>
  </w:num>
  <w:num w:numId="21">
    <w:abstractNumId w:val="22"/>
  </w:num>
  <w:num w:numId="22">
    <w:abstractNumId w:val="6"/>
  </w:num>
  <w:num w:numId="23">
    <w:abstractNumId w:val="19"/>
  </w:num>
  <w:num w:numId="24">
    <w:abstractNumId w:val="24"/>
  </w:num>
  <w:num w:numId="25">
    <w:abstractNumId w:val="15"/>
  </w:num>
  <w:num w:numId="26">
    <w:abstractNumId w:val="11"/>
  </w:num>
  <w:num w:numId="27">
    <w:abstractNumId w:val="14"/>
  </w:num>
  <w:num w:numId="2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 Beudin">
    <w15:presenceInfo w15:providerId="None" w15:userId="Marc Be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2988"/>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68F4"/>
    <w:rsid w:val="001F0F79"/>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27B74"/>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461F"/>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6A37"/>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18A6"/>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135A"/>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036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5D06"/>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07F"/>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41B0"/>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8C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40A"/>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76E8"/>
    <w:rsid w:val="00F64989"/>
    <w:rsid w:val="00F65C55"/>
    <w:rsid w:val="00F66B66"/>
    <w:rsid w:val="00F66C52"/>
    <w:rsid w:val="00F67626"/>
    <w:rsid w:val="00F704EE"/>
    <w:rsid w:val="00F7057D"/>
    <w:rsid w:val="00F70DF1"/>
    <w:rsid w:val="00F72589"/>
    <w:rsid w:val="00F74121"/>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4:docId w14:val="160B16CB"/>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 w:type="character" w:styleId="Marquedecommentaire">
    <w:name w:val="annotation reference"/>
    <w:basedOn w:val="Policepardfaut"/>
    <w:semiHidden/>
    <w:unhideWhenUsed/>
    <w:rsid w:val="00B45D06"/>
    <w:rPr>
      <w:sz w:val="16"/>
      <w:szCs w:val="16"/>
    </w:rPr>
  </w:style>
  <w:style w:type="paragraph" w:styleId="Commentaire">
    <w:name w:val="annotation text"/>
    <w:basedOn w:val="Normal"/>
    <w:link w:val="CommentaireCar"/>
    <w:semiHidden/>
    <w:unhideWhenUsed/>
    <w:rsid w:val="00B45D06"/>
  </w:style>
  <w:style w:type="character" w:customStyle="1" w:styleId="CommentaireCar">
    <w:name w:val="Commentaire Car"/>
    <w:basedOn w:val="Policepardfaut"/>
    <w:link w:val="Commentaire"/>
    <w:semiHidden/>
    <w:rsid w:val="00B45D06"/>
    <w:rPr>
      <w:rFonts w:ascii="Helvetica" w:hAnsi="Helvetica" w:cs="Helvetica"/>
    </w:rPr>
  </w:style>
  <w:style w:type="paragraph" w:styleId="Objetducommentaire">
    <w:name w:val="annotation subject"/>
    <w:basedOn w:val="Commentaire"/>
    <w:next w:val="Commentaire"/>
    <w:link w:val="ObjetducommentaireCar"/>
    <w:semiHidden/>
    <w:unhideWhenUsed/>
    <w:rsid w:val="00B45D06"/>
    <w:rPr>
      <w:b/>
      <w:bCs/>
    </w:rPr>
  </w:style>
  <w:style w:type="character" w:customStyle="1" w:styleId="ObjetducommentaireCar">
    <w:name w:val="Objet du commentaire Car"/>
    <w:basedOn w:val="CommentaireCar"/>
    <w:link w:val="Objetducommentaire"/>
    <w:semiHidden/>
    <w:rsid w:val="00B45D06"/>
    <w:rPr>
      <w:rFonts w:ascii="Helvetica" w:hAnsi="Helvetica" w:cs="Helvetica"/>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493183538">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51625792">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2.bin"/><Relationship Id="rId4" Type="http://schemas.openxmlformats.org/officeDocument/2006/relationships/image" Target="media/image30.wmf"/></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5" Type="http://schemas.openxmlformats.org/officeDocument/2006/relationships/oleObject" Target="embeddings/oleObject4.bin"/><Relationship Id="rId4" Type="http://schemas.openxmlformats.org/officeDocument/2006/relationships/image" Target="media/image30.w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45D89E6F-FA2E-4AF8-98F0-E6A4AF1E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389</TotalTime>
  <Pages>1</Pages>
  <Words>3724</Words>
  <Characters>20484</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24160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159</cp:revision>
  <cp:lastPrinted>2015-01-15T08:47:00Z</cp:lastPrinted>
  <dcterms:created xsi:type="dcterms:W3CDTF">2014-11-06T16:36:00Z</dcterms:created>
  <dcterms:modified xsi:type="dcterms:W3CDTF">2015-11-03T16:51:00Z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